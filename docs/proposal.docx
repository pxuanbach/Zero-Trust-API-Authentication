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48AD" w14:textId="77777777" w:rsidR="00A82371" w:rsidRPr="00E460D0" w:rsidRDefault="00905A4B" w:rsidP="00F577FB">
      <w:pPr>
        <w:ind w:right="323"/>
        <w:jc w:val="center"/>
        <w:rPr>
          <w:rFonts w:eastAsia="Times New Roman" w:cs="Times New Roman"/>
          <w:bCs/>
          <w:sz w:val="28"/>
          <w:szCs w:val="28"/>
        </w:rPr>
      </w:pPr>
      <w:r w:rsidRPr="006F420D">
        <w:rPr>
          <w:rFonts w:eastAsia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8D86979" wp14:editId="11530F6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969635" cy="9191768"/>
                <wp:effectExtent l="0" t="0" r="12065" b="2857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9635" cy="9191768"/>
                          <a:chOff x="1612" y="1230"/>
                          <a:chExt cx="9401" cy="14492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12" y="1230"/>
                            <a:ext cx="9401" cy="1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0" y="3394"/>
                            <a:ext cx="1578" cy="13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65BF8" id="Group 2" o:spid="_x0000_s1026" style="position:absolute;margin-left:0;margin-top:0;width:470.05pt;height:723.75pt;z-index:-251657216;mso-position-horizontal:left;mso-position-horizontal-relative:margin;mso-position-vertical:top;mso-position-vertical-relative:margin" coordorigin="1612,1230" coordsize="9401,14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">
                <v:rect id="Rectangle 4" o:spid="_x0000_s1027" style="position:absolute;left:1612;top:1230;width:9401;height:14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ujwwAAANoAAAAPAAAAZHJzL2Rvd25yZXYueG1sRI9Ba8JA&#10;FITvBf/D8gRvdVOL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ucD7o8MAAADaAAAADwAA&#10;AAAAAAAAAAAAAAAHAgAAZHJzL2Rvd25yZXYueG1sUEsFBgAAAAADAAMAtwAAAPcC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5810;top:3394;width:157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">
                  <v:imagedata r:id="rId9" o:title=""/>
                </v:shape>
                <w10:wrap anchorx="margin" anchory="margin"/>
              </v:group>
            </w:pict>
          </mc:Fallback>
        </mc:AlternateContent>
      </w:r>
      <w:r w:rsidR="00A82371" w:rsidRPr="00A82371">
        <w:rPr>
          <w:rFonts w:eastAsia="Times New Roman" w:cs="Times New Roman"/>
          <w:bCs/>
          <w:sz w:val="28"/>
          <w:szCs w:val="28"/>
          <w:lang w:val="vi"/>
        </w:rPr>
        <w:t>ĐẠI HỌC QUỐC GIA TP HCM</w:t>
      </w:r>
    </w:p>
    <w:p w14:paraId="03F9EE51" w14:textId="77777777" w:rsidR="00A82371" w:rsidRPr="00A82371" w:rsidRDefault="00A82371" w:rsidP="00F577FB">
      <w:pPr>
        <w:widowControl w:val="0"/>
        <w:autoSpaceDE w:val="0"/>
        <w:autoSpaceDN w:val="0"/>
        <w:spacing w:before="115" w:after="0"/>
        <w:ind w:left="880" w:right="323"/>
        <w:jc w:val="center"/>
        <w:rPr>
          <w:rFonts w:eastAsia="Times New Roman" w:cs="Times New Roman"/>
          <w:b/>
          <w:sz w:val="28"/>
          <w:lang w:val="vi"/>
        </w:rPr>
      </w:pPr>
      <w:r w:rsidRPr="00A82371">
        <w:rPr>
          <w:rFonts w:eastAsia="Times New Roman" w:cs="Times New Roman"/>
          <w:b/>
          <w:sz w:val="28"/>
          <w:lang w:val="vi"/>
        </w:rPr>
        <w:t>TRƯỜNG ĐẠI HỌC CÔNG NGHỆ THÔNG TIN</w:t>
      </w:r>
    </w:p>
    <w:p w14:paraId="26384842" w14:textId="77777777" w:rsidR="00A82371" w:rsidRPr="006F420D" w:rsidRDefault="00A82371" w:rsidP="00F577FB">
      <w:pPr>
        <w:widowControl w:val="0"/>
        <w:autoSpaceDE w:val="0"/>
        <w:autoSpaceDN w:val="0"/>
        <w:spacing w:before="5" w:after="0"/>
        <w:ind w:left="887" w:right="323"/>
        <w:jc w:val="center"/>
        <w:rPr>
          <w:rFonts w:ascii="Wingdings" w:eastAsia="Times New Roman" w:hAnsi="Wingdings" w:cs="Times New Roman"/>
          <w:sz w:val="28"/>
          <w:lang w:val="vi"/>
        </w:rPr>
      </w:pP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</w:t>
      </w: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</w:t>
      </w:r>
      <w:r w:rsidRPr="006F420D">
        <w:rPr>
          <w:rFonts w:ascii="Wingdings" w:eastAsia="Times New Roman" w:hAnsi="Wingdings" w:cs="Times New Roman"/>
          <w:w w:val="265"/>
          <w:sz w:val="28"/>
          <w:lang w:val="vi"/>
        </w:rPr>
        <w:t></w:t>
      </w:r>
    </w:p>
    <w:p w14:paraId="5838D39B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171AD407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7B44C789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18A7DF6A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7B3296BB" w14:textId="77777777" w:rsidR="00A82371" w:rsidRPr="006F420D" w:rsidRDefault="00A82371" w:rsidP="00F577FB">
      <w:pPr>
        <w:widowControl w:val="0"/>
        <w:autoSpaceDE w:val="0"/>
        <w:autoSpaceDN w:val="0"/>
        <w:spacing w:after="0"/>
        <w:jc w:val="center"/>
        <w:rPr>
          <w:rFonts w:ascii="Wingdings" w:eastAsia="Times New Roman" w:hAnsi="Wingdings" w:cs="Times New Roman"/>
          <w:sz w:val="20"/>
          <w:szCs w:val="24"/>
          <w:lang w:val="vi"/>
        </w:rPr>
      </w:pPr>
    </w:p>
    <w:p w14:paraId="4A71B270" w14:textId="77777777" w:rsidR="00616254" w:rsidRPr="00415046" w:rsidRDefault="00616254" w:rsidP="00F577FB">
      <w:pPr>
        <w:widowControl w:val="0"/>
        <w:autoSpaceDE w:val="0"/>
        <w:autoSpaceDN w:val="0"/>
        <w:spacing w:before="253" w:after="0"/>
        <w:ind w:right="323"/>
        <w:rPr>
          <w:rFonts w:eastAsia="Times New Roman" w:cs="Times New Roman"/>
          <w:b/>
          <w:sz w:val="28"/>
        </w:rPr>
      </w:pPr>
    </w:p>
    <w:p w14:paraId="06D75B5E" w14:textId="77777777" w:rsidR="002F14E3" w:rsidRDefault="002F14E3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</w:p>
    <w:p w14:paraId="07457C8E" w14:textId="43576CD2" w:rsidR="00415046" w:rsidRDefault="00415046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PHẠM XUÂN BÁCH</w:t>
      </w:r>
    </w:p>
    <w:p w14:paraId="0AA39197" w14:textId="53B20310" w:rsidR="00415046" w:rsidRDefault="00415046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MSHV: 240202002</w:t>
      </w:r>
    </w:p>
    <w:p w14:paraId="0ED8CF1D" w14:textId="51AD7A9B" w:rsidR="00DC6951" w:rsidRPr="00812C19" w:rsidRDefault="00DC6951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 w:rsidRPr="00812C19">
        <w:rPr>
          <w:rFonts w:eastAsia="Times New Roman" w:cs="Times New Roman"/>
          <w:b/>
          <w:szCs w:val="26"/>
        </w:rPr>
        <w:t>NGUYỄN KHÁNH TOÀN</w:t>
      </w:r>
    </w:p>
    <w:p w14:paraId="2E8E3439" w14:textId="77777777" w:rsidR="003B3016" w:rsidRDefault="00DC6951" w:rsidP="00F577FB">
      <w:pPr>
        <w:widowControl w:val="0"/>
        <w:autoSpaceDE w:val="0"/>
        <w:autoSpaceDN w:val="0"/>
        <w:spacing w:before="253" w:after="0"/>
        <w:ind w:left="885" w:right="323"/>
        <w:jc w:val="center"/>
        <w:rPr>
          <w:rFonts w:eastAsia="Times New Roman" w:cs="Times New Roman"/>
          <w:b/>
          <w:szCs w:val="26"/>
        </w:rPr>
      </w:pPr>
      <w:r w:rsidRPr="00812C19">
        <w:rPr>
          <w:rFonts w:eastAsia="Times New Roman" w:cs="Times New Roman"/>
          <w:b/>
          <w:szCs w:val="26"/>
        </w:rPr>
        <w:t>MSHV: 240202015</w:t>
      </w:r>
    </w:p>
    <w:p w14:paraId="72AAACF9" w14:textId="77777777" w:rsidR="00616254" w:rsidRPr="00D56C52" w:rsidRDefault="00616254" w:rsidP="00314F86">
      <w:pPr>
        <w:widowControl w:val="0"/>
        <w:tabs>
          <w:tab w:val="left" w:pos="6570"/>
        </w:tabs>
        <w:autoSpaceDE w:val="0"/>
        <w:autoSpaceDN w:val="0"/>
        <w:spacing w:before="4" w:after="0"/>
        <w:rPr>
          <w:rFonts w:eastAsia="Times New Roman" w:cs="Times New Roman"/>
          <w:b/>
          <w:sz w:val="25"/>
          <w:szCs w:val="24"/>
        </w:rPr>
      </w:pPr>
    </w:p>
    <w:p w14:paraId="18BAB177" w14:textId="77777777" w:rsidR="00905A4B" w:rsidRPr="00D56C52" w:rsidRDefault="00905A4B" w:rsidP="00F577FB">
      <w:pPr>
        <w:widowControl w:val="0"/>
        <w:tabs>
          <w:tab w:val="left" w:pos="6570"/>
        </w:tabs>
        <w:autoSpaceDE w:val="0"/>
        <w:autoSpaceDN w:val="0"/>
        <w:spacing w:before="4" w:after="0"/>
        <w:jc w:val="center"/>
        <w:rPr>
          <w:rFonts w:eastAsia="Times New Roman" w:cs="Times New Roman"/>
          <w:b/>
          <w:sz w:val="25"/>
          <w:szCs w:val="24"/>
        </w:rPr>
      </w:pPr>
    </w:p>
    <w:p w14:paraId="4B74AA6C" w14:textId="2087EEA3" w:rsidR="002F01D9" w:rsidRPr="00415046" w:rsidRDefault="00A82371" w:rsidP="00415046">
      <w:pPr>
        <w:ind w:left="720" w:right="715"/>
        <w:jc w:val="center"/>
        <w:rPr>
          <w:rFonts w:eastAsia="Times New Roman" w:cs="Times New Roman"/>
          <w:b/>
          <w:bCs/>
          <w:sz w:val="32"/>
        </w:rPr>
      </w:pPr>
      <w:r w:rsidRPr="00D56C52">
        <w:rPr>
          <w:rFonts w:eastAsia="Times New Roman" w:cs="Times New Roman"/>
          <w:b/>
          <w:sz w:val="32"/>
        </w:rPr>
        <w:t xml:space="preserve">TÊN ĐỀ TÀI: </w:t>
      </w:r>
      <w:r w:rsidR="00415046" w:rsidRPr="00415046">
        <w:rPr>
          <w:rFonts w:eastAsia="Times New Roman" w:cs="Times New Roman"/>
          <w:b/>
          <w:sz w:val="32"/>
        </w:rPr>
        <w:t>XÂY DỰNG PROXY SỬ DỤNG MTLS KẾT HỢP TOKEN‑BASED SIGNATURES</w:t>
      </w:r>
      <w:r w:rsidR="00415046">
        <w:rPr>
          <w:rFonts w:eastAsia="Times New Roman" w:cs="Times New Roman"/>
          <w:b/>
          <w:sz w:val="32"/>
        </w:rPr>
        <w:t xml:space="preserve"> </w:t>
      </w:r>
      <w:r w:rsidR="00415046" w:rsidRPr="00415046">
        <w:rPr>
          <w:rFonts w:eastAsia="Times New Roman" w:cs="Times New Roman"/>
          <w:b/>
          <w:sz w:val="32"/>
        </w:rPr>
        <w:t>CHO MÔI TRƯỜNG API &amp; CLOUD</w:t>
      </w:r>
    </w:p>
    <w:p w14:paraId="55BADCAE" w14:textId="77777777" w:rsidR="00982F24" w:rsidRDefault="00982F24" w:rsidP="00F577FB">
      <w:pPr>
        <w:ind w:right="715"/>
        <w:rPr>
          <w:rFonts w:cs="Times New Roman"/>
          <w:sz w:val="32"/>
          <w:szCs w:val="32"/>
        </w:rPr>
      </w:pPr>
    </w:p>
    <w:p w14:paraId="7CB0EB2E" w14:textId="7D5DEC25" w:rsidR="000875FE" w:rsidRPr="00E460D0" w:rsidRDefault="00E451A3" w:rsidP="00F577FB">
      <w:pPr>
        <w:ind w:left="720" w:right="715"/>
        <w:jc w:val="center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Giảng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</w:p>
    <w:p w14:paraId="7F10A9A2" w14:textId="6310402B" w:rsidR="00415046" w:rsidRDefault="00014FB3" w:rsidP="00415046">
      <w:pPr>
        <w:ind w:left="720" w:right="715"/>
        <w:jc w:val="center"/>
        <w:rPr>
          <w:rFonts w:cs="Times New Roman"/>
          <w:b/>
          <w:bCs/>
          <w:szCs w:val="26"/>
        </w:rPr>
      </w:pPr>
      <w:r w:rsidRPr="00E460D0">
        <w:rPr>
          <w:rFonts w:cs="Times New Roman"/>
          <w:b/>
          <w:bCs/>
          <w:szCs w:val="26"/>
        </w:rPr>
        <w:t xml:space="preserve">TS. </w:t>
      </w:r>
      <w:r w:rsidR="00E451A3">
        <w:rPr>
          <w:rFonts w:cs="Times New Roman"/>
          <w:b/>
          <w:bCs/>
          <w:szCs w:val="26"/>
        </w:rPr>
        <w:t xml:space="preserve">Nguyễn Ngọc </w:t>
      </w:r>
      <w:proofErr w:type="spellStart"/>
      <w:r w:rsidR="00E451A3">
        <w:rPr>
          <w:rFonts w:cs="Times New Roman"/>
          <w:b/>
          <w:bCs/>
          <w:szCs w:val="26"/>
        </w:rPr>
        <w:t>Tự</w:t>
      </w:r>
      <w:proofErr w:type="spellEnd"/>
    </w:p>
    <w:p w14:paraId="56FFAB9F" w14:textId="77777777" w:rsidR="00415046" w:rsidRDefault="00415046" w:rsidP="00415046">
      <w:pPr>
        <w:ind w:left="720" w:right="715"/>
        <w:jc w:val="center"/>
        <w:rPr>
          <w:rFonts w:cs="Times New Roman"/>
          <w:b/>
          <w:bCs/>
          <w:szCs w:val="26"/>
        </w:rPr>
      </w:pPr>
    </w:p>
    <w:p w14:paraId="1EAD5273" w14:textId="77777777" w:rsidR="00314F86" w:rsidRDefault="00314F86" w:rsidP="00415046">
      <w:pPr>
        <w:ind w:left="720" w:right="715"/>
        <w:jc w:val="center"/>
        <w:rPr>
          <w:rFonts w:cs="Times New Roman"/>
          <w:b/>
          <w:bCs/>
          <w:szCs w:val="26"/>
        </w:rPr>
      </w:pPr>
    </w:p>
    <w:p w14:paraId="10B06F99" w14:textId="3FF7B798" w:rsidR="00415046" w:rsidRDefault="00415046" w:rsidP="00415046">
      <w:pPr>
        <w:ind w:left="720" w:right="715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TP. </w:t>
      </w:r>
      <w:proofErr w:type="spellStart"/>
      <w:r>
        <w:rPr>
          <w:rFonts w:cs="Times New Roman"/>
          <w:b/>
          <w:bCs/>
          <w:szCs w:val="26"/>
        </w:rPr>
        <w:t>Hồ</w:t>
      </w:r>
      <w:proofErr w:type="spellEnd"/>
      <w:r>
        <w:rPr>
          <w:rFonts w:cs="Times New Roman"/>
          <w:b/>
          <w:bCs/>
          <w:szCs w:val="26"/>
        </w:rPr>
        <w:t xml:space="preserve"> Chí Minh, 2025</w:t>
      </w:r>
    </w:p>
    <w:bookmarkStart w:id="0" w:name="_Toc211435285" w:displacedByCustomXml="next"/>
    <w:sdt>
      <w:sdtPr>
        <w:id w:val="-1296837839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sz w:val="26"/>
          <w:szCs w:val="22"/>
        </w:rPr>
      </w:sdtEndPr>
      <w:sdtContent>
        <w:p w14:paraId="2812B2E6" w14:textId="636EF160" w:rsidR="00C368C3" w:rsidRPr="0080681F" w:rsidRDefault="00C368C3" w:rsidP="005B7FF9">
          <w:pPr>
            <w:pStyle w:val="Heading1"/>
            <w:numPr>
              <w:ilvl w:val="0"/>
              <w:numId w:val="0"/>
            </w:numPr>
            <w:ind w:left="360"/>
          </w:pPr>
          <w:proofErr w:type="spellStart"/>
          <w:r w:rsidRPr="0080681F">
            <w:t>Mục</w:t>
          </w:r>
          <w:proofErr w:type="spellEnd"/>
          <w:r w:rsidRPr="0080681F">
            <w:t xml:space="preserve"> </w:t>
          </w:r>
          <w:proofErr w:type="spellStart"/>
          <w:r w:rsidRPr="0080681F">
            <w:t>lục</w:t>
          </w:r>
          <w:bookmarkEnd w:id="0"/>
          <w:proofErr w:type="spellEnd"/>
        </w:p>
        <w:p w14:paraId="1D20D361" w14:textId="3FAE6EFE" w:rsidR="006C72D9" w:rsidRDefault="00C368C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35285" w:history="1">
            <w:r w:rsidR="006C72D9" w:rsidRPr="008F1BC3">
              <w:rPr>
                <w:rStyle w:val="Hyperlink"/>
                <w:noProof/>
              </w:rPr>
              <w:t>Mục lục</w:t>
            </w:r>
            <w:r w:rsidR="006C72D9">
              <w:rPr>
                <w:noProof/>
                <w:webHidden/>
              </w:rPr>
              <w:tab/>
            </w:r>
            <w:r w:rsidR="006C72D9">
              <w:rPr>
                <w:noProof/>
                <w:webHidden/>
              </w:rPr>
              <w:fldChar w:fldCharType="begin"/>
            </w:r>
            <w:r w:rsidR="006C72D9">
              <w:rPr>
                <w:noProof/>
                <w:webHidden/>
              </w:rPr>
              <w:instrText xml:space="preserve"> PAGEREF _Toc211435285 \h </w:instrText>
            </w:r>
            <w:r w:rsidR="006C72D9">
              <w:rPr>
                <w:noProof/>
                <w:webHidden/>
              </w:rPr>
            </w:r>
            <w:r w:rsidR="006C72D9">
              <w:rPr>
                <w:noProof/>
                <w:webHidden/>
              </w:rPr>
              <w:fldChar w:fldCharType="separate"/>
            </w:r>
            <w:r w:rsidR="006C72D9">
              <w:rPr>
                <w:noProof/>
                <w:webHidden/>
              </w:rPr>
              <w:t>2</w:t>
            </w:r>
            <w:r w:rsidR="006C72D9">
              <w:rPr>
                <w:noProof/>
                <w:webHidden/>
              </w:rPr>
              <w:fldChar w:fldCharType="end"/>
            </w:r>
          </w:hyperlink>
        </w:p>
        <w:p w14:paraId="0F59F4F3" w14:textId="64260DD4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6" w:history="1">
            <w:r w:rsidRPr="008F1BC3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D769" w14:textId="064A7E7E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7" w:history="1">
            <w:r w:rsidRPr="008F1BC3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9569" w14:textId="185B6A7A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8" w:history="1">
            <w:r w:rsidRPr="008F1BC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B4D0" w14:textId="40AE58A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89" w:history="1">
            <w:r w:rsidRPr="008F1BC3">
              <w:rPr>
                <w:rStyle w:val="Hyperlink"/>
                <w:bCs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Zero-Trust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56F8" w14:textId="667E3DE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0" w:history="1">
            <w:r w:rsidRPr="008F1BC3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Mutual TLS (mTLS)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45E7" w14:textId="5EEA2F7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1" w:history="1">
            <w:r w:rsidRPr="008F1BC3">
              <w:rPr>
                <w:rStyle w:val="Hyperlink"/>
                <w:noProof/>
              </w:rPr>
              <w:t>2.1.3.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Token-Based Signatures (Proof of Possession)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98A4" w14:textId="087A4E38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2" w:history="1">
            <w:r w:rsidRPr="008F1BC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B0BA" w14:textId="38A3658C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3" w:history="1">
            <w:r w:rsidRPr="008F1BC3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Lỗ hổng bảo mật của Bearer Token: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D82B" w14:textId="718E2CA5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4" w:history="1">
            <w:r w:rsidRPr="008F1BC3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Hạn chế của TLS: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A232" w14:textId="01719E5E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5" w:history="1">
            <w:r w:rsidRPr="008F1BC3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Nhu cầu nâng cao bảo mật: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10F6" w14:textId="55CFC4EF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6" w:history="1">
            <w:r w:rsidRPr="008F1BC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Nghiên cứu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7B11" w14:textId="33C57E5D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7" w:history="1">
            <w:r w:rsidRPr="008F1BC3">
              <w:rPr>
                <w:rStyle w:val="Hyperlink"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Academic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B22E1" w14:textId="623F10A4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8" w:history="1">
            <w:r w:rsidRPr="008F1BC3">
              <w:rPr>
                <w:rStyle w:val="Hyperlink"/>
                <w:noProof/>
              </w:rPr>
              <w:t>2.3.2.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Industry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D434" w14:textId="2CE2CDBF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299" w:history="1">
            <w:r w:rsidRPr="008F1BC3">
              <w:rPr>
                <w:rStyle w:val="Hyperlink"/>
                <w:noProof/>
              </w:rPr>
              <w:t>2.3.3.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Existing Solutions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86C9" w14:textId="3F835B0B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0" w:history="1">
            <w:r w:rsidRPr="008F1BC3">
              <w:rPr>
                <w:rStyle w:val="Hyperlink"/>
                <w:noProof/>
              </w:rPr>
              <w:t>2.3.4.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Research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BA30" w14:textId="506C1E24" w:rsidR="006C72D9" w:rsidRDefault="006C72D9">
          <w:pPr>
            <w:pStyle w:val="TOC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1" w:history="1">
            <w:r w:rsidRPr="008F1BC3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Phương pháp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B63A" w14:textId="01E83C33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2" w:history="1">
            <w:r w:rsidRPr="008F1BC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Kiến trúc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B367" w14:textId="2C6F1FB2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3" w:history="1">
            <w:r w:rsidRPr="008F1BC3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Tổng quan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3236" w14:textId="6406911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4" w:history="1">
            <w:r w:rsidRPr="008F1BC3">
              <w:rPr>
                <w:rStyle w:val="Hyperlink"/>
                <w:bCs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Giải thích chi tiết từng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91982" w14:textId="75BA7A66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5" w:history="1">
            <w:r w:rsidRPr="008F1BC3">
              <w:rPr>
                <w:rStyle w:val="Hyperlink"/>
                <w:bCs/>
                <w:noProof/>
              </w:rPr>
              <w:t>3.1.3.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Luồng xác thực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6C89" w14:textId="4647E066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6" w:history="1">
            <w:r w:rsidRPr="008F1BC3">
              <w:rPr>
                <w:rStyle w:val="Hyperlink"/>
                <w:noProof/>
              </w:rPr>
              <w:t>3.1.4.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Techstack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BB94" w14:textId="012B3264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7" w:history="1">
            <w:r w:rsidRPr="008F1BC3">
              <w:rPr>
                <w:rStyle w:val="Hyperlink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Phân tích kiến trúc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079D" w14:textId="2EAF1280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8" w:history="1">
            <w:r w:rsidRPr="008F1BC3">
              <w:rPr>
                <w:rStyle w:val="Hyperlink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Ưu điểm của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ECA0" w14:textId="09CC0663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09" w:history="1">
            <w:r w:rsidRPr="008F1BC3">
              <w:rPr>
                <w:rStyle w:val="Hyperlink"/>
                <w:bCs/>
                <w:noProof/>
                <w:lang w:val="vi-VN"/>
              </w:rPr>
              <w:t>3.2.2.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 xml:space="preserve">Thách thức và </w:t>
            </w:r>
            <w:r w:rsidRPr="008F1BC3">
              <w:rPr>
                <w:rStyle w:val="Hyperlink"/>
                <w:bCs/>
                <w:noProof/>
              </w:rPr>
              <w:t>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80C1" w14:textId="58E1DB64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0" w:history="1">
            <w:r w:rsidRPr="008F1BC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342A7" w14:textId="03BB6B81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1" w:history="1">
            <w:r w:rsidRPr="008F1BC3">
              <w:rPr>
                <w:rStyle w:val="Hyperlink"/>
                <w:bCs/>
                <w:noProof/>
              </w:rPr>
              <w:t>3.3.1.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Phân tích độ hiệu quả của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F900" w14:textId="5646DAF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2" w:history="1">
            <w:r w:rsidRPr="008F1BC3">
              <w:rPr>
                <w:rStyle w:val="Hyperlink"/>
                <w:noProof/>
              </w:rPr>
              <w:t>3.3.2.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Đánh giá tác động hiệu suất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6A43" w14:textId="1C6397DC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3" w:history="1">
            <w:r w:rsidRPr="008F1BC3">
              <w:rPr>
                <w:rStyle w:val="Hyperlink"/>
                <w:bCs/>
                <w:noProof/>
                <w:lang w:val="vi-VN"/>
              </w:rPr>
              <w:t>3.3.3.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</w:rPr>
              <w:t>Đánh giá chiến lược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7085" w14:textId="3D993384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4" w:history="1">
            <w:r w:rsidRPr="008F1BC3">
              <w:rPr>
                <w:rStyle w:val="Hyperlink"/>
                <w:bCs/>
                <w:noProof/>
                <w:lang w:val="vi-VN"/>
              </w:rPr>
              <w:t>3.3.4.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bCs/>
                <w:noProof/>
                <w:lang w:val="vi-VN"/>
              </w:rPr>
              <w:t>Phân tích so sánh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37289" w14:textId="54FDECD8" w:rsidR="006C72D9" w:rsidRDefault="006C72D9">
          <w:pPr>
            <w:pStyle w:val="TOC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5" w:history="1">
            <w:r w:rsidRPr="008F1BC3">
              <w:rPr>
                <w:rStyle w:val="Hyperlink"/>
                <w:noProof/>
              </w:rPr>
              <w:t>3.3.5.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Demo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D1E8" w14:textId="7AC32616" w:rsidR="006C72D9" w:rsidRDefault="006C72D9">
          <w:pPr>
            <w:pStyle w:val="TOC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6" w:history="1">
            <w:r w:rsidRPr="008F1BC3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667B" w14:textId="2CA8753D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7" w:history="1">
            <w:r w:rsidRPr="008F1BC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Đóng góp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552D" w14:textId="6D54EC56" w:rsidR="006C72D9" w:rsidRDefault="006C72D9">
          <w:pPr>
            <w:pStyle w:val="TOC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8" w:history="1">
            <w:r w:rsidRPr="008F1BC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Hướng đi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66AE" w14:textId="671861A4" w:rsidR="006C72D9" w:rsidRDefault="006C72D9">
          <w:pPr>
            <w:pStyle w:val="TOC1"/>
            <w:tabs>
              <w:tab w:val="left" w:pos="52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35319" w:history="1">
            <w:r w:rsidRPr="008F1BC3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1BC3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EFB4" w14:textId="77F9F80D" w:rsidR="00C368C3" w:rsidRDefault="00C368C3">
          <w:r>
            <w:rPr>
              <w:b/>
              <w:bCs/>
              <w:noProof/>
            </w:rPr>
            <w:fldChar w:fldCharType="end"/>
          </w:r>
        </w:p>
      </w:sdtContent>
    </w:sdt>
    <w:p w14:paraId="7220A858" w14:textId="620A53B4" w:rsidR="0090540A" w:rsidRDefault="0090540A" w:rsidP="00163AF1">
      <w:pPr>
        <w:spacing w:line="276" w:lineRule="auto"/>
        <w:jc w:val="left"/>
        <w:rPr>
          <w:rFonts w:cs="Times New Roman"/>
          <w:b/>
          <w:bCs/>
          <w:szCs w:val="26"/>
        </w:rPr>
      </w:pPr>
    </w:p>
    <w:p w14:paraId="6B7A75FD" w14:textId="77777777" w:rsidR="00163AF1" w:rsidRDefault="00163AF1">
      <w:pPr>
        <w:spacing w:line="276" w:lineRule="auto"/>
        <w:jc w:val="left"/>
        <w:rPr>
          <w:rFonts w:eastAsiaTheme="majorEastAsia" w:cs="Times New Roman"/>
          <w:b/>
          <w:bCs/>
          <w:sz w:val="32"/>
          <w:szCs w:val="32"/>
        </w:rPr>
      </w:pPr>
      <w:r>
        <w:br w:type="page"/>
      </w:r>
    </w:p>
    <w:p w14:paraId="4306C86B" w14:textId="413A0FBC" w:rsidR="00506C9C" w:rsidRDefault="001560E0" w:rsidP="001560E0">
      <w:pPr>
        <w:pStyle w:val="Heading1"/>
      </w:pPr>
      <w:bookmarkStart w:id="1" w:name="_Toc211435286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1"/>
      <w:proofErr w:type="spellEnd"/>
    </w:p>
    <w:p w14:paraId="49B98A38" w14:textId="6FB67867" w:rsidR="001560E0" w:rsidRDefault="001560E0" w:rsidP="001560E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Zero-Trust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microservices </w:t>
      </w:r>
      <w:proofErr w:type="spellStart"/>
      <w:r>
        <w:t>và</w:t>
      </w:r>
      <w:proofErr w:type="spellEnd"/>
      <w:r>
        <w:t xml:space="preserve"> API-driven architecture,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API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Bearer tokens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replay.</w:t>
      </w:r>
    </w:p>
    <w:p w14:paraId="6F1D800E" w14:textId="6DF8753C" w:rsidR="001560E0" w:rsidRDefault="001560E0" w:rsidP="001560E0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Zero-Trust API authentication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mutual TLS (</w:t>
      </w:r>
      <w:proofErr w:type="spellStart"/>
      <w:r>
        <w:t>mTLS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token-based signatures,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Proof of Possession (</w:t>
      </w:r>
      <w:proofErr w:type="spellStart"/>
      <w:r>
        <w:t>PoP</w:t>
      </w:r>
      <w:proofErr w:type="spellEnd"/>
      <w:r>
        <w:t xml:space="preserve">) tokens,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token theft </w:t>
      </w:r>
      <w:proofErr w:type="spellStart"/>
      <w:r>
        <w:t>và</w:t>
      </w:r>
      <w:proofErr w:type="spellEnd"/>
      <w:r>
        <w:t xml:space="preserve"> replay attack.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AWS </w:t>
      </w:r>
      <w:proofErr w:type="spellStart"/>
      <w:r>
        <w:t>với</w:t>
      </w:r>
      <w:proofErr w:type="spellEnd"/>
      <w:r>
        <w:t xml:space="preserve"> focus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0AFBD71" w14:textId="478FD652" w:rsidR="001560E0" w:rsidRDefault="001560E0" w:rsidP="001560E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26E63813" w14:textId="77777777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proxy gateway </w:t>
      </w:r>
      <w:proofErr w:type="spellStart"/>
      <w:r>
        <w:t>với</w:t>
      </w:r>
      <w:proofErr w:type="spellEnd"/>
      <w:r>
        <w:t xml:space="preserve"> Zero-Trust authentication</w:t>
      </w:r>
    </w:p>
    <w:p w14:paraId="6901F9CE" w14:textId="77777777" w:rsidR="001560E0" w:rsidRDefault="001560E0" w:rsidP="001560E0">
      <w:pPr>
        <w:pStyle w:val="ListParagraph"/>
        <w:numPr>
          <w:ilvl w:val="0"/>
          <w:numId w:val="6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(ECDSA, RSA, Ed25519)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BD949ED" w14:textId="77777777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token-based signatures</w:t>
      </w:r>
    </w:p>
    <w:p w14:paraId="3BB2F4A6" w14:textId="29F5C6C4" w:rsidR="001560E0" w:rsidRDefault="001560E0" w:rsidP="001560E0">
      <w:pPr>
        <w:pStyle w:val="ListParagraph"/>
        <w:numPr>
          <w:ilvl w:val="0"/>
          <w:numId w:val="6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PKI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</w:t>
      </w:r>
    </w:p>
    <w:p w14:paraId="5A13646C" w14:textId="2383E369" w:rsidR="001560E0" w:rsidRDefault="001560E0">
      <w:pPr>
        <w:spacing w:line="276" w:lineRule="auto"/>
        <w:jc w:val="left"/>
      </w:pPr>
      <w:r>
        <w:br w:type="page"/>
      </w:r>
    </w:p>
    <w:p w14:paraId="15B7FB9A" w14:textId="51A0057A" w:rsidR="001560E0" w:rsidRDefault="001560E0" w:rsidP="001560E0">
      <w:pPr>
        <w:pStyle w:val="Heading1"/>
      </w:pPr>
      <w:r>
        <w:lastRenderedPageBreak/>
        <w:t xml:space="preserve"> </w:t>
      </w:r>
      <w:bookmarkStart w:id="2" w:name="_Toc211435287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2"/>
      <w:proofErr w:type="spellEnd"/>
    </w:p>
    <w:p w14:paraId="0BFF43D6" w14:textId="4556C3DA" w:rsidR="001560E0" w:rsidRDefault="001560E0" w:rsidP="001560E0">
      <w:pPr>
        <w:pStyle w:val="Heading2"/>
      </w:pPr>
      <w:bookmarkStart w:id="3" w:name="_Toc211435288"/>
      <w:r>
        <w:t xml:space="preserve">Định </w:t>
      </w:r>
      <w:proofErr w:type="spellStart"/>
      <w:r>
        <w:t>nghĩa</w:t>
      </w:r>
      <w:bookmarkEnd w:id="3"/>
      <w:proofErr w:type="spellEnd"/>
    </w:p>
    <w:p w14:paraId="5DC1C68A" w14:textId="77777777" w:rsidR="001560E0" w:rsidRDefault="001560E0" w:rsidP="001560E0">
      <w:pPr>
        <w:pStyle w:val="Heading3"/>
        <w:rPr>
          <w:bCs/>
        </w:rPr>
      </w:pPr>
      <w:bookmarkStart w:id="4" w:name="_Toc211435289"/>
      <w:r w:rsidRPr="001560E0">
        <w:rPr>
          <w:bCs/>
          <w:lang w:val="vi-VN"/>
        </w:rPr>
        <w:t>Zero-Trust Architecture</w:t>
      </w:r>
      <w:bookmarkEnd w:id="4"/>
    </w:p>
    <w:p w14:paraId="5CF40D4E" w14:textId="77777777" w:rsidR="001560E0" w:rsidRPr="001560E0" w:rsidRDefault="001560E0" w:rsidP="001560E0">
      <w:pPr>
        <w:rPr>
          <w:lang w:val="vi-VN"/>
        </w:rPr>
      </w:pPr>
      <w:r w:rsidRPr="001560E0">
        <w:rPr>
          <w:lang w:val="vi-VN"/>
        </w:rPr>
        <w:t>Zero-Trust là một mô hình bảo mật dựa trên nguyên tắc "never trust, always verify" (không bao giờ tin tưởng, luôn xác minh). Trong bối cảnh API security, Zero-Trust yêu cầu:</w:t>
      </w:r>
    </w:p>
    <w:p w14:paraId="3518C5CA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request API</w:t>
      </w:r>
    </w:p>
    <w:p w14:paraId="12689565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1380CAC" w14:textId="77777777" w:rsid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surface attack </w:t>
      </w:r>
      <w:proofErr w:type="spellStart"/>
      <w:r>
        <w:t>thông</w:t>
      </w:r>
      <w:proofErr w:type="spellEnd"/>
      <w:r>
        <w:t xml:space="preserve"> qua least privilege access</w:t>
      </w:r>
    </w:p>
    <w:p w14:paraId="488579AC" w14:textId="19C93716" w:rsidR="001560E0" w:rsidRPr="001560E0" w:rsidRDefault="001560E0" w:rsidP="001560E0">
      <w:pPr>
        <w:pStyle w:val="ListParagraph"/>
        <w:numPr>
          <w:ilvl w:val="0"/>
          <w:numId w:val="64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38CD528C" w14:textId="31DFBFDA" w:rsidR="001560E0" w:rsidRDefault="001560E0" w:rsidP="001560E0">
      <w:pPr>
        <w:pStyle w:val="Heading3"/>
      </w:pPr>
      <w:bookmarkStart w:id="5" w:name="_Toc211435290"/>
      <w:r w:rsidRPr="001560E0">
        <w:t>Mutual TLS (</w:t>
      </w:r>
      <w:proofErr w:type="spellStart"/>
      <w:r w:rsidRPr="001560E0">
        <w:t>mTLS</w:t>
      </w:r>
      <w:proofErr w:type="spellEnd"/>
      <w:r w:rsidRPr="001560E0">
        <w:t>)</w:t>
      </w:r>
      <w:bookmarkEnd w:id="5"/>
    </w:p>
    <w:p w14:paraId="2BC9C851" w14:textId="1A47ABDB" w:rsidR="001560E0" w:rsidRDefault="001560E0" w:rsidP="001560E0">
      <w:proofErr w:type="spellStart"/>
      <w:r>
        <w:t>mTLS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extension </w:t>
      </w:r>
      <w:proofErr w:type="spellStart"/>
      <w:r>
        <w:t>của</w:t>
      </w:r>
      <w:proofErr w:type="spellEnd"/>
      <w:r>
        <w:t xml:space="preserve"> TLS protocol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digital certificates:</w:t>
      </w:r>
    </w:p>
    <w:p w14:paraId="7716A6D6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Transport Layer Security: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end-to-end communication</w:t>
      </w:r>
    </w:p>
    <w:p w14:paraId="3B0B50A9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Bidirectional Authentication: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verify identity</w:t>
      </w:r>
    </w:p>
    <w:p w14:paraId="3C22330B" w14:textId="77777777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Certificate-based Identity: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PKI infrastructure </w:t>
      </w:r>
      <w:proofErr w:type="spellStart"/>
      <w:r>
        <w:t>cho</w:t>
      </w:r>
      <w:proofErr w:type="spellEnd"/>
      <w:r>
        <w:t xml:space="preserve"> strong authentication</w:t>
      </w:r>
    </w:p>
    <w:p w14:paraId="16C8EA26" w14:textId="070D0A10" w:rsidR="001560E0" w:rsidRDefault="001560E0" w:rsidP="001560E0">
      <w:pPr>
        <w:pStyle w:val="ListParagraph"/>
        <w:numPr>
          <w:ilvl w:val="0"/>
          <w:numId w:val="65"/>
        </w:numPr>
      </w:pPr>
      <w:r>
        <w:t xml:space="preserve">Perfect Forward Secrecy: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private key </w:t>
      </w:r>
      <w:proofErr w:type="spellStart"/>
      <w:r>
        <w:t>bị</w:t>
      </w:r>
      <w:proofErr w:type="spellEnd"/>
      <w:r>
        <w:t xml:space="preserve"> compromise</w:t>
      </w:r>
    </w:p>
    <w:p w14:paraId="71001C5C" w14:textId="3D5723ED" w:rsidR="001560E0" w:rsidRDefault="001560E0" w:rsidP="001560E0">
      <w:pPr>
        <w:pStyle w:val="Heading3"/>
      </w:pPr>
      <w:bookmarkStart w:id="6" w:name="_Toc211435291"/>
      <w:r w:rsidRPr="001560E0">
        <w:t>Token-Based Signatures (Proof of Possession)</w:t>
      </w:r>
      <w:bookmarkEnd w:id="6"/>
    </w:p>
    <w:p w14:paraId="36B21F7C" w14:textId="5E000A65" w:rsidR="001560E0" w:rsidRDefault="001560E0" w:rsidP="001560E0">
      <w:r>
        <w:t>Proof of Possession (</w:t>
      </w:r>
      <w:proofErr w:type="spellStart"/>
      <w:r>
        <w:t>PoP</w:t>
      </w:r>
      <w:proofErr w:type="spellEnd"/>
      <w:r>
        <w:t xml:space="preserve">) tokens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cryptographic key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access token:</w:t>
      </w:r>
    </w:p>
    <w:p w14:paraId="6A6EABAA" w14:textId="77777777" w:rsidR="001560E0" w:rsidRDefault="001560E0" w:rsidP="001560E0">
      <w:pPr>
        <w:pStyle w:val="ListParagraph"/>
        <w:numPr>
          <w:ilvl w:val="0"/>
          <w:numId w:val="66"/>
        </w:numPr>
      </w:pPr>
      <w:proofErr w:type="spellStart"/>
      <w:r>
        <w:t>DPoP</w:t>
      </w:r>
      <w:proofErr w:type="spellEnd"/>
      <w:r>
        <w:t xml:space="preserve"> (Demonstrating Proof of Possession): Client </w:t>
      </w:r>
      <w:proofErr w:type="spellStart"/>
      <w:r>
        <w:t>tạo</w:t>
      </w:r>
      <w:proofErr w:type="spellEnd"/>
      <w:r>
        <w:t xml:space="preserve"> JWT proof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private key</w:t>
      </w:r>
    </w:p>
    <w:p w14:paraId="32BC8DDF" w14:textId="77777777" w:rsidR="001560E0" w:rsidRDefault="001560E0" w:rsidP="001560E0">
      <w:pPr>
        <w:pStyle w:val="ListParagraph"/>
        <w:numPr>
          <w:ilvl w:val="0"/>
          <w:numId w:val="66"/>
        </w:numPr>
      </w:pPr>
      <w:r>
        <w:t>Holder-of-Key (</w:t>
      </w:r>
      <w:proofErr w:type="spellStart"/>
      <w:r>
        <w:t>HoK</w:t>
      </w:r>
      <w:proofErr w:type="spellEnd"/>
      <w:r>
        <w:t xml:space="preserve">): Token </w:t>
      </w:r>
      <w:proofErr w:type="spellStart"/>
      <w:r>
        <w:t>được</w:t>
      </w:r>
      <w:proofErr w:type="spellEnd"/>
      <w:r>
        <w:t xml:space="preserve"> bind </w:t>
      </w:r>
      <w:proofErr w:type="spellStart"/>
      <w:r>
        <w:t>với</w:t>
      </w:r>
      <w:proofErr w:type="spellEnd"/>
      <w:r>
        <w:t xml:space="preserve"> specific cryptographic key</w:t>
      </w:r>
    </w:p>
    <w:p w14:paraId="069B7A2F" w14:textId="77777777" w:rsidR="001560E0" w:rsidRDefault="001560E0" w:rsidP="001560E0">
      <w:pPr>
        <w:pStyle w:val="ListParagraph"/>
        <w:numPr>
          <w:ilvl w:val="0"/>
          <w:numId w:val="66"/>
        </w:numPr>
      </w:pPr>
      <w:r>
        <w:t xml:space="preserve">Replay Attack Prevention: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fresh cryptographic proof</w:t>
      </w:r>
    </w:p>
    <w:p w14:paraId="4619BE1E" w14:textId="15AB0C35" w:rsidR="001560E0" w:rsidRDefault="001560E0" w:rsidP="001560E0">
      <w:pPr>
        <w:pStyle w:val="ListParagraph"/>
        <w:numPr>
          <w:ilvl w:val="0"/>
          <w:numId w:val="66"/>
        </w:numPr>
      </w:pPr>
      <w:r>
        <w:t xml:space="preserve">Token Binding: Liên </w:t>
      </w:r>
      <w:proofErr w:type="spellStart"/>
      <w:r>
        <w:t>kết</w:t>
      </w:r>
      <w:proofErr w:type="spellEnd"/>
      <w:r>
        <w:t xml:space="preserve"> token </w:t>
      </w:r>
      <w:proofErr w:type="spellStart"/>
      <w:r>
        <w:t>với</w:t>
      </w:r>
      <w:proofErr w:type="spellEnd"/>
      <w:r>
        <w:t xml:space="preserve"> certificate </w:t>
      </w:r>
      <w:proofErr w:type="spellStart"/>
      <w:r>
        <w:t>hoặc</w:t>
      </w:r>
      <w:proofErr w:type="spellEnd"/>
      <w:r>
        <w:t xml:space="preserve"> public key</w:t>
      </w:r>
    </w:p>
    <w:p w14:paraId="047EC223" w14:textId="4838E1C2" w:rsidR="001560E0" w:rsidRDefault="00224D18" w:rsidP="001560E0">
      <w:pPr>
        <w:pStyle w:val="Heading2"/>
      </w:pPr>
      <w:bookmarkStart w:id="7" w:name="_Toc211435292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7"/>
      <w:proofErr w:type="spellEnd"/>
    </w:p>
    <w:p w14:paraId="1617DB5B" w14:textId="18D03DD9" w:rsidR="001560E0" w:rsidRDefault="001560E0" w:rsidP="001560E0">
      <w:r w:rsidRPr="001560E0">
        <w:t xml:space="preserve">Các </w:t>
      </w:r>
      <w:proofErr w:type="spellStart"/>
      <w:r w:rsidRPr="001560E0">
        <w:t>hạn</w:t>
      </w:r>
      <w:proofErr w:type="spellEnd"/>
      <w:r w:rsidRPr="001560E0">
        <w:t xml:space="preserve"> </w:t>
      </w:r>
      <w:proofErr w:type="spellStart"/>
      <w:r w:rsidRPr="001560E0">
        <w:t>chế</w:t>
      </w:r>
      <w:proofErr w:type="spellEnd"/>
      <w:r w:rsidRPr="001560E0">
        <w:t xml:space="preserve"> </w:t>
      </w:r>
      <w:proofErr w:type="spellStart"/>
      <w:r w:rsidRPr="001560E0">
        <w:t>của</w:t>
      </w:r>
      <w:proofErr w:type="spellEnd"/>
      <w:r w:rsidRPr="001560E0">
        <w:t xml:space="preserve"> </w:t>
      </w:r>
      <w:proofErr w:type="spellStart"/>
      <w:r w:rsidRPr="001560E0">
        <w:t>phương</w:t>
      </w:r>
      <w:proofErr w:type="spellEnd"/>
      <w:r w:rsidRPr="001560E0">
        <w:t xml:space="preserve"> </w:t>
      </w:r>
      <w:proofErr w:type="spellStart"/>
      <w:r w:rsidRPr="001560E0">
        <w:t>pháp</w:t>
      </w:r>
      <w:proofErr w:type="spellEnd"/>
      <w:r w:rsidRPr="001560E0">
        <w:t xml:space="preserve"> </w:t>
      </w:r>
      <w:proofErr w:type="spellStart"/>
      <w:r w:rsidRPr="001560E0">
        <w:t>hiện</w:t>
      </w:r>
      <w:proofErr w:type="spellEnd"/>
      <w:r w:rsidRPr="001560E0">
        <w:t xml:space="preserve"> </w:t>
      </w:r>
      <w:proofErr w:type="spellStart"/>
      <w:r w:rsidRPr="001560E0">
        <w:t>tại</w:t>
      </w:r>
      <w:proofErr w:type="spellEnd"/>
      <w:r>
        <w:t>:</w:t>
      </w:r>
    </w:p>
    <w:p w14:paraId="6BB54D00" w14:textId="79467C6A" w:rsidR="001560E0" w:rsidRDefault="00C40949" w:rsidP="001560E0">
      <w:pPr>
        <w:pStyle w:val="Heading3"/>
      </w:pPr>
      <w:bookmarkStart w:id="8" w:name="_Toc211435293"/>
      <w:proofErr w:type="spellStart"/>
      <w:r>
        <w:lastRenderedPageBreak/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1560E0" w:rsidRPr="001560E0">
        <w:t>Bearer Token</w:t>
      </w:r>
      <w:r w:rsidR="001560E0">
        <w:t>:</w:t>
      </w:r>
      <w:bookmarkEnd w:id="8"/>
    </w:p>
    <w:p w14:paraId="2EA37F5F" w14:textId="34EE491D" w:rsidR="001560E0" w:rsidRDefault="001560E0" w:rsidP="001560E0">
      <w:r>
        <w:rPr>
          <w:noProof/>
        </w:rPr>
        <w:drawing>
          <wp:inline distT="0" distB="0" distL="0" distR="0" wp14:anchorId="7750D0BD" wp14:editId="188EAF78">
            <wp:extent cx="5930900" cy="5880100"/>
            <wp:effectExtent l="0" t="0" r="0" b="6350"/>
            <wp:docPr id="56714166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D430" w14:textId="0338DC0C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Token Theft</w:t>
      </w:r>
      <w:r>
        <w:t xml:space="preserve">: Bearer tokens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XSS, malware, </w:t>
      </w:r>
      <w:proofErr w:type="spellStart"/>
      <w:r>
        <w:t>hoặc</w:t>
      </w:r>
      <w:proofErr w:type="spellEnd"/>
      <w:r>
        <w:t xml:space="preserve"> </w:t>
      </w:r>
      <w:proofErr w:type="spellStart"/>
      <w:r w:rsidR="00E35DA7">
        <w:t>nghe</w:t>
      </w:r>
      <w:proofErr w:type="spellEnd"/>
      <w:r w:rsidR="00E35DA7">
        <w:t xml:space="preserve"> </w:t>
      </w:r>
      <w:proofErr w:type="spellStart"/>
      <w:r w:rsidR="00E35DA7">
        <w:t>trộm</w:t>
      </w:r>
      <w:proofErr w:type="spellEnd"/>
      <w:r w:rsidR="00E35DA7">
        <w:t xml:space="preserve"> </w:t>
      </w:r>
      <w:proofErr w:type="spellStart"/>
      <w:r w:rsidR="00E35DA7">
        <w:t>gói</w:t>
      </w:r>
      <w:proofErr w:type="spellEnd"/>
      <w:r w:rsidR="00E35DA7">
        <w:t xml:space="preserve"> tin </w:t>
      </w:r>
      <w:proofErr w:type="spellStart"/>
      <w:r w:rsidR="00E35DA7">
        <w:t>mạng</w:t>
      </w:r>
      <w:proofErr w:type="spellEnd"/>
      <w:r w:rsidR="00B43564">
        <w:t>.</w:t>
      </w:r>
    </w:p>
    <w:p w14:paraId="620B0310" w14:textId="06788535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Replay Attacks</w:t>
      </w:r>
      <w:r>
        <w:t>: tokens</w:t>
      </w:r>
      <w:r w:rsidR="0036115E">
        <w:t xml:space="preserve"> </w:t>
      </w:r>
      <w:proofErr w:type="spellStart"/>
      <w:r w:rsidR="0036115E">
        <w:t>bị</w:t>
      </w:r>
      <w:proofErr w:type="spellEnd"/>
      <w:r w:rsidR="0036115E">
        <w:t xml:space="preserve"> </w:t>
      </w:r>
      <w:proofErr w:type="spellStart"/>
      <w:r w:rsidR="0036115E">
        <w:t>đánh</w:t>
      </w:r>
      <w:proofErr w:type="spellEnd"/>
      <w:r w:rsidR="0036115E">
        <w:t xml:space="preserve"> </w:t>
      </w:r>
      <w:proofErr w:type="spellStart"/>
      <w:r w:rsidR="0036115E">
        <w:t>cắp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 w:rsidR="00746B1F">
        <w:t>xác</w:t>
      </w:r>
      <w:proofErr w:type="spellEnd"/>
      <w:r w:rsidR="00746B1F">
        <w:t xml:space="preserve"> </w:t>
      </w:r>
      <w:proofErr w:type="spellStart"/>
      <w:r w:rsidR="00746B1F">
        <w:t>thực</w:t>
      </w:r>
      <w:proofErr w:type="spellEnd"/>
      <w:r w:rsidR="00746B1F">
        <w:t xml:space="preserve"> </w:t>
      </w:r>
      <w:proofErr w:type="spellStart"/>
      <w:r w:rsidR="00746B1F">
        <w:t>bổ</w:t>
      </w:r>
      <w:proofErr w:type="spellEnd"/>
      <w:r w:rsidR="00746B1F">
        <w:t xml:space="preserve"> sung.</w:t>
      </w:r>
    </w:p>
    <w:p w14:paraId="5B815D8B" w14:textId="23447495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No Cryptographic Binding</w:t>
      </w:r>
      <w:r>
        <w:t xml:space="preserve">: Tokens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 w:rsidR="00F70CFF">
        <w:t xml:space="preserve"> </w:t>
      </w:r>
      <w:proofErr w:type="spellStart"/>
      <w:r w:rsidR="00F70CFF">
        <w:t>định</w:t>
      </w:r>
      <w:proofErr w:type="spellEnd"/>
      <w:r>
        <w:t xml:space="preserve"> </w:t>
      </w:r>
      <w:proofErr w:type="spellStart"/>
      <w:r w:rsidR="00CB228D">
        <w:t>danh</w:t>
      </w:r>
      <w:proofErr w:type="spellEnd"/>
      <w:r w:rsidR="00CB228D">
        <w:t xml:space="preserve"> client </w:t>
      </w:r>
      <w:proofErr w:type="spellStart"/>
      <w:r w:rsidR="00CB228D">
        <w:t>cụ</w:t>
      </w:r>
      <w:proofErr w:type="spellEnd"/>
      <w:r w:rsidR="00CB228D">
        <w:t xml:space="preserve"> </w:t>
      </w:r>
      <w:proofErr w:type="spellStart"/>
      <w:r w:rsidR="00CB228D">
        <w:t>thể</w:t>
      </w:r>
      <w:proofErr w:type="spellEnd"/>
      <w:r w:rsidR="00F70CFF">
        <w:t>.</w:t>
      </w:r>
    </w:p>
    <w:p w14:paraId="6EF698BA" w14:textId="0F74D89C" w:rsidR="001560E0" w:rsidRDefault="001560E0" w:rsidP="001560E0">
      <w:pPr>
        <w:pStyle w:val="ListParagraph"/>
        <w:numPr>
          <w:ilvl w:val="0"/>
          <w:numId w:val="67"/>
        </w:numPr>
      </w:pPr>
      <w:r w:rsidRPr="001560E0">
        <w:rPr>
          <w:b/>
          <w:bCs/>
        </w:rPr>
        <w:t>Wide Attack Surface</w:t>
      </w:r>
      <w:r>
        <w:t>: Tokens</w:t>
      </w:r>
      <w:r w:rsidR="00DE1ECC">
        <w:t xml:space="preserve"> </w:t>
      </w:r>
      <w:proofErr w:type="spellStart"/>
      <w:r w:rsidR="00DE1ECC">
        <w:t>hợp</w:t>
      </w:r>
      <w:proofErr w:type="spellEnd"/>
      <w:r w:rsidR="00DE1ECC">
        <w:t xml:space="preserve"> </w:t>
      </w:r>
      <w:proofErr w:type="spellStart"/>
      <w:r w:rsidR="00DE1ECC">
        <w:t>lệ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DE1ECC">
        <w:t>xuất</w:t>
      </w:r>
      <w:proofErr w:type="spellEnd"/>
      <w:r w:rsidR="00DE1ECC">
        <w:t xml:space="preserve"> </w:t>
      </w:r>
      <w:proofErr w:type="spellStart"/>
      <w:r w:rsidR="00DE1ECC">
        <w:t>trình</w:t>
      </w:r>
      <w:proofErr w:type="spellEnd"/>
      <w:r w:rsidR="00DE1ECC">
        <w:t>.</w:t>
      </w:r>
    </w:p>
    <w:p w14:paraId="765F4B2A" w14:textId="784350B2" w:rsidR="001560E0" w:rsidRDefault="002D12AD" w:rsidP="001560E0">
      <w:pPr>
        <w:pStyle w:val="Heading3"/>
      </w:pPr>
      <w:bookmarkStart w:id="9" w:name="_Toc211435294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1560E0" w:rsidRPr="001560E0">
        <w:t>TLS:</w:t>
      </w:r>
      <w:bookmarkEnd w:id="9"/>
    </w:p>
    <w:p w14:paraId="50090EA4" w14:textId="7CC935BE" w:rsid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t>Single Point of Failure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 w:rsidR="00C30450">
        <w:t xml:space="preserve"> </w:t>
      </w:r>
      <w:proofErr w:type="spellStart"/>
      <w:r w:rsidR="00C30450">
        <w:t>xác</w:t>
      </w:r>
      <w:proofErr w:type="spellEnd"/>
      <w:r w:rsidR="00C30450">
        <w:t xml:space="preserve"> </w:t>
      </w:r>
      <w:proofErr w:type="spellStart"/>
      <w:r w:rsidR="00C30450">
        <w:t>thực</w:t>
      </w:r>
      <w:proofErr w:type="spellEnd"/>
      <w:r>
        <w:t xml:space="preserve"> server certificate</w:t>
      </w:r>
      <w:r w:rsidR="00C85D92">
        <w:t>.</w:t>
      </w:r>
    </w:p>
    <w:p w14:paraId="068382AC" w14:textId="2A38230A" w:rsid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lastRenderedPageBreak/>
        <w:t>No Client Authentication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 w:rsidR="00C85D92">
        <w:t xml:space="preserve"> </w:t>
      </w:r>
      <w:proofErr w:type="spellStart"/>
      <w:r w:rsidR="00C85D92">
        <w:t>xác</w:t>
      </w:r>
      <w:proofErr w:type="spellEnd"/>
      <w:r w:rsidR="00C85D92">
        <w:t xml:space="preserve"> </w:t>
      </w:r>
      <w:proofErr w:type="spellStart"/>
      <w:r w:rsidR="00C85D92">
        <w:t>minh</w:t>
      </w:r>
      <w:proofErr w:type="spellEnd"/>
      <w:r w:rsidR="00C85D92">
        <w:t xml:space="preserve"> </w:t>
      </w:r>
      <w:proofErr w:type="spellStart"/>
      <w:r w:rsidR="00C85D92">
        <w:t>danh</w:t>
      </w:r>
      <w:proofErr w:type="spellEnd"/>
      <w:r w:rsidR="00C85D92">
        <w:t xml:space="preserve"> </w:t>
      </w:r>
      <w:proofErr w:type="spellStart"/>
      <w:r w:rsidR="00C85D92">
        <w:t>tính</w:t>
      </w:r>
      <w:proofErr w:type="spellEnd"/>
      <w:r>
        <w:t xml:space="preserve"> client</w:t>
      </w:r>
      <w:r w:rsidR="00124F43">
        <w:t>.</w:t>
      </w:r>
    </w:p>
    <w:p w14:paraId="7F1D3515" w14:textId="46A50AED" w:rsidR="001560E0" w:rsidRPr="001560E0" w:rsidRDefault="001560E0" w:rsidP="001560E0">
      <w:pPr>
        <w:pStyle w:val="ListParagraph"/>
        <w:numPr>
          <w:ilvl w:val="0"/>
          <w:numId w:val="68"/>
        </w:numPr>
      </w:pPr>
      <w:r w:rsidRPr="001560E0">
        <w:rPr>
          <w:b/>
          <w:bCs/>
        </w:rPr>
        <w:t>Certificate Pinning Challenges</w:t>
      </w:r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 w:rsidR="003643C8">
        <w:t>thực</w:t>
      </w:r>
      <w:proofErr w:type="spellEnd"/>
      <w:r w:rsidR="003643C8">
        <w:t xml:space="preserve"> </w:t>
      </w:r>
      <w:proofErr w:type="spellStart"/>
      <w:r w:rsidR="003643C8"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3643C8">
        <w:t>bảo</w:t>
      </w:r>
      <w:proofErr w:type="spellEnd"/>
      <w:r w:rsidR="003643C8">
        <w:t xml:space="preserve"> </w:t>
      </w:r>
      <w:proofErr w:type="spellStart"/>
      <w:r w:rsidR="003643C8"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ED6DF0">
        <w:t>môi</w:t>
      </w:r>
      <w:proofErr w:type="spellEnd"/>
      <w:r w:rsidR="00ED6DF0">
        <w:t xml:space="preserve"> </w:t>
      </w:r>
      <w:proofErr w:type="spellStart"/>
      <w:r w:rsidR="00ED6DF0">
        <w:t>trường</w:t>
      </w:r>
      <w:proofErr w:type="spellEnd"/>
      <w:r w:rsidR="00ED6DF0">
        <w:t xml:space="preserve"> </w:t>
      </w:r>
      <w:proofErr w:type="spellStart"/>
      <w:r w:rsidR="00ED6DF0">
        <w:t>động</w:t>
      </w:r>
      <w:proofErr w:type="spellEnd"/>
      <w:r w:rsidR="00124F43">
        <w:t>.</w:t>
      </w:r>
    </w:p>
    <w:p w14:paraId="0618743D" w14:textId="1530907D" w:rsidR="001560E0" w:rsidRDefault="001560E0" w:rsidP="001560E0">
      <w:pPr>
        <w:pStyle w:val="Heading3"/>
      </w:pPr>
      <w:bookmarkStart w:id="10" w:name="_Toc211435295"/>
      <w:r w:rsidRPr="001560E0">
        <w:t xml:space="preserve">Nhu </w:t>
      </w:r>
      <w:proofErr w:type="spellStart"/>
      <w:r w:rsidRPr="001560E0">
        <w:t>cầu</w:t>
      </w:r>
      <w:proofErr w:type="spellEnd"/>
      <w:r w:rsidR="009E1B07">
        <w:t xml:space="preserve"> </w:t>
      </w:r>
      <w:proofErr w:type="spellStart"/>
      <w:r w:rsidR="009E1B07">
        <w:t>nâng</w:t>
      </w:r>
      <w:proofErr w:type="spellEnd"/>
      <w:r w:rsidR="009E1B07">
        <w:t xml:space="preserve"> </w:t>
      </w:r>
      <w:proofErr w:type="spellStart"/>
      <w:r w:rsidR="009E1B07">
        <w:t>cao</w:t>
      </w:r>
      <w:proofErr w:type="spellEnd"/>
      <w:r w:rsidR="009E1B07">
        <w:t xml:space="preserve"> </w:t>
      </w:r>
      <w:proofErr w:type="spellStart"/>
      <w:r w:rsidR="009E1B07">
        <w:t>bảo</w:t>
      </w:r>
      <w:proofErr w:type="spellEnd"/>
      <w:r w:rsidR="009E1B07">
        <w:t xml:space="preserve"> </w:t>
      </w:r>
      <w:proofErr w:type="spellStart"/>
      <w:r w:rsidR="009E1B07">
        <w:t>mật</w:t>
      </w:r>
      <w:proofErr w:type="spellEnd"/>
      <w:r>
        <w:t>:</w:t>
      </w:r>
      <w:bookmarkEnd w:id="10"/>
    </w:p>
    <w:p w14:paraId="6DDDB86A" w14:textId="0381413A" w:rsidR="001560E0" w:rsidRDefault="001560E0" w:rsidP="001560E0"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EA4E10">
        <w:t>các</w:t>
      </w:r>
      <w:proofErr w:type="spellEnd"/>
      <w:r w:rsidR="00EA4E10">
        <w:t xml:space="preserve"> </w:t>
      </w:r>
      <w:proofErr w:type="spellStart"/>
      <w:r w:rsidR="00EA4E10">
        <w:t>cuộc</w:t>
      </w:r>
      <w:proofErr w:type="spellEnd"/>
      <w:r w:rsidR="00EA4E10">
        <w:t xml:space="preserve"> </w:t>
      </w:r>
      <w:proofErr w:type="spellStart"/>
      <w:r w:rsidR="00EA4E10">
        <w:t>tấn</w:t>
      </w:r>
      <w:proofErr w:type="spellEnd"/>
      <w:r w:rsidR="00EA4E10">
        <w:t xml:space="preserve"> </w:t>
      </w:r>
      <w:proofErr w:type="spellStart"/>
      <w:r w:rsidR="00EA4E10">
        <w:t>công</w:t>
      </w:r>
      <w:proofErr w:type="spellEnd"/>
      <w:r w:rsidR="00EA4E10">
        <w:t xml:space="preserve"> </w:t>
      </w:r>
      <w:proofErr w:type="spellStart"/>
      <w:r w:rsidR="00EA4E10">
        <w:t>tinh</w:t>
      </w:r>
      <w:proofErr w:type="spellEnd"/>
      <w:r w:rsidR="00EA4E10">
        <w:t xml:space="preserve"> vi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AD4363">
        <w:t>yêu</w:t>
      </w:r>
      <w:proofErr w:type="spellEnd"/>
      <w:r w:rsidR="00AD4363">
        <w:t xml:space="preserve"> </w:t>
      </w:r>
      <w:proofErr w:type="spellStart"/>
      <w:r w:rsidR="00AD4363">
        <w:t>cầu</w:t>
      </w:r>
      <w:proofErr w:type="spellEnd"/>
      <w:r w:rsidR="00AD4363">
        <w:t xml:space="preserve"> </w:t>
      </w:r>
      <w:proofErr w:type="spellStart"/>
      <w:r w:rsidR="00AD4363">
        <w:t>tuân</w:t>
      </w:r>
      <w:proofErr w:type="spellEnd"/>
      <w:r w:rsidR="00AD4363">
        <w:t xml:space="preserve"> </w:t>
      </w:r>
      <w:proofErr w:type="spellStart"/>
      <w:r w:rsidR="00AD4363">
        <w:t>thủ</w:t>
      </w:r>
      <w:proofErr w:type="spellEnd"/>
      <w:r>
        <w:t xml:space="preserve"> (PCI DSS, SOX, GDPR),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6DF8B623" w14:textId="195EE743" w:rsidR="001560E0" w:rsidRDefault="001560E0" w:rsidP="001560E0">
      <w:pPr>
        <w:pStyle w:val="ListParagraph"/>
        <w:numPr>
          <w:ilvl w:val="0"/>
          <w:numId w:val="69"/>
        </w:numPr>
      </w:pPr>
      <w:r>
        <w:t xml:space="preserve">Multi-factor authentication </w:t>
      </w:r>
      <w:proofErr w:type="spellStart"/>
      <w:r>
        <w:t>cho</w:t>
      </w:r>
      <w:proofErr w:type="spellEnd"/>
      <w:r w:rsidR="00251001">
        <w:t xml:space="preserve"> </w:t>
      </w:r>
      <w:proofErr w:type="spellStart"/>
      <w:r w:rsidR="00251001">
        <w:t>truy</w:t>
      </w:r>
      <w:proofErr w:type="spellEnd"/>
      <w:r w:rsidR="00251001">
        <w:t xml:space="preserve"> </w:t>
      </w:r>
      <w:proofErr w:type="spellStart"/>
      <w:r w:rsidR="00251001">
        <w:t>cập</w:t>
      </w:r>
      <w:proofErr w:type="spellEnd"/>
      <w:r>
        <w:t xml:space="preserve"> API</w:t>
      </w:r>
      <w:r w:rsidR="00251001">
        <w:t>.</w:t>
      </w:r>
    </w:p>
    <w:p w14:paraId="2073BFC7" w14:textId="2B60AB63" w:rsidR="00EE0686" w:rsidRDefault="00EE0686" w:rsidP="001560E0">
      <w:pPr>
        <w:pStyle w:val="ListParagraph"/>
        <w:numPr>
          <w:ilvl w:val="0"/>
          <w:numId w:val="69"/>
        </w:numPr>
      </w:pPr>
      <w:r w:rsidRPr="00EE0686">
        <w:t xml:space="preserve">Liên </w:t>
      </w:r>
      <w:proofErr w:type="spellStart"/>
      <w:r w:rsidRPr="00EE0686">
        <w:t>kết</w:t>
      </w:r>
      <w:proofErr w:type="spellEnd"/>
      <w:r w:rsidRPr="00EE0686">
        <w:t xml:space="preserve"> </w:t>
      </w:r>
      <w:proofErr w:type="spellStart"/>
      <w:r w:rsidRPr="00EE0686">
        <w:t>danh</w:t>
      </w:r>
      <w:proofErr w:type="spellEnd"/>
      <w:r w:rsidRPr="00EE0686">
        <w:t xml:space="preserve"> </w:t>
      </w:r>
      <w:proofErr w:type="spellStart"/>
      <w:r w:rsidRPr="00EE0686">
        <w:t>tính</w:t>
      </w:r>
      <w:proofErr w:type="spellEnd"/>
      <w:r w:rsidRPr="00EE0686">
        <w:t xml:space="preserve"> </w:t>
      </w:r>
      <w:proofErr w:type="spellStart"/>
      <w:r w:rsidRPr="00EE0686">
        <w:t>mật</w:t>
      </w:r>
      <w:proofErr w:type="spellEnd"/>
      <w:r w:rsidRPr="00EE0686">
        <w:t xml:space="preserve"> </w:t>
      </w:r>
      <w:proofErr w:type="spellStart"/>
      <w:r w:rsidRPr="00EE0686">
        <w:t>mã</w:t>
      </w:r>
      <w:proofErr w:type="spellEnd"/>
      <w:r w:rsidRPr="00EE0686">
        <w:t xml:space="preserve"> </w:t>
      </w:r>
      <w:proofErr w:type="spellStart"/>
      <w:r w:rsidRPr="00EE0686">
        <w:t>mạnh</w:t>
      </w:r>
      <w:proofErr w:type="spellEnd"/>
      <w:r w:rsidRPr="00EE0686">
        <w:t xml:space="preserve"> </w:t>
      </w:r>
      <w:proofErr w:type="spellStart"/>
      <w:r w:rsidRPr="00EE0686">
        <w:t>mẽ</w:t>
      </w:r>
      <w:proofErr w:type="spellEnd"/>
      <w:r w:rsidR="009B5435">
        <w:t>.</w:t>
      </w:r>
    </w:p>
    <w:p w14:paraId="7B54528E" w14:textId="369BAF56" w:rsidR="00B814BC" w:rsidRDefault="00B814BC" w:rsidP="001560E0">
      <w:pPr>
        <w:pStyle w:val="ListParagraph"/>
        <w:numPr>
          <w:ilvl w:val="0"/>
          <w:numId w:val="69"/>
        </w:numPr>
      </w:pPr>
      <w:r w:rsidRPr="00B814BC">
        <w:t xml:space="preserve">Theo </w:t>
      </w:r>
      <w:proofErr w:type="spellStart"/>
      <w:r w:rsidRPr="00B814BC">
        <w:t>dõi</w:t>
      </w:r>
      <w:proofErr w:type="spellEnd"/>
      <w:r w:rsidRPr="00B814BC">
        <w:t xml:space="preserve"> </w:t>
      </w:r>
      <w:proofErr w:type="spellStart"/>
      <w:r w:rsidRPr="00B814BC">
        <w:t>kiểm</w:t>
      </w:r>
      <w:proofErr w:type="spellEnd"/>
      <w:r w:rsidRPr="00B814BC">
        <w:t xml:space="preserve"> </w:t>
      </w:r>
      <w:proofErr w:type="spellStart"/>
      <w:r w:rsidRPr="00B814BC">
        <w:t>toán</w:t>
      </w:r>
      <w:proofErr w:type="spellEnd"/>
      <w:r w:rsidRPr="00B814BC">
        <w:t xml:space="preserve"> </w:t>
      </w:r>
      <w:proofErr w:type="spellStart"/>
      <w:r w:rsidRPr="00B814BC">
        <w:t>toàn</w:t>
      </w:r>
      <w:proofErr w:type="spellEnd"/>
      <w:r w:rsidRPr="00B814BC">
        <w:t xml:space="preserve"> </w:t>
      </w:r>
      <w:proofErr w:type="spellStart"/>
      <w:r w:rsidRPr="00B814BC">
        <w:t>diện</w:t>
      </w:r>
      <w:proofErr w:type="spellEnd"/>
      <w:r w:rsidR="009B5435">
        <w:t>.</w:t>
      </w:r>
    </w:p>
    <w:p w14:paraId="7220B7DB" w14:textId="0DA23CD4" w:rsidR="001560E0" w:rsidRDefault="00265D59" w:rsidP="001560E0">
      <w:pPr>
        <w:pStyle w:val="ListParagraph"/>
        <w:numPr>
          <w:ilvl w:val="0"/>
          <w:numId w:val="69"/>
        </w:numPr>
      </w:pPr>
      <w:proofErr w:type="spellStart"/>
      <w:r w:rsidRPr="00265D59">
        <w:t>Giảm</w:t>
      </w:r>
      <w:proofErr w:type="spellEnd"/>
      <w:r w:rsidRPr="00265D59">
        <w:t xml:space="preserve"> </w:t>
      </w:r>
      <w:proofErr w:type="spellStart"/>
      <w:r w:rsidRPr="00265D59">
        <w:t>bán</w:t>
      </w:r>
      <w:proofErr w:type="spellEnd"/>
      <w:r w:rsidRPr="00265D59">
        <w:t xml:space="preserve"> </w:t>
      </w:r>
      <w:proofErr w:type="spellStart"/>
      <w:r w:rsidRPr="00265D59">
        <w:t>kính</w:t>
      </w:r>
      <w:proofErr w:type="spellEnd"/>
      <w:r w:rsidRPr="00265D59"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rộng</w:t>
      </w:r>
      <w:proofErr w:type="spellEnd"/>
      <w:r w:rsidRPr="00265D59">
        <w:t xml:space="preserve"> </w:t>
      </w:r>
      <w:proofErr w:type="spellStart"/>
      <w:r w:rsidRPr="00265D59">
        <w:t>khi</w:t>
      </w:r>
      <w:proofErr w:type="spellEnd"/>
      <w:r w:rsidRPr="00265D59">
        <w:t xml:space="preserve"> vi </w:t>
      </w:r>
      <w:proofErr w:type="spellStart"/>
      <w:r w:rsidRPr="00265D59">
        <w:t>phạm</w:t>
      </w:r>
      <w:proofErr w:type="spellEnd"/>
      <w:r w:rsidRPr="00265D59">
        <w:t xml:space="preserve"> </w:t>
      </w:r>
      <w:proofErr w:type="spellStart"/>
      <w:r w:rsidR="00B65DF4">
        <w:t>bảo</w:t>
      </w:r>
      <w:proofErr w:type="spellEnd"/>
      <w:r w:rsidR="00B65DF4">
        <w:t xml:space="preserve"> </w:t>
      </w:r>
      <w:proofErr w:type="spellStart"/>
      <w:r w:rsidR="00B65DF4">
        <w:t>mật</w:t>
      </w:r>
      <w:proofErr w:type="spellEnd"/>
      <w:r w:rsidRPr="00265D59">
        <w:t xml:space="preserve"> </w:t>
      </w:r>
      <w:proofErr w:type="spellStart"/>
      <w:r w:rsidRPr="00265D59">
        <w:t>xảy</w:t>
      </w:r>
      <w:proofErr w:type="spellEnd"/>
      <w:r w:rsidRPr="00265D59">
        <w:t xml:space="preserve"> </w:t>
      </w:r>
      <w:proofErr w:type="spellStart"/>
      <w:r w:rsidR="001560E0">
        <w:t>ra</w:t>
      </w:r>
      <w:r w:rsidR="009B5435">
        <w:t>.</w:t>
      </w:r>
      <w:proofErr w:type="spellEnd"/>
    </w:p>
    <w:p w14:paraId="2B1DCFFA" w14:textId="2FA864A5" w:rsidR="001560E0" w:rsidRDefault="00634812" w:rsidP="00634812">
      <w:pPr>
        <w:pStyle w:val="Heading2"/>
      </w:pPr>
      <w:bookmarkStart w:id="11" w:name="_Toc211435296"/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11"/>
      <w:proofErr w:type="spellEnd"/>
    </w:p>
    <w:p w14:paraId="1AA80BDB" w14:textId="77777777" w:rsidR="00634812" w:rsidRDefault="00634812" w:rsidP="00634812">
      <w:pPr>
        <w:pStyle w:val="Heading3"/>
      </w:pPr>
      <w:bookmarkStart w:id="12" w:name="_Toc211435297"/>
      <w:r>
        <w:t>Academic Research</w:t>
      </w:r>
      <w:bookmarkEnd w:id="12"/>
    </w:p>
    <w:p w14:paraId="6EA4879B" w14:textId="587E389B" w:rsidR="00634812" w:rsidRDefault="00634812" w:rsidP="00634812"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OAuth 2.0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(extensions)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 RFC 7800</w:t>
      </w:r>
      <w:r w:rsidR="00CD4C00">
        <w:t xml:space="preserve"> </w:t>
      </w:r>
      <w:sdt>
        <w:sdtPr>
          <w:rPr>
            <w:color w:val="000000"/>
          </w:rPr>
          <w:tag w:val="MENDELEY_CITATION_v3_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"/>
          <w:id w:val="1499379501"/>
          <w:placeholder>
            <w:docPart w:val="DefaultPlaceholder_-1854013440"/>
          </w:placeholder>
        </w:sdtPr>
        <w:sdtContent>
          <w:r w:rsidR="00B747DB" w:rsidRPr="00B747DB">
            <w:rPr>
              <w:rFonts w:eastAsia="Times New Roman"/>
              <w:color w:val="000000"/>
            </w:rPr>
            <w:t>[1]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(Proof-of-Possession Key Semantics) </w:t>
      </w:r>
      <w:proofErr w:type="spellStart"/>
      <w:r>
        <w:t>cho</w:t>
      </w:r>
      <w:proofErr w:type="spellEnd"/>
      <w:r>
        <w:t xml:space="preserve"> JSON Web Tokens,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tokens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>, RFC 9449</w:t>
      </w:r>
      <w:r w:rsidR="00CD4C00">
        <w:t xml:space="preserve"> </w:t>
      </w:r>
      <w:sdt>
        <w:sdtPr>
          <w:rPr>
            <w:color w:val="000000"/>
          </w:rPr>
          <w:tag w:val="MENDELEY_CITATION_v3_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"/>
          <w:id w:val="163783300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[2]</w:t>
          </w:r>
        </w:sdtContent>
      </w:sdt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OAuth 2.0 Demonstrating Proof-of-Possession (</w:t>
      </w:r>
      <w:proofErr w:type="spellStart"/>
      <w:r>
        <w:t>DPoP</w:t>
      </w:r>
      <w:proofErr w:type="spellEnd"/>
      <w:r>
        <w:t xml:space="preserve">) protocol,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clients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private key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RFC 8705 </w:t>
      </w:r>
      <w:sdt>
        <w:sdtPr>
          <w:rPr>
            <w:color w:val="000000"/>
          </w:rPr>
          <w:tag w:val="MENDELEY_CITATION_v3_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"/>
          <w:id w:val="-184986283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[3]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OAuth 2.0 Mutual-TLS Client Authentication </w:t>
      </w:r>
      <w:proofErr w:type="spellStart"/>
      <w:r>
        <w:t>và</w:t>
      </w:r>
      <w:proofErr w:type="spellEnd"/>
      <w:r>
        <w:t xml:space="preserve"> Certificate-Bound Access Tokens,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clients </w:t>
      </w:r>
      <w:proofErr w:type="spellStart"/>
      <w:r>
        <w:t>mạnh</w:t>
      </w:r>
      <w:proofErr w:type="spellEnd"/>
      <w:r>
        <w:t>.</w:t>
      </w:r>
    </w:p>
    <w:p w14:paraId="630FDA57" w14:textId="49BD07E2" w:rsidR="00634812" w:rsidRDefault="00634812" w:rsidP="00634812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Zero-Trust, NIST SP 800-207 </w:t>
      </w:r>
      <w:sdt>
        <w:sdtPr>
          <w:rPr>
            <w:color w:val="000000"/>
          </w:rPr>
          <w:tag w:val="MENDELEY_CITATION_v3_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YWNjZXNzZWQiOnsiZGF0ZS1wYXJ0cyI6W1syMDI1LDEwLDhdXX0sIkRPSSI6IjEwLjYwMjgvTklTVC5TUC44MDAtMjA3IiwiVVJMIjoiaHR0cHM6Ly9kb2kub3JnLzEwLjYwMjgvTklTVC5TUC44MDAtMjA3IiwiY29udGFpbmVyLXRpdGxlLXNob3J0IjoiIn0sImlzVGVtcG9yYXJ5IjpmYWxzZX1dfQ=="/>
          <w:id w:val="82979735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[4]</w:t>
          </w:r>
        </w:sdtContent>
      </w:sdt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Zero Trust Architecture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2020. Google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practical zero-trust model </w:t>
      </w:r>
      <w:proofErr w:type="spellStart"/>
      <w:r>
        <w:t>thông</w:t>
      </w:r>
      <w:proofErr w:type="spellEnd"/>
      <w:r>
        <w:t xml:space="preserve"> qua</w:t>
      </w:r>
      <w:r w:rsidR="00314F86">
        <w:t xml:space="preserve"> </w:t>
      </w:r>
      <w:proofErr w:type="spellStart"/>
      <w:r w:rsidR="00314F86" w:rsidRPr="00314F86">
        <w:t>sáng</w:t>
      </w:r>
      <w:proofErr w:type="spellEnd"/>
      <w:r w:rsidR="00314F86" w:rsidRPr="00314F86">
        <w:t xml:space="preserve"> </w:t>
      </w:r>
      <w:proofErr w:type="spellStart"/>
      <w:r w:rsidR="00314F86" w:rsidRPr="00314F86">
        <w:t>kiến</w:t>
      </w:r>
      <w:proofErr w:type="spellEnd"/>
      <w:r>
        <w:t xml:space="preserve"> </w:t>
      </w:r>
      <w:proofErr w:type="spellStart"/>
      <w:r>
        <w:t>BeyondCorp</w:t>
      </w:r>
      <w:proofErr w:type="spellEnd"/>
      <w:r>
        <w:t xml:space="preserve"> </w:t>
      </w:r>
      <w:sdt>
        <w:sdtPr>
          <w:rPr>
            <w:color w:val="000000"/>
          </w:rPr>
          <w:tag w:val="MENDELEY_CITATION_v3_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"/>
          <w:id w:val="2099982693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[5]</w:t>
          </w:r>
        </w:sdtContent>
      </w:sdt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"never trust, always verify" principle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enterprise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Microsoft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Zero Trust Security Model </w:t>
      </w:r>
      <w:sdt>
        <w:sdtPr>
          <w:rPr>
            <w:color w:val="000000"/>
          </w:rPr>
          <w:tag w:val="MENDELEY_CITATION_v3_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"/>
          <w:id w:val="-1866748789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[6]</w:t>
          </w:r>
        </w:sdtContent>
      </w:sdt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 w:rsidR="00CD4C00"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(device compliance),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CD4C00">
        <w:t>.</w:t>
      </w:r>
    </w:p>
    <w:p w14:paraId="72381B10" w14:textId="77777777" w:rsidR="00634812" w:rsidRDefault="00634812" w:rsidP="00634812">
      <w:pPr>
        <w:pStyle w:val="Heading3"/>
      </w:pPr>
      <w:bookmarkStart w:id="13" w:name="_Toc211435298"/>
      <w:r>
        <w:lastRenderedPageBreak/>
        <w:t>Industry Implementations</w:t>
      </w:r>
      <w:bookmarkEnd w:id="13"/>
    </w:p>
    <w:p w14:paraId="74619341" w14:textId="703A4CD2" w:rsidR="00634812" w:rsidRDefault="00634812" w:rsidP="00634812">
      <w:proofErr w:type="spellStart"/>
      <w:r>
        <w:t>Ngành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Payment Services Directive 2 (PSD2) </w:t>
      </w:r>
      <w:sdt>
        <w:sdtPr>
          <w:rPr>
            <w:color w:val="000000"/>
          </w:rPr>
          <w:tag w:val="MENDELEY_CITATION_v3_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"/>
          <w:id w:val="-629941328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[7]</w:t>
          </w:r>
        </w:sdtContent>
      </w:sdt>
      <w:r>
        <w:t xml:space="preserve"> </w:t>
      </w:r>
      <w:proofErr w:type="spellStart"/>
      <w:r>
        <w:t>của</w:t>
      </w:r>
      <w:proofErr w:type="spellEnd"/>
      <w:r>
        <w:t xml:space="preserve"> Liên </w:t>
      </w:r>
      <w:proofErr w:type="spellStart"/>
      <w:r>
        <w:t>minh</w:t>
      </w:r>
      <w:proofErr w:type="spellEnd"/>
      <w:r>
        <w:t xml:space="preserve"> Châu </w:t>
      </w:r>
      <w:proofErr w:type="spellStart"/>
      <w:r>
        <w:t>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clients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(Financial-grade API - FAPI) </w:t>
      </w:r>
      <w:sdt>
        <w:sdtPr>
          <w:rPr>
            <w:color w:val="000000"/>
          </w:rPr>
          <w:tag w:val="MENDELEY_CITATION_v3_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"/>
          <w:id w:val="1205678558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[8]</w:t>
          </w:r>
        </w:sdtContent>
      </w:sdt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FAPI </w:t>
      </w:r>
      <w:proofErr w:type="spellStart"/>
      <w:r>
        <w:t>tại</w:t>
      </w:r>
      <w:proofErr w:type="spellEnd"/>
      <w:r>
        <w:t xml:space="preserve"> OpenID Foundation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signed JWTs,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Barclays, HSBC, </w:t>
      </w:r>
      <w:proofErr w:type="spellStart"/>
      <w:r>
        <w:t>và</w:t>
      </w:r>
      <w:proofErr w:type="spellEnd"/>
      <w:r>
        <w:t xml:space="preserve"> Deutsche Bank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SWIFT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(CSP) </w:t>
      </w:r>
      <w:sdt>
        <w:sdtPr>
          <w:rPr>
            <w:color w:val="000000"/>
          </w:rPr>
          <w:tag w:val="MENDELEY_CITATION_v3_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"/>
          <w:id w:val="-963582010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[9]</w:t>
          </w:r>
        </w:sdtContent>
      </w:sdt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(certificate-based authentication).</w:t>
      </w:r>
    </w:p>
    <w:p w14:paraId="67671147" w14:textId="4ED6B05B" w:rsidR="00634812" w:rsidRDefault="00634812" w:rsidP="00634812">
      <w:r>
        <w:t xml:space="preserve">Các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Google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Istio service mesh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services,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Kubernetes environments. Netflix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Zuul</w:t>
      </w:r>
      <w:proofErr w:type="spellEnd"/>
      <w:r>
        <w:t xml:space="preserve"> gateway </w:t>
      </w:r>
      <w:sdt>
        <w:sdtPr>
          <w:rPr>
            <w:color w:val="000000"/>
          </w:rPr>
          <w:tag w:val="MENDELEY_CITATION_v3_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"/>
          <w:id w:val="-2116122244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[10]</w:t>
          </w:r>
        </w:sdtContent>
      </w:sdt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requests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780EBB7D" w14:textId="77777777" w:rsidR="00634812" w:rsidRDefault="00634812" w:rsidP="00634812">
      <w:pPr>
        <w:pStyle w:val="Heading3"/>
      </w:pPr>
      <w:bookmarkStart w:id="14" w:name="_Toc211435299"/>
      <w:r>
        <w:t>Existing Solutions Analysis</w:t>
      </w:r>
      <w:bookmarkEnd w:id="14"/>
    </w:p>
    <w:p w14:paraId="5213318B" w14:textId="3E684399" w:rsidR="00634812" w:rsidRDefault="00634812" w:rsidP="00634812">
      <w:r>
        <w:t xml:space="preserve">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Kong Gateway </w:t>
      </w:r>
      <w:sdt>
        <w:sdtPr>
          <w:rPr>
            <w:color w:val="000000"/>
          </w:rPr>
          <w:tag w:val="MENDELEY_CITATION_v3_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"/>
          <w:id w:val="-1860116656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[11]</w:t>
          </w:r>
        </w:sdtContent>
      </w:sdt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plugin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native support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PoP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Istio Service Mesh </w:t>
      </w:r>
      <w:sdt>
        <w:sdtPr>
          <w:rPr>
            <w:color w:val="000000"/>
          </w:rPr>
          <w:tag w:val="MENDELEY_CITATION_v3_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"/>
          <w:id w:val="398024803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[12]</w:t>
          </w:r>
        </w:sdtContent>
      </w:sdt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Kubernetes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. AWS API Gateway </w:t>
      </w:r>
      <w:sdt>
        <w:sdtPr>
          <w:rPr>
            <w:color w:val="000000"/>
          </w:rPr>
          <w:tag w:val="MENDELEY_CITATION_v3_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"/>
          <w:id w:val="1207452467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[13]</w:t>
          </w:r>
        </w:sdtContent>
      </w:sdt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Envoy Proxy </w:t>
      </w:r>
      <w:sdt>
        <w:sdtPr>
          <w:rPr>
            <w:color w:val="000000"/>
          </w:rPr>
          <w:tag w:val="MENDELEY_CITATION_v3_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"/>
          <w:id w:val="-1028715694"/>
          <w:placeholder>
            <w:docPart w:val="DefaultPlaceholder_-1854013440"/>
          </w:placeholder>
        </w:sdtPr>
        <w:sdtContent>
          <w:r w:rsidR="00B747DB" w:rsidRPr="00B747DB">
            <w:rPr>
              <w:color w:val="000000"/>
            </w:rPr>
            <w:t>[14]</w:t>
          </w:r>
        </w:sdtContent>
      </w:sdt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45607E42" w14:textId="77777777" w:rsidR="00634812" w:rsidRDefault="00634812" w:rsidP="00634812">
      <w:pPr>
        <w:pStyle w:val="Heading3"/>
      </w:pPr>
      <w:bookmarkStart w:id="15" w:name="_Toc211435300"/>
      <w:r>
        <w:t>Research Gap</w:t>
      </w:r>
      <w:bookmarkEnd w:id="15"/>
    </w:p>
    <w:p w14:paraId="21D87EDF" w14:textId="24BB2314" w:rsidR="00634812" w:rsidRDefault="00634812" w:rsidP="00634812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 w:rsidR="00B76BF1">
        <w:t>khuôn</w:t>
      </w:r>
      <w:proofErr w:type="spellEnd"/>
      <w:r w:rsidR="00B76BF1">
        <w:t xml:space="preserve"> </w:t>
      </w:r>
      <w:proofErr w:type="spellStart"/>
      <w:r w:rsidR="00B76BF1">
        <w:t>khổ</w:t>
      </w:r>
      <w:proofErr w:type="spellEnd"/>
      <w:r w:rsidR="00B76BF1">
        <w:t xml:space="preserve"> </w:t>
      </w:r>
      <w:proofErr w:type="spellStart"/>
      <w:r w:rsidR="00B76BF1">
        <w:t>lý</w:t>
      </w:r>
      <w:proofErr w:type="spellEnd"/>
      <w:r w:rsidR="00B76BF1">
        <w:t xml:space="preserve"> </w:t>
      </w:r>
      <w:proofErr w:type="spellStart"/>
      <w:r w:rsidR="00B76BF1"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C54888">
        <w:t>triển</w:t>
      </w:r>
      <w:proofErr w:type="spellEnd"/>
      <w:r w:rsidR="00C54888">
        <w:t xml:space="preserve"> </w:t>
      </w:r>
      <w:proofErr w:type="spellStart"/>
      <w:r w:rsidR="00C54888">
        <w:t>khai</w:t>
      </w:r>
      <w:proofErr w:type="spellEnd"/>
      <w:r w:rsidR="00C54888">
        <w:t xml:space="preserve"> </w:t>
      </w:r>
      <w:proofErr w:type="spellStart"/>
      <w:r w:rsidR="00747F21">
        <w:t>đơn</w:t>
      </w:r>
      <w:proofErr w:type="spellEnd"/>
      <w:r w:rsidR="00747F21">
        <w:t xml:space="preserve"> </w:t>
      </w:r>
      <w:proofErr w:type="spellStart"/>
      <w:r w:rsidR="00747F21">
        <w:t>lẻ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 w:rsidR="00764ECF">
        <w:t>toàn</w:t>
      </w:r>
      <w:proofErr w:type="spellEnd"/>
      <w:r w:rsidR="00764ECF">
        <w:t xml:space="preserve"> </w:t>
      </w:r>
      <w:proofErr w:type="spellStart"/>
      <w:r w:rsidR="00764ECF"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C54888" w:rsidRPr="00C54888">
        <w:t>hiệu</w:t>
      </w:r>
      <w:proofErr w:type="spellEnd"/>
      <w:r w:rsidR="00C54888" w:rsidRPr="00C54888">
        <w:t xml:space="preserve"> </w:t>
      </w:r>
      <w:proofErr w:type="spellStart"/>
      <w:r w:rsidR="00C54888" w:rsidRPr="00C54888">
        <w:t>suất</w:t>
      </w:r>
      <w:proofErr w:type="spellEnd"/>
      <w:r w:rsidR="00C54888" w:rsidRPr="00C54888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token-based signatures </w:t>
      </w:r>
      <w:proofErr w:type="spellStart"/>
      <w:r>
        <w:t>trong</w:t>
      </w:r>
      <w:proofErr w:type="spellEnd"/>
      <w:r>
        <w:t xml:space="preserve"> production environments.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B06D4B">
        <w:t xml:space="preserve">so </w:t>
      </w:r>
      <w:proofErr w:type="spellStart"/>
      <w:r w:rsidR="00B06D4B">
        <w:t>sánh</w:t>
      </w:r>
      <w:proofErr w:type="spellEnd"/>
      <w:r w:rsidR="00205823">
        <w:t xml:space="preserve"> </w:t>
      </w:r>
      <w:proofErr w:type="spellStart"/>
      <w:r w:rsidR="00205823">
        <w:t>một</w:t>
      </w:r>
      <w:proofErr w:type="spellEnd"/>
      <w:r w:rsidR="00205823">
        <w:t xml:space="preserve"> </w:t>
      </w:r>
      <w:proofErr w:type="spellStart"/>
      <w:r w:rsidR="00205823">
        <w:t>cách</w:t>
      </w:r>
      <w:proofErr w:type="spellEnd"/>
      <w:r w:rsidR="00B06D4B">
        <w:t xml:space="preserve"> </w:t>
      </w:r>
      <w:proofErr w:type="spellStart"/>
      <w:r w:rsidR="00B06D4B">
        <w:t>hệ</w:t>
      </w:r>
      <w:proofErr w:type="spellEnd"/>
      <w:r w:rsidR="00B06D4B">
        <w:t xml:space="preserve"> </w:t>
      </w:r>
      <w:proofErr w:type="spellStart"/>
      <w:r w:rsidR="00B06D4B">
        <w:t>thống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822ADC">
        <w:t>tác</w:t>
      </w:r>
      <w:proofErr w:type="spellEnd"/>
      <w:r w:rsidR="00822ADC">
        <w:t xml:space="preserve"> </w:t>
      </w:r>
      <w:proofErr w:type="spellStart"/>
      <w:r w:rsidR="00822ADC"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 w:rsidR="00D3371D">
        <w:t xml:space="preserve"> </w:t>
      </w:r>
      <w:proofErr w:type="spellStart"/>
      <w:r w:rsidR="00D3371D">
        <w:t>các</w:t>
      </w:r>
      <w:proofErr w:type="spellEnd"/>
      <w:r w:rsidR="00D3371D">
        <w:t xml:space="preserve"> </w:t>
      </w:r>
      <w:proofErr w:type="spellStart"/>
      <w:r w:rsidR="00D3371D">
        <w:t>thuật</w:t>
      </w:r>
      <w:proofErr w:type="spellEnd"/>
      <w:r w:rsidR="00D3371D">
        <w:t xml:space="preserve"> </w:t>
      </w:r>
      <w:proofErr w:type="spellStart"/>
      <w:r w:rsidR="00D3371D">
        <w:t>toán</w:t>
      </w:r>
      <w:proofErr w:type="spellEnd"/>
      <w:r w:rsidR="00822ADC">
        <w:t xml:space="preserve"> </w:t>
      </w:r>
      <w:proofErr w:type="spellStart"/>
      <w:r w:rsidR="00822ADC">
        <w:t>khác</w:t>
      </w:r>
      <w:proofErr w:type="spellEnd"/>
      <w:r w:rsidR="00822ADC">
        <w:t xml:space="preserve"> </w:t>
      </w:r>
      <w:proofErr w:type="spellStart"/>
      <w:r w:rsidR="00822ADC">
        <w:t>nhau</w:t>
      </w:r>
      <w:proofErr w:type="spellEnd"/>
      <w:r>
        <w:t xml:space="preserve"> cryptographic (ECDSA, RSA, Ed25519) </w:t>
      </w:r>
      <w:proofErr w:type="spellStart"/>
      <w:r>
        <w:t>trên</w:t>
      </w:r>
      <w:proofErr w:type="spellEnd"/>
      <w:r>
        <w:t xml:space="preserve"> </w:t>
      </w:r>
      <w:proofErr w:type="spellStart"/>
      <w:r w:rsidR="00945ED6">
        <w:t>lượng</w:t>
      </w:r>
      <w:proofErr w:type="spellEnd"/>
      <w:r w:rsidR="00945ED6">
        <w:t xml:space="preserve"> </w:t>
      </w:r>
      <w:proofErr w:type="spellStart"/>
      <w:r w:rsidR="00945ED6">
        <w:t>công</w:t>
      </w:r>
      <w:proofErr w:type="spellEnd"/>
      <w:r w:rsidR="00945ED6">
        <w:t xml:space="preserve"> </w:t>
      </w:r>
      <w:proofErr w:type="spellStart"/>
      <w:r w:rsidR="00945ED6">
        <w:t>việc</w:t>
      </w:r>
      <w:proofErr w:type="spellEnd"/>
      <w:r w:rsidR="00945ED6">
        <w:t xml:space="preserve"> </w:t>
      </w:r>
      <w:proofErr w:type="spellStart"/>
      <w:r w:rsidR="00945ED6">
        <w:t>thực</w:t>
      </w:r>
      <w:proofErr w:type="spellEnd"/>
      <w:r w:rsidR="00945ED6">
        <w:t xml:space="preserve"> </w:t>
      </w:r>
      <w:proofErr w:type="spellStart"/>
      <w:r w:rsidR="00945ED6">
        <w:t>tế</w:t>
      </w:r>
      <w:proofErr w:type="spellEnd"/>
      <w:r>
        <w:t xml:space="preserve">. </w:t>
      </w:r>
      <w:r w:rsidR="00547149">
        <w:t xml:space="preserve">Các </w:t>
      </w:r>
      <w:proofErr w:type="spellStart"/>
      <w:r w:rsidR="00547149">
        <w:t>nghiên</w:t>
      </w:r>
      <w:proofErr w:type="spellEnd"/>
      <w:r w:rsidR="00547149">
        <w:t xml:space="preserve"> </w:t>
      </w:r>
      <w:proofErr w:type="spellStart"/>
      <w:r w:rsidR="00547149">
        <w:t>cứu</w:t>
      </w:r>
      <w:proofErr w:type="spellEnd"/>
      <w:r w:rsidR="00547149">
        <w:t xml:space="preserve"> </w:t>
      </w:r>
      <w:proofErr w:type="spellStart"/>
      <w:r w:rsidR="00547149">
        <w:t>hiện</w:t>
      </w:r>
      <w:proofErr w:type="spellEnd"/>
      <w:r w:rsidR="00547149">
        <w:t xml:space="preserve"> nay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 w:rsidR="00D3371D">
        <w:t>hướng</w:t>
      </w:r>
      <w:proofErr w:type="spellEnd"/>
      <w:r w:rsidR="00D3371D">
        <w:t xml:space="preserve"> </w:t>
      </w:r>
      <w:proofErr w:type="spellStart"/>
      <w:r w:rsidR="00D3371D">
        <w:t>dẫn</w:t>
      </w:r>
      <w:proofErr w:type="spellEnd"/>
      <w:r w:rsidR="00D3371D">
        <w:t xml:space="preserve"> </w:t>
      </w:r>
      <w:proofErr w:type="spellStart"/>
      <w:r w:rsidR="00D3371D">
        <w:t>thực</w:t>
      </w:r>
      <w:proofErr w:type="spellEnd"/>
      <w:r w:rsidR="00D3371D">
        <w:t xml:space="preserve"> </w:t>
      </w:r>
      <w:proofErr w:type="spellStart"/>
      <w:r w:rsidR="00D3371D"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3000BC">
        <w:t>các</w:t>
      </w:r>
      <w:proofErr w:type="spellEnd"/>
      <w:r w:rsidR="003000BC">
        <w:t xml:space="preserve"> </w:t>
      </w:r>
      <w:proofErr w:type="spellStart"/>
      <w:r w:rsidR="003000BC">
        <w:t>khía</w:t>
      </w:r>
      <w:proofErr w:type="spellEnd"/>
      <w:r w:rsidR="003000BC">
        <w:t xml:space="preserve"> </w:t>
      </w:r>
      <w:proofErr w:type="spellStart"/>
      <w:r w:rsidR="003000BC">
        <w:t>cạnh</w:t>
      </w:r>
      <w:proofErr w:type="spellEnd"/>
      <w:r w:rsidR="003000BC">
        <w:t xml:space="preserve"> </w:t>
      </w:r>
      <w:proofErr w:type="spellStart"/>
      <w:r w:rsidR="003000BC">
        <w:t>vận</w:t>
      </w:r>
      <w:proofErr w:type="spellEnd"/>
      <w:r w:rsidR="003000BC">
        <w:t xml:space="preserve"> </w:t>
      </w:r>
      <w:proofErr w:type="spellStart"/>
      <w:r w:rsidR="003000BC"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 w:rsidR="001D1B94">
        <w:t>quản</w:t>
      </w:r>
      <w:proofErr w:type="spellEnd"/>
      <w:r w:rsidR="001D1B94">
        <w:t xml:space="preserve"> </w:t>
      </w:r>
      <w:proofErr w:type="spellStart"/>
      <w:r w:rsidR="001D1B94">
        <w:t>lý</w:t>
      </w:r>
      <w:proofErr w:type="spellEnd"/>
      <w:r w:rsidR="001D1B94">
        <w:t xml:space="preserve"> </w:t>
      </w:r>
      <w:proofErr w:type="spellStart"/>
      <w:r w:rsidR="001D1B94">
        <w:t>vòng</w:t>
      </w:r>
      <w:proofErr w:type="spellEnd"/>
      <w:r w:rsidR="001D1B94">
        <w:t xml:space="preserve"> </w:t>
      </w:r>
      <w:proofErr w:type="spellStart"/>
      <w:r w:rsidR="001D1B94">
        <w:t>đời</w:t>
      </w:r>
      <w:proofErr w:type="spellEnd"/>
      <w:r w:rsidR="001D1B94">
        <w:t xml:space="preserve"> </w:t>
      </w:r>
      <w:proofErr w:type="spellStart"/>
      <w:r w:rsidR="001D1B94">
        <w:t>chứng</w:t>
      </w:r>
      <w:proofErr w:type="spellEnd"/>
      <w:r w:rsidR="001D1B94">
        <w:t xml:space="preserve"> </w:t>
      </w:r>
      <w:proofErr w:type="spellStart"/>
      <w:r w:rsidR="001D1B94">
        <w:t>chỉ</w:t>
      </w:r>
      <w:proofErr w:type="spellEnd"/>
      <w:r>
        <w:t xml:space="preserve">, </w:t>
      </w:r>
      <w:proofErr w:type="spellStart"/>
      <w:r w:rsidR="001D1B94">
        <w:t>chiến</w:t>
      </w:r>
      <w:proofErr w:type="spellEnd"/>
      <w:r w:rsidR="001D1B94">
        <w:t xml:space="preserve"> </w:t>
      </w:r>
      <w:proofErr w:type="spellStart"/>
      <w:r w:rsidR="001D1B94">
        <w:t>lược</w:t>
      </w:r>
      <w:proofErr w:type="spellEnd"/>
      <w:r w:rsidR="001D1B94">
        <w:t xml:space="preserve"> quay </w:t>
      </w:r>
      <w:proofErr w:type="spellStart"/>
      <w:r w:rsidR="001D1B94">
        <w:t>vòng</w:t>
      </w:r>
      <w:proofErr w:type="spellEnd"/>
      <w:r w:rsidR="001D1B94">
        <w:t xml:space="preserve"> </w:t>
      </w:r>
      <w:proofErr w:type="spellStart"/>
      <w:r w:rsidR="001D1B94">
        <w:t>khóa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 w:rsidR="001D1B94">
        <w:t>tối</w:t>
      </w:r>
      <w:proofErr w:type="spellEnd"/>
      <w:r w:rsidR="001D1B94">
        <w:t xml:space="preserve"> </w:t>
      </w:r>
      <w:proofErr w:type="spellStart"/>
      <w:r w:rsidR="001D1B94">
        <w:t>ưu</w:t>
      </w:r>
      <w:proofErr w:type="spellEnd"/>
      <w:r w:rsidR="001D1B94">
        <w:t xml:space="preserve"> chi </w:t>
      </w:r>
      <w:proofErr w:type="spellStart"/>
      <w:r w:rsidR="001D1B94"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 w:rsidR="001D1B94">
        <w:t xml:space="preserve"> </w:t>
      </w:r>
      <w:proofErr w:type="spellStart"/>
      <w:r w:rsidR="001D1B94">
        <w:t>triển</w:t>
      </w:r>
      <w:proofErr w:type="spellEnd"/>
      <w:r w:rsidR="001D1B94">
        <w:t xml:space="preserve"> </w:t>
      </w:r>
      <w:proofErr w:type="spellStart"/>
      <w:r w:rsidR="001D1B94">
        <w:t>khai</w:t>
      </w:r>
      <w:proofErr w:type="spellEnd"/>
      <w:r w:rsidR="001D1B94">
        <w:t xml:space="preserve"> </w:t>
      </w:r>
      <w:proofErr w:type="spellStart"/>
      <w:r w:rsidR="001D1B94">
        <w:t>trên</w:t>
      </w:r>
      <w:proofErr w:type="spellEnd"/>
      <w:r>
        <w:t xml:space="preserve"> cloud.</w:t>
      </w:r>
    </w:p>
    <w:p w14:paraId="623B1185" w14:textId="039EF964" w:rsidR="00634812" w:rsidRDefault="00634812" w:rsidP="00634812">
      <w:pPr>
        <w:pStyle w:val="Heading1"/>
      </w:pPr>
      <w:bookmarkStart w:id="16" w:name="_Toc211435301"/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bookmarkEnd w:id="16"/>
      <w:proofErr w:type="spellEnd"/>
    </w:p>
    <w:p w14:paraId="0CCC6528" w14:textId="5EC95078" w:rsidR="00634812" w:rsidRDefault="00634812" w:rsidP="00634812">
      <w:pPr>
        <w:pStyle w:val="Heading2"/>
      </w:pPr>
      <w:bookmarkStart w:id="17" w:name="_Toc211435302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17"/>
      <w:proofErr w:type="spellEnd"/>
    </w:p>
    <w:p w14:paraId="448D4AD1" w14:textId="4637F5ED" w:rsidR="00634812" w:rsidRDefault="00634812" w:rsidP="00634812">
      <w:pPr>
        <w:pStyle w:val="Heading3"/>
      </w:pPr>
      <w:bookmarkStart w:id="18" w:name="_Toc211435303"/>
      <w:proofErr w:type="spellStart"/>
      <w:r w:rsidRPr="00634812">
        <w:t>Tổng</w:t>
      </w:r>
      <w:proofErr w:type="spellEnd"/>
      <w:r w:rsidRPr="00634812">
        <w:t xml:space="preserve"> </w:t>
      </w:r>
      <w:proofErr w:type="spellStart"/>
      <w:r w:rsidRPr="00634812">
        <w:t>quan</w:t>
      </w:r>
      <w:proofErr w:type="spellEnd"/>
      <w:r w:rsidRPr="00634812">
        <w:t xml:space="preserve"> </w:t>
      </w:r>
      <w:proofErr w:type="spellStart"/>
      <w:r w:rsidRPr="00634812">
        <w:t>kiến</w:t>
      </w:r>
      <w:proofErr w:type="spellEnd"/>
      <w:r w:rsidRPr="00634812">
        <w:t xml:space="preserve"> </w:t>
      </w:r>
      <w:proofErr w:type="spellStart"/>
      <w:r w:rsidRPr="00634812">
        <w:t>trúc</w:t>
      </w:r>
      <w:bookmarkEnd w:id="18"/>
      <w:proofErr w:type="spellEnd"/>
    </w:p>
    <w:p w14:paraId="6DFE8CA7" w14:textId="1264A396" w:rsidR="00634812" w:rsidRDefault="00634812" w:rsidP="00634812">
      <w:r>
        <w:rPr>
          <w:noProof/>
        </w:rPr>
        <w:drawing>
          <wp:inline distT="0" distB="0" distL="0" distR="0" wp14:anchorId="78C8F3EB" wp14:editId="4939B468">
            <wp:extent cx="5930900" cy="4794250"/>
            <wp:effectExtent l="0" t="0" r="0" b="6350"/>
            <wp:docPr id="129371799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7944" w14:textId="28D055A5" w:rsidR="00634812" w:rsidRDefault="00634812" w:rsidP="00634812">
      <w:pPr>
        <w:pStyle w:val="Heading3"/>
        <w:rPr>
          <w:bCs/>
        </w:rPr>
      </w:pPr>
      <w:bookmarkStart w:id="19" w:name="_Toc211435304"/>
      <w:proofErr w:type="spellStart"/>
      <w:r w:rsidRPr="00634812">
        <w:rPr>
          <w:bCs/>
        </w:rPr>
        <w:t>Giải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thích</w:t>
      </w:r>
      <w:proofErr w:type="spellEnd"/>
      <w:r w:rsidRPr="00634812">
        <w:rPr>
          <w:bCs/>
        </w:rPr>
        <w:t xml:space="preserve"> chi </w:t>
      </w:r>
      <w:proofErr w:type="spellStart"/>
      <w:r w:rsidRPr="00634812">
        <w:rPr>
          <w:bCs/>
        </w:rPr>
        <w:t>tiết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từng</w:t>
      </w:r>
      <w:proofErr w:type="spellEnd"/>
      <w:r w:rsidRPr="00634812">
        <w:rPr>
          <w:bCs/>
        </w:rPr>
        <w:t xml:space="preserve"> </w:t>
      </w:r>
      <w:proofErr w:type="spellStart"/>
      <w:r w:rsidRPr="00634812">
        <w:rPr>
          <w:bCs/>
        </w:rPr>
        <w:t>tầng</w:t>
      </w:r>
      <w:bookmarkEnd w:id="19"/>
      <w:proofErr w:type="spellEnd"/>
    </w:p>
    <w:p w14:paraId="34FF387D" w14:textId="48D3AC2D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Load Balancing</w:t>
      </w:r>
      <w:r>
        <w:t xml:space="preserve">: Application Load Balancer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(1)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SSL/TLS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client; (2)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proxy instances;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6D5BD01" w14:textId="57A89944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Compute &amp; Proxy</w:t>
      </w:r>
      <w:r>
        <w:t xml:space="preserve">: Các EC2 instances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proxy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(1) cryptography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X.509; (2)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reverse proxy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ALB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7F5DC5A0" w14:textId="7A0C981F" w:rsidR="00634812" w:rsidRDefault="00634812" w:rsidP="00634812">
      <w:proofErr w:type="spellStart"/>
      <w:r w:rsidRPr="00634812">
        <w:rPr>
          <w:b/>
          <w:bCs/>
        </w:rPr>
        <w:lastRenderedPageBreak/>
        <w:t>Tầng</w:t>
      </w:r>
      <w:proofErr w:type="spellEnd"/>
      <w:r w:rsidRPr="00634812">
        <w:rPr>
          <w:b/>
          <w:bCs/>
        </w:rPr>
        <w:t xml:space="preserve"> Security &amp; Key Management</w:t>
      </w:r>
      <w:r>
        <w:t xml:space="preserve">: AWS KMS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(HSMs)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Secrets Manager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(1)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(2)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C94FD21" w14:textId="5034D5F8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Backend</w:t>
      </w:r>
      <w:r>
        <w:t xml:space="preserve">: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RDS PostgreSQL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(1)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(2)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  <w:proofErr w:type="spellStart"/>
      <w:r>
        <w:t>ElastiCache</w:t>
      </w:r>
      <w:proofErr w:type="spellEnd"/>
      <w:r>
        <w:t xml:space="preserve"> Redis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(1)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(2)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6ABFB5A6" w14:textId="77777777" w:rsidR="00634812" w:rsidRDefault="00634812" w:rsidP="00634812">
      <w:proofErr w:type="spellStart"/>
      <w:r w:rsidRPr="00634812">
        <w:rPr>
          <w:b/>
          <w:bCs/>
        </w:rPr>
        <w:t>Tầng</w:t>
      </w:r>
      <w:proofErr w:type="spellEnd"/>
      <w:r w:rsidRPr="00634812">
        <w:rPr>
          <w:b/>
          <w:bCs/>
        </w:rPr>
        <w:t xml:space="preserve"> Monitoring &amp; Logging</w:t>
      </w:r>
      <w:r>
        <w:t xml:space="preserve">: CloudWatch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X-Ray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3733CDE5" w14:textId="77777777" w:rsidR="00634812" w:rsidRDefault="00634812" w:rsidP="00634812">
      <w:pPr>
        <w:pStyle w:val="Heading3"/>
        <w:rPr>
          <w:bCs/>
        </w:rPr>
      </w:pPr>
      <w:bookmarkStart w:id="20" w:name="_Toc211435305"/>
      <w:r w:rsidRPr="00634812">
        <w:rPr>
          <w:bCs/>
          <w:lang w:val="vi-VN"/>
        </w:rPr>
        <w:lastRenderedPageBreak/>
        <w:t>Luồng xác thực chi tiết</w:t>
      </w:r>
      <w:bookmarkEnd w:id="20"/>
    </w:p>
    <w:p w14:paraId="41597E51" w14:textId="05EBDE26" w:rsidR="00634812" w:rsidRDefault="00634812" w:rsidP="00634812">
      <w:r>
        <w:rPr>
          <w:noProof/>
        </w:rPr>
        <w:drawing>
          <wp:inline distT="0" distB="0" distL="0" distR="0" wp14:anchorId="151B8739" wp14:editId="5DCFBF54">
            <wp:extent cx="5937250" cy="8242300"/>
            <wp:effectExtent l="0" t="0" r="6350" b="6350"/>
            <wp:docPr id="118722205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24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3E95" w14:textId="77777777" w:rsidR="00634812" w:rsidRPr="00634812" w:rsidRDefault="00634812" w:rsidP="00634812"/>
    <w:p w14:paraId="6376C89C" w14:textId="324FC382" w:rsidR="00634812" w:rsidRDefault="00634812" w:rsidP="00634812">
      <w:proofErr w:type="spellStart"/>
      <w:r>
        <w:lastRenderedPageBreak/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3EA1BF27" w14:textId="77777777" w:rsidR="00634812" w:rsidRPr="00634812" w:rsidRDefault="00634812" w:rsidP="00634812">
      <w:pPr>
        <w:rPr>
          <w:lang w:val="vi-VN"/>
        </w:rPr>
      </w:pPr>
      <w:r w:rsidRPr="00634812">
        <w:rPr>
          <w:b/>
          <w:bCs/>
          <w:lang w:val="vi-VN"/>
        </w:rPr>
        <w:t>Bước 1-2: mTLS Handshake &amp; Certificate Validation</w:t>
      </w:r>
    </w:p>
    <w:p w14:paraId="3D1DE955" w14:textId="77777777" w:rsidR="007C2C8E" w:rsidRDefault="007C2C8E" w:rsidP="007C2C8E">
      <w:pPr>
        <w:pStyle w:val="ListParagraph"/>
        <w:numPr>
          <w:ilvl w:val="0"/>
          <w:numId w:val="70"/>
        </w:numPr>
      </w:pPr>
      <w:r>
        <w:t xml:space="preserve">Client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TLS connection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client certificate (X.509) </w:t>
      </w:r>
      <w:proofErr w:type="spellStart"/>
      <w:r>
        <w:t>chứa</w:t>
      </w:r>
      <w:proofErr w:type="spellEnd"/>
      <w:r>
        <w:t xml:space="preserve"> public key</w:t>
      </w:r>
    </w:p>
    <w:p w14:paraId="22FABA3D" w14:textId="4B7897AC" w:rsidR="00634812" w:rsidRDefault="007C2C8E" w:rsidP="007C2C8E">
      <w:pPr>
        <w:pStyle w:val="ListParagraph"/>
        <w:numPr>
          <w:ilvl w:val="0"/>
          <w:numId w:val="70"/>
        </w:numPr>
      </w:pPr>
      <w:r>
        <w:t xml:space="preserve">Proxy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C12583">
        <w:t>xác</w:t>
      </w:r>
      <w:proofErr w:type="spellEnd"/>
      <w:r w:rsidR="00C12583">
        <w:t xml:space="preserve"> </w:t>
      </w:r>
      <w:proofErr w:type="spellStart"/>
      <w:r w:rsidR="00C12583">
        <w:t>thực</w:t>
      </w:r>
      <w:proofErr w:type="spellEnd"/>
      <w:r w:rsidR="00C12583">
        <w:t xml:space="preserve"> </w:t>
      </w:r>
      <w:proofErr w:type="spellStart"/>
      <w:r w:rsidR="00C12583">
        <w:t>chứng</w:t>
      </w:r>
      <w:proofErr w:type="spellEnd"/>
      <w:r w:rsidR="00C12583">
        <w:t xml:space="preserve"> </w:t>
      </w:r>
      <w:proofErr w:type="spellStart"/>
      <w:r w:rsidR="00C12583">
        <w:t>chỉ</w:t>
      </w:r>
      <w:proofErr w:type="spellEnd"/>
      <w:r w:rsidR="00C12583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</w:p>
    <w:p w14:paraId="7E2E4CA4" w14:textId="104D37D9" w:rsidR="007C2C8E" w:rsidRDefault="008E7848" w:rsidP="007C2C8E">
      <w:pPr>
        <w:pStyle w:val="ListParagraph"/>
        <w:numPr>
          <w:ilvl w:val="1"/>
          <w:numId w:val="70"/>
        </w:numPr>
      </w:pPr>
      <w:proofErr w:type="spellStart"/>
      <w:r w:rsidRPr="008E7848">
        <w:t>Xác</w:t>
      </w:r>
      <w:proofErr w:type="spellEnd"/>
      <w:r w:rsidRPr="008E7848">
        <w:t xml:space="preserve"> </w:t>
      </w:r>
      <w:proofErr w:type="spellStart"/>
      <w:r w:rsidRPr="008E7848">
        <w:t>minh</w:t>
      </w:r>
      <w:proofErr w:type="spellEnd"/>
      <w:r w:rsidRPr="008E7848">
        <w:t xml:space="preserve"> </w:t>
      </w:r>
      <w:proofErr w:type="spellStart"/>
      <w:r w:rsidRPr="008E7848">
        <w:t>chữ</w:t>
      </w:r>
      <w:proofErr w:type="spellEnd"/>
      <w:r w:rsidRPr="008E7848">
        <w:t xml:space="preserve"> </w:t>
      </w:r>
      <w:proofErr w:type="spellStart"/>
      <w:r w:rsidRPr="008E7848">
        <w:t>ký</w:t>
      </w:r>
      <w:proofErr w:type="spellEnd"/>
      <w:r w:rsidRPr="008E7848">
        <w:t xml:space="preserve"> </w:t>
      </w:r>
      <w:proofErr w:type="spellStart"/>
      <w:r w:rsidRPr="008E7848">
        <w:t>chứng</w:t>
      </w:r>
      <w:proofErr w:type="spellEnd"/>
      <w:r w:rsidRPr="008E7848">
        <w:t xml:space="preserve"> </w:t>
      </w:r>
      <w:proofErr w:type="spellStart"/>
      <w:r w:rsidRPr="008E7848">
        <w:t>chỉ</w:t>
      </w:r>
      <w:proofErr w:type="spellEnd"/>
      <w:r w:rsidRPr="008E7848">
        <w:t xml:space="preserve"> </w:t>
      </w:r>
      <w:r w:rsidR="007C2C8E" w:rsidRPr="007C2C8E">
        <w:t>(</w:t>
      </w:r>
      <w:proofErr w:type="spellStart"/>
      <w:r w:rsidR="007C2C8E" w:rsidRPr="007C2C8E">
        <w:t>sử</w:t>
      </w:r>
      <w:proofErr w:type="spellEnd"/>
      <w:r w:rsidR="007C2C8E" w:rsidRPr="007C2C8E">
        <w:t xml:space="preserve"> </w:t>
      </w:r>
      <w:proofErr w:type="spellStart"/>
      <w:r w:rsidR="007C2C8E" w:rsidRPr="007C2C8E">
        <w:t>dụng</w:t>
      </w:r>
      <w:proofErr w:type="spellEnd"/>
      <w:r w:rsidR="00497C86">
        <w:t xml:space="preserve"> </w:t>
      </w:r>
      <w:proofErr w:type="spellStart"/>
      <w:r w:rsidR="00497C86">
        <w:t>khóa</w:t>
      </w:r>
      <w:proofErr w:type="spellEnd"/>
      <w:r w:rsidR="00497C86">
        <w:t xml:space="preserve"> </w:t>
      </w:r>
      <w:proofErr w:type="spellStart"/>
      <w:r w:rsidR="00497C86">
        <w:t>công</w:t>
      </w:r>
      <w:proofErr w:type="spellEnd"/>
      <w:r w:rsidR="00497C86">
        <w:t xml:space="preserve"> </w:t>
      </w:r>
      <w:proofErr w:type="spellStart"/>
      <w:r w:rsidR="00497C86">
        <w:t>khai</w:t>
      </w:r>
      <w:proofErr w:type="spellEnd"/>
      <w:r w:rsidR="007C2C8E" w:rsidRPr="007C2C8E">
        <w:t xml:space="preserve"> CA)</w:t>
      </w:r>
    </w:p>
    <w:p w14:paraId="6ECA4835" w14:textId="1D1854A4" w:rsidR="007C2C8E" w:rsidRDefault="00E91DDD" w:rsidP="007C2C8E">
      <w:pPr>
        <w:pStyle w:val="ListParagraph"/>
        <w:numPr>
          <w:ilvl w:val="1"/>
          <w:numId w:val="70"/>
        </w:numPr>
      </w:pPr>
      <w:proofErr w:type="spellStart"/>
      <w:r w:rsidRPr="00E91DDD">
        <w:t>Kiểm</w:t>
      </w:r>
      <w:proofErr w:type="spellEnd"/>
      <w:r w:rsidRPr="00E91DDD">
        <w:t xml:space="preserve"> </w:t>
      </w:r>
      <w:proofErr w:type="spellStart"/>
      <w:r w:rsidRPr="00E91DDD">
        <w:t>tra</w:t>
      </w:r>
      <w:proofErr w:type="spellEnd"/>
      <w:r w:rsidRPr="00E91DDD">
        <w:t xml:space="preserve"> </w:t>
      </w:r>
      <w:proofErr w:type="spellStart"/>
      <w:r w:rsidRPr="00E91DDD">
        <w:t>hạn</w:t>
      </w:r>
      <w:proofErr w:type="spellEnd"/>
      <w:r w:rsidRPr="00E91DDD">
        <w:t xml:space="preserve"> </w:t>
      </w:r>
      <w:proofErr w:type="spellStart"/>
      <w:r w:rsidRPr="00E91DDD">
        <w:t>chứng</w:t>
      </w:r>
      <w:proofErr w:type="spellEnd"/>
      <w:r w:rsidRPr="00E91DDD">
        <w:t xml:space="preserve"> </w:t>
      </w:r>
      <w:proofErr w:type="spellStart"/>
      <w:r w:rsidRPr="00E91DDD">
        <w:t>chỉ</w:t>
      </w:r>
      <w:proofErr w:type="spellEnd"/>
      <w:r w:rsidRPr="00E91DDD">
        <w:t xml:space="preserve"> </w:t>
      </w:r>
      <w:r w:rsidR="007C2C8E" w:rsidRPr="007C2C8E">
        <w:t>(</w:t>
      </w:r>
      <w:proofErr w:type="spellStart"/>
      <w:r w:rsidR="007C2C8E" w:rsidRPr="007C2C8E">
        <w:t>notBefore</w:t>
      </w:r>
      <w:proofErr w:type="spellEnd"/>
      <w:r w:rsidR="007C2C8E" w:rsidRPr="007C2C8E">
        <w:t>/</w:t>
      </w:r>
      <w:proofErr w:type="spellStart"/>
      <w:r w:rsidR="007C2C8E" w:rsidRPr="007C2C8E">
        <w:t>notAfter</w:t>
      </w:r>
      <w:proofErr w:type="spellEnd"/>
      <w:r w:rsidR="007C2C8E" w:rsidRPr="007C2C8E">
        <w:t xml:space="preserve"> timestamps)</w:t>
      </w:r>
    </w:p>
    <w:p w14:paraId="46C64E0D" w14:textId="3F8250E1" w:rsidR="007C2C8E" w:rsidRDefault="008A28A5" w:rsidP="007C2C8E">
      <w:pPr>
        <w:pStyle w:val="ListParagraph"/>
        <w:numPr>
          <w:ilvl w:val="1"/>
          <w:numId w:val="70"/>
        </w:numPr>
      </w:pPr>
      <w:proofErr w:type="spellStart"/>
      <w:r w:rsidRPr="008A28A5">
        <w:t>Kiểm</w:t>
      </w:r>
      <w:proofErr w:type="spellEnd"/>
      <w:r w:rsidRPr="008A28A5">
        <w:t xml:space="preserve"> </w:t>
      </w:r>
      <w:proofErr w:type="spellStart"/>
      <w:r w:rsidRPr="008A28A5">
        <w:t>tra</w:t>
      </w:r>
      <w:proofErr w:type="spellEnd"/>
      <w:r w:rsidRPr="008A28A5">
        <w:t xml:space="preserve"> </w:t>
      </w:r>
      <w:proofErr w:type="spellStart"/>
      <w:r w:rsidRPr="008A28A5">
        <w:t>trạng</w:t>
      </w:r>
      <w:proofErr w:type="spellEnd"/>
      <w:r w:rsidRPr="008A28A5">
        <w:t xml:space="preserve"> </w:t>
      </w:r>
      <w:proofErr w:type="spellStart"/>
      <w:r w:rsidRPr="008A28A5">
        <w:t>thái</w:t>
      </w:r>
      <w:proofErr w:type="spellEnd"/>
      <w:r w:rsidRPr="008A28A5">
        <w:t xml:space="preserve"> </w:t>
      </w:r>
      <w:proofErr w:type="spellStart"/>
      <w:r w:rsidRPr="008A28A5">
        <w:t>thu</w:t>
      </w:r>
      <w:proofErr w:type="spellEnd"/>
      <w:r w:rsidRPr="008A28A5">
        <w:t xml:space="preserve"> </w:t>
      </w:r>
      <w:proofErr w:type="spellStart"/>
      <w:r w:rsidRPr="008A28A5">
        <w:t>hồi</w:t>
      </w:r>
      <w:proofErr w:type="spellEnd"/>
      <w:r w:rsidRPr="008A28A5">
        <w:t xml:space="preserve"> </w:t>
      </w:r>
      <w:r w:rsidR="007C2C8E" w:rsidRPr="007C2C8E">
        <w:t>(CRL/OCSP query)</w:t>
      </w:r>
    </w:p>
    <w:p w14:paraId="7D8B92A2" w14:textId="77777777" w:rsidR="001E5B2F" w:rsidRDefault="001E5B2F" w:rsidP="007C2C8E">
      <w:pPr>
        <w:pStyle w:val="ListParagraph"/>
        <w:numPr>
          <w:ilvl w:val="1"/>
          <w:numId w:val="70"/>
        </w:numPr>
      </w:pPr>
      <w:proofErr w:type="spellStart"/>
      <w:r w:rsidRPr="001E5B2F">
        <w:t>Xác</w:t>
      </w:r>
      <w:proofErr w:type="spellEnd"/>
      <w:r w:rsidRPr="001E5B2F">
        <w:t xml:space="preserve"> </w:t>
      </w:r>
      <w:proofErr w:type="spellStart"/>
      <w:r w:rsidRPr="001E5B2F">
        <w:t>thực</w:t>
      </w:r>
      <w:proofErr w:type="spellEnd"/>
      <w:r w:rsidRPr="001E5B2F">
        <w:t xml:space="preserve"> </w:t>
      </w:r>
      <w:proofErr w:type="spellStart"/>
      <w:r w:rsidRPr="001E5B2F">
        <w:t>chính</w:t>
      </w:r>
      <w:proofErr w:type="spellEnd"/>
      <w:r w:rsidRPr="001E5B2F">
        <w:t xml:space="preserve"> </w:t>
      </w:r>
      <w:proofErr w:type="spellStart"/>
      <w:r w:rsidRPr="001E5B2F">
        <w:t>sách</w:t>
      </w:r>
      <w:proofErr w:type="spellEnd"/>
      <w:r w:rsidRPr="001E5B2F">
        <w:t xml:space="preserve"> </w:t>
      </w:r>
      <w:proofErr w:type="spellStart"/>
      <w:r w:rsidRPr="001E5B2F">
        <w:t>chứng</w:t>
      </w:r>
      <w:proofErr w:type="spellEnd"/>
      <w:r w:rsidRPr="001E5B2F">
        <w:t xml:space="preserve"> </w:t>
      </w:r>
      <w:proofErr w:type="spellStart"/>
      <w:r w:rsidRPr="001E5B2F">
        <w:t>chỉ</w:t>
      </w:r>
      <w:proofErr w:type="spellEnd"/>
      <w:r w:rsidRPr="001E5B2F">
        <w:t xml:space="preserve"> </w:t>
      </w:r>
      <w:proofErr w:type="spellStart"/>
      <w:r w:rsidRPr="001E5B2F">
        <w:t>và</w:t>
      </w:r>
      <w:proofErr w:type="spellEnd"/>
      <w:r w:rsidRPr="001E5B2F">
        <w:t xml:space="preserve"> </w:t>
      </w:r>
      <w:proofErr w:type="spellStart"/>
      <w:r w:rsidRPr="001E5B2F">
        <w:t>sử</w:t>
      </w:r>
      <w:proofErr w:type="spellEnd"/>
      <w:r w:rsidRPr="001E5B2F">
        <w:t xml:space="preserve"> </w:t>
      </w:r>
      <w:proofErr w:type="spellStart"/>
      <w:r w:rsidRPr="001E5B2F">
        <w:t>dụng</w:t>
      </w:r>
      <w:proofErr w:type="spellEnd"/>
      <w:r w:rsidRPr="001E5B2F">
        <w:t xml:space="preserve"> </w:t>
      </w:r>
      <w:proofErr w:type="spellStart"/>
      <w:r w:rsidRPr="001E5B2F">
        <w:t>khóa</w:t>
      </w:r>
      <w:proofErr w:type="spellEnd"/>
    </w:p>
    <w:p w14:paraId="4850C03D" w14:textId="77777777" w:rsidR="001E5B2F" w:rsidRDefault="001E5B2F" w:rsidP="001E5B2F">
      <w:pPr>
        <w:pStyle w:val="ListParagraph"/>
        <w:numPr>
          <w:ilvl w:val="1"/>
          <w:numId w:val="70"/>
        </w:numPr>
      </w:pPr>
      <w:proofErr w:type="spellStart"/>
      <w:r w:rsidRPr="001E5B2F">
        <w:t>Xác</w:t>
      </w:r>
      <w:proofErr w:type="spellEnd"/>
      <w:r w:rsidRPr="001E5B2F">
        <w:t xml:space="preserve"> </w:t>
      </w:r>
      <w:proofErr w:type="spellStart"/>
      <w:r w:rsidRPr="001E5B2F">
        <w:t>minh</w:t>
      </w:r>
      <w:proofErr w:type="spellEnd"/>
      <w:r w:rsidRPr="001E5B2F">
        <w:t xml:space="preserve"> </w:t>
      </w:r>
      <w:proofErr w:type="spellStart"/>
      <w:r w:rsidRPr="001E5B2F">
        <w:t>tên</w:t>
      </w:r>
      <w:proofErr w:type="spellEnd"/>
      <w:r w:rsidRPr="001E5B2F">
        <w:t xml:space="preserve"> </w:t>
      </w:r>
      <w:proofErr w:type="spellStart"/>
      <w:r w:rsidRPr="001E5B2F">
        <w:t>thay</w:t>
      </w:r>
      <w:proofErr w:type="spellEnd"/>
      <w:r w:rsidRPr="001E5B2F">
        <w:t xml:space="preserve"> </w:t>
      </w:r>
      <w:proofErr w:type="spellStart"/>
      <w:r w:rsidRPr="001E5B2F">
        <w:t>thế</w:t>
      </w:r>
      <w:proofErr w:type="spellEnd"/>
      <w:r w:rsidRPr="001E5B2F">
        <w:t xml:space="preserve"> </w:t>
      </w:r>
      <w:proofErr w:type="spellStart"/>
      <w:r w:rsidRPr="001E5B2F">
        <w:t>chủ</w:t>
      </w:r>
      <w:proofErr w:type="spellEnd"/>
      <w:r w:rsidRPr="001E5B2F">
        <w:t xml:space="preserve"> </w:t>
      </w:r>
      <w:proofErr w:type="spellStart"/>
      <w:r w:rsidRPr="001E5B2F">
        <w:t>thể</w:t>
      </w:r>
      <w:proofErr w:type="spellEnd"/>
      <w:r w:rsidRPr="001E5B2F">
        <w:t xml:space="preserve"> (SAN)</w:t>
      </w:r>
    </w:p>
    <w:p w14:paraId="40F3234E" w14:textId="304F49D8" w:rsidR="007C2C8E" w:rsidRPr="007C2C8E" w:rsidRDefault="00F849F2" w:rsidP="007C2C8E">
      <w:pPr>
        <w:pStyle w:val="ListParagraph"/>
        <w:numPr>
          <w:ilvl w:val="0"/>
          <w:numId w:val="70"/>
        </w:numPr>
      </w:pPr>
      <w:proofErr w:type="spellStart"/>
      <w:r w:rsidRPr="00F849F2">
        <w:t>Nếu</w:t>
      </w:r>
      <w:proofErr w:type="spellEnd"/>
      <w:r w:rsidRPr="00F849F2">
        <w:t xml:space="preserve"> </w:t>
      </w:r>
      <w:proofErr w:type="spellStart"/>
      <w:r w:rsidRPr="00F849F2">
        <w:t>xác</w:t>
      </w:r>
      <w:proofErr w:type="spellEnd"/>
      <w:r w:rsidRPr="00F849F2">
        <w:t xml:space="preserve"> </w:t>
      </w:r>
      <w:proofErr w:type="spellStart"/>
      <w:r w:rsidRPr="00F849F2">
        <w:t>thực</w:t>
      </w:r>
      <w:proofErr w:type="spellEnd"/>
      <w:r w:rsidRPr="00F849F2">
        <w:t xml:space="preserve"> </w:t>
      </w:r>
      <w:proofErr w:type="spellStart"/>
      <w:r w:rsidRPr="00F849F2">
        <w:t>thành</w:t>
      </w:r>
      <w:proofErr w:type="spellEnd"/>
      <w:r w:rsidRPr="00F849F2">
        <w:t xml:space="preserve"> </w:t>
      </w:r>
      <w:proofErr w:type="spellStart"/>
      <w:r w:rsidRPr="00F849F2">
        <w:t>công</w:t>
      </w:r>
      <w:proofErr w:type="spellEnd"/>
      <w:r w:rsidRPr="00F849F2">
        <w:t xml:space="preserve">, </w:t>
      </w:r>
      <w:proofErr w:type="spellStart"/>
      <w:r w:rsidRPr="00F849F2">
        <w:t>kênh</w:t>
      </w:r>
      <w:proofErr w:type="spellEnd"/>
      <w:r w:rsidRPr="00F849F2">
        <w:t xml:space="preserve"> TLS </w:t>
      </w:r>
      <w:proofErr w:type="gramStart"/>
      <w:r w:rsidRPr="00F849F2">
        <w:t>an</w:t>
      </w:r>
      <w:proofErr w:type="gramEnd"/>
      <w:r w:rsidRPr="00F849F2">
        <w:t xml:space="preserve"> </w:t>
      </w:r>
      <w:proofErr w:type="spellStart"/>
      <w:r w:rsidRPr="00F849F2">
        <w:t>toàn</w:t>
      </w:r>
      <w:proofErr w:type="spellEnd"/>
      <w:r w:rsidRPr="00F849F2">
        <w:t xml:space="preserve"> </w:t>
      </w:r>
      <w:proofErr w:type="spellStart"/>
      <w:r w:rsidRPr="00F849F2">
        <w:t>được</w:t>
      </w:r>
      <w:proofErr w:type="spellEnd"/>
      <w:r w:rsidRPr="00F849F2">
        <w:t xml:space="preserve"> </w:t>
      </w:r>
      <w:proofErr w:type="spellStart"/>
      <w:r w:rsidRPr="00F849F2">
        <w:t>thiết</w:t>
      </w:r>
      <w:proofErr w:type="spellEnd"/>
      <w:r w:rsidRPr="00F849F2">
        <w:t xml:space="preserve"> </w:t>
      </w:r>
      <w:proofErr w:type="spellStart"/>
      <w:r w:rsidRPr="00F849F2">
        <w:t>lập</w:t>
      </w:r>
      <w:proofErr w:type="spellEnd"/>
      <w:r w:rsidRPr="00F849F2">
        <w:t xml:space="preserve"> </w:t>
      </w:r>
      <w:proofErr w:type="spellStart"/>
      <w:r w:rsidRPr="00F849F2">
        <w:t>với</w:t>
      </w:r>
      <w:proofErr w:type="spellEnd"/>
      <w:r w:rsidRPr="00F849F2">
        <w:t xml:space="preserve"> Perfect Forward Secrecy</w:t>
      </w:r>
    </w:p>
    <w:p w14:paraId="3FC96145" w14:textId="77777777" w:rsidR="00CD210E" w:rsidRDefault="007C2C8E" w:rsidP="007C2C8E">
      <w:pPr>
        <w:rPr>
          <w:b/>
          <w:bCs/>
        </w:rPr>
      </w:pPr>
      <w:proofErr w:type="spellStart"/>
      <w:r w:rsidRPr="007C2C8E">
        <w:rPr>
          <w:b/>
          <w:bCs/>
        </w:rPr>
        <w:t>Bước</w:t>
      </w:r>
      <w:proofErr w:type="spellEnd"/>
      <w:r w:rsidRPr="007C2C8E">
        <w:rPr>
          <w:b/>
          <w:bCs/>
        </w:rPr>
        <w:t xml:space="preserve"> 3: HTTP Request </w:t>
      </w:r>
      <w:proofErr w:type="spellStart"/>
      <w:r w:rsidRPr="007C2C8E">
        <w:rPr>
          <w:b/>
          <w:bCs/>
        </w:rPr>
        <w:t>với</w:t>
      </w:r>
      <w:proofErr w:type="spellEnd"/>
      <w:r w:rsidRPr="007C2C8E">
        <w:rPr>
          <w:b/>
          <w:bCs/>
        </w:rPr>
        <w:t xml:space="preserve"> Dual Authentication Headers </w:t>
      </w:r>
    </w:p>
    <w:p w14:paraId="4C62508F" w14:textId="453C9267" w:rsidR="007C2C8E" w:rsidRDefault="007C2C8E" w:rsidP="008C73AA">
      <w:pPr>
        <w:pStyle w:val="ListParagraph"/>
        <w:numPr>
          <w:ilvl w:val="0"/>
          <w:numId w:val="130"/>
        </w:numPr>
      </w:pPr>
      <w:r w:rsidRPr="00602487">
        <w:t xml:space="preserve">Client </w:t>
      </w:r>
      <w:proofErr w:type="spellStart"/>
      <w:r w:rsidRPr="00602487">
        <w:t>gửi</w:t>
      </w:r>
      <w:proofErr w:type="spellEnd"/>
      <w:r w:rsidRPr="00602487">
        <w:t xml:space="preserve"> HTTP request </w:t>
      </w:r>
      <w:proofErr w:type="spellStart"/>
      <w:r w:rsidRPr="00602487">
        <w:t>với</w:t>
      </w:r>
      <w:proofErr w:type="spellEnd"/>
      <w:r w:rsidRPr="00602487">
        <w:t xml:space="preserve"> </w:t>
      </w:r>
      <w:proofErr w:type="spellStart"/>
      <w:r w:rsidRPr="00602487">
        <w:t>hai</w:t>
      </w:r>
      <w:proofErr w:type="spellEnd"/>
      <w:r w:rsidRPr="00602487">
        <w:t xml:space="preserve"> authentication mechanisms</w:t>
      </w:r>
      <w:r>
        <w:t>:</w:t>
      </w:r>
    </w:p>
    <w:p w14:paraId="6A6A70B4" w14:textId="77777777" w:rsidR="007C2C8E" w:rsidRDefault="007C2C8E" w:rsidP="005D2370">
      <w:pPr>
        <w:pStyle w:val="ListParagraph"/>
        <w:numPr>
          <w:ilvl w:val="0"/>
          <w:numId w:val="130"/>
        </w:numPr>
      </w:pPr>
      <w:r>
        <w:t xml:space="preserve">Authorization: </w:t>
      </w:r>
      <w:proofErr w:type="spellStart"/>
      <w:r>
        <w:t>DPoP</w:t>
      </w:r>
      <w:proofErr w:type="spellEnd"/>
      <w:r>
        <w:t xml:space="preserve"> &lt;</w:t>
      </w:r>
      <w:proofErr w:type="spellStart"/>
      <w:r>
        <w:t>access_token</w:t>
      </w:r>
      <w:proofErr w:type="spellEnd"/>
      <w:r>
        <w:t>&gt;</w:t>
      </w:r>
    </w:p>
    <w:p w14:paraId="1543930C" w14:textId="6D312C2C" w:rsidR="007C2C8E" w:rsidRDefault="007C2C8E" w:rsidP="005D2370">
      <w:pPr>
        <w:pStyle w:val="ListParagraph"/>
        <w:numPr>
          <w:ilvl w:val="0"/>
          <w:numId w:val="130"/>
        </w:numPr>
      </w:pPr>
      <w:proofErr w:type="spellStart"/>
      <w:r>
        <w:t>DPoP</w:t>
      </w:r>
      <w:proofErr w:type="spellEnd"/>
      <w:r>
        <w:t>: &lt;</w:t>
      </w:r>
      <w:proofErr w:type="spellStart"/>
      <w:r>
        <w:t>dpop_proof_jwt</w:t>
      </w:r>
      <w:proofErr w:type="spellEnd"/>
      <w:r>
        <w:t>&gt;</w:t>
      </w:r>
    </w:p>
    <w:p w14:paraId="5C6CEC27" w14:textId="77777777" w:rsidR="007C2C8E" w:rsidRDefault="007C2C8E" w:rsidP="005D2370">
      <w:pPr>
        <w:pStyle w:val="ListParagraph"/>
        <w:numPr>
          <w:ilvl w:val="0"/>
          <w:numId w:val="130"/>
        </w:numPr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59AC883B" w14:textId="6900F048" w:rsidR="007C2C8E" w:rsidRDefault="007C2C8E" w:rsidP="00C75B98">
      <w:pPr>
        <w:pStyle w:val="ListParagraph"/>
        <w:numPr>
          <w:ilvl w:val="1"/>
          <w:numId w:val="130"/>
        </w:numPr>
      </w:pPr>
      <w:proofErr w:type="spellStart"/>
      <w:r>
        <w:t>access_token</w:t>
      </w:r>
      <w:proofErr w:type="spellEnd"/>
      <w:r>
        <w:t xml:space="preserve">: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cnf</w:t>
      </w:r>
      <w:proofErr w:type="spellEnd"/>
      <w:r>
        <w:t xml:space="preserve"> (confirmation) claim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client certificate</w:t>
      </w:r>
    </w:p>
    <w:p w14:paraId="3CBDC1BE" w14:textId="29437FA9" w:rsidR="007C2C8E" w:rsidRDefault="007C2C8E" w:rsidP="00C75B98">
      <w:pPr>
        <w:pStyle w:val="ListParagraph"/>
        <w:numPr>
          <w:ilvl w:val="1"/>
          <w:numId w:val="130"/>
        </w:numPr>
      </w:pPr>
      <w:proofErr w:type="spellStart"/>
      <w:r>
        <w:t>dpop_proof_jwt</w:t>
      </w:r>
      <w:proofErr w:type="spellEnd"/>
      <w:r>
        <w:t xml:space="preserve">: JWT proof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private key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certificate</w:t>
      </w:r>
    </w:p>
    <w:p w14:paraId="4FFA97A6" w14:textId="77777777" w:rsidR="00E33F2F" w:rsidRDefault="00602487" w:rsidP="00602487"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4: Access Token Validation</w:t>
      </w:r>
      <w:r w:rsidRPr="00602487">
        <w:t> </w:t>
      </w:r>
    </w:p>
    <w:p w14:paraId="51AAA443" w14:textId="41A123EB" w:rsidR="00602487" w:rsidRDefault="00E33F2F" w:rsidP="00602487">
      <w:r w:rsidRPr="00E33F2F">
        <w:t xml:space="preserve">Proxy </w:t>
      </w:r>
      <w:proofErr w:type="spellStart"/>
      <w:r w:rsidRPr="00E33F2F">
        <w:t>thực</w:t>
      </w:r>
      <w:proofErr w:type="spellEnd"/>
      <w:r w:rsidRPr="00E33F2F">
        <w:t xml:space="preserve"> </w:t>
      </w:r>
      <w:proofErr w:type="spellStart"/>
      <w:r w:rsidRPr="00E33F2F">
        <w:t>hiện</w:t>
      </w:r>
      <w:proofErr w:type="spellEnd"/>
      <w:r w:rsidRPr="00E33F2F">
        <w:t xml:space="preserve"> </w:t>
      </w:r>
      <w:proofErr w:type="spellStart"/>
      <w:r w:rsidRPr="00E33F2F">
        <w:t>xác</w:t>
      </w:r>
      <w:proofErr w:type="spellEnd"/>
      <w:r w:rsidRPr="00E33F2F">
        <w:t xml:space="preserve"> </w:t>
      </w:r>
      <w:proofErr w:type="spellStart"/>
      <w:r w:rsidRPr="00E33F2F">
        <w:t>thực</w:t>
      </w:r>
      <w:proofErr w:type="spellEnd"/>
      <w:r w:rsidRPr="00E33F2F">
        <w:t xml:space="preserve"> token </w:t>
      </w:r>
      <w:proofErr w:type="spellStart"/>
      <w:r w:rsidRPr="00E33F2F">
        <w:t>toàn</w:t>
      </w:r>
      <w:proofErr w:type="spellEnd"/>
      <w:r w:rsidRPr="00E33F2F">
        <w:t xml:space="preserve"> </w:t>
      </w:r>
      <w:proofErr w:type="spellStart"/>
      <w:r w:rsidRPr="00E33F2F">
        <w:t>diện</w:t>
      </w:r>
      <w:proofErr w:type="spellEnd"/>
      <w:r>
        <w:t xml:space="preserve">, </w:t>
      </w:r>
      <w:proofErr w:type="spellStart"/>
      <w:r>
        <w:t>q</w:t>
      </w:r>
      <w:r w:rsidRPr="00E33F2F">
        <w:t>uy</w:t>
      </w:r>
      <w:proofErr w:type="spellEnd"/>
      <w:r w:rsidRPr="00E33F2F">
        <w:t xml:space="preserve"> </w:t>
      </w:r>
      <w:proofErr w:type="spellStart"/>
      <w:r w:rsidRPr="00E33F2F">
        <w:t>trình</w:t>
      </w:r>
      <w:proofErr w:type="spellEnd"/>
      <w:r w:rsidRPr="00E33F2F">
        <w:t xml:space="preserve"> </w:t>
      </w:r>
      <w:proofErr w:type="spellStart"/>
      <w:r w:rsidRPr="00E33F2F">
        <w:t>xác</w:t>
      </w:r>
      <w:proofErr w:type="spellEnd"/>
      <w:r w:rsidRPr="00E33F2F">
        <w:t xml:space="preserve"> </w:t>
      </w:r>
      <w:proofErr w:type="spellStart"/>
      <w:r w:rsidRPr="00E33F2F">
        <w:t>thực</w:t>
      </w:r>
      <w:proofErr w:type="spellEnd"/>
      <w:r w:rsidRPr="00E33F2F">
        <w:t xml:space="preserve"> Token</w:t>
      </w:r>
      <w:r w:rsidR="00E9067C">
        <w:t xml:space="preserve"> </w:t>
      </w:r>
      <w:proofErr w:type="spellStart"/>
      <w:r w:rsidR="00E9067C">
        <w:t>như</w:t>
      </w:r>
      <w:proofErr w:type="spellEnd"/>
      <w:r w:rsidR="00E9067C">
        <w:t xml:space="preserve"> </w:t>
      </w:r>
      <w:proofErr w:type="spellStart"/>
      <w:r w:rsidR="00E9067C">
        <w:t>sau</w:t>
      </w:r>
      <w:proofErr w:type="spellEnd"/>
      <w:r w:rsidR="00602487">
        <w:t>:</w:t>
      </w:r>
    </w:p>
    <w:p w14:paraId="1A6C6D64" w14:textId="2C0B71F4" w:rsidR="00602487" w:rsidRDefault="009644E5" w:rsidP="00602487">
      <w:pPr>
        <w:pStyle w:val="ListParagraph"/>
        <w:numPr>
          <w:ilvl w:val="0"/>
          <w:numId w:val="72"/>
        </w:numPr>
      </w:pPr>
      <w:proofErr w:type="spellStart"/>
      <w:r w:rsidRPr="009644E5">
        <w:t>Xác</w:t>
      </w:r>
      <w:proofErr w:type="spellEnd"/>
      <w:r w:rsidRPr="009644E5">
        <w:t xml:space="preserve"> </w:t>
      </w:r>
      <w:proofErr w:type="spellStart"/>
      <w:r w:rsidRPr="009644E5">
        <w:t>minh</w:t>
      </w:r>
      <w:proofErr w:type="spellEnd"/>
      <w:r w:rsidRPr="009644E5">
        <w:t xml:space="preserve"> </w:t>
      </w:r>
      <w:proofErr w:type="spellStart"/>
      <w:r w:rsidRPr="009644E5">
        <w:t>chữ</w:t>
      </w:r>
      <w:proofErr w:type="spellEnd"/>
      <w:r w:rsidRPr="009644E5">
        <w:t xml:space="preserve"> </w:t>
      </w:r>
      <w:proofErr w:type="spellStart"/>
      <w:r w:rsidRPr="009644E5">
        <w:t>ký</w:t>
      </w:r>
      <w:proofErr w:type="spellEnd"/>
      <w:r w:rsidRPr="009644E5">
        <w:t xml:space="preserve"> JWT</w:t>
      </w:r>
      <w:r w:rsidRPr="009644E5">
        <w:t xml:space="preserve"> </w:t>
      </w:r>
      <w:r w:rsidR="00602487">
        <w:t>(</w:t>
      </w:r>
      <w:proofErr w:type="spellStart"/>
      <w:r w:rsidR="00602487">
        <w:t>sử</w:t>
      </w:r>
      <w:proofErr w:type="spellEnd"/>
      <w:r w:rsidR="00602487">
        <w:t xml:space="preserve"> </w:t>
      </w:r>
      <w:proofErr w:type="spellStart"/>
      <w:r w:rsidR="00602487">
        <w:t>dụng</w:t>
      </w:r>
      <w:proofErr w:type="spellEnd"/>
      <w:r w:rsidR="00602487">
        <w:t xml:space="preserve"> issuer's public key)</w:t>
      </w:r>
    </w:p>
    <w:p w14:paraId="4CAD6101" w14:textId="72543219" w:rsidR="00602487" w:rsidRDefault="009644E5" w:rsidP="00602487">
      <w:pPr>
        <w:pStyle w:val="ListParagraph"/>
        <w:numPr>
          <w:ilvl w:val="0"/>
          <w:numId w:val="72"/>
        </w:numPr>
      </w:pPr>
      <w:proofErr w:type="spellStart"/>
      <w:r w:rsidRPr="009644E5">
        <w:t>Kiểm</w:t>
      </w:r>
      <w:proofErr w:type="spellEnd"/>
      <w:r w:rsidRPr="009644E5">
        <w:t xml:space="preserve"> </w:t>
      </w:r>
      <w:proofErr w:type="spellStart"/>
      <w:r w:rsidRPr="009644E5">
        <w:t>tra</w:t>
      </w:r>
      <w:proofErr w:type="spellEnd"/>
      <w:r w:rsidRPr="009644E5">
        <w:t xml:space="preserve"> </w:t>
      </w:r>
      <w:proofErr w:type="spellStart"/>
      <w:r w:rsidRPr="009644E5">
        <w:t>hạn</w:t>
      </w:r>
      <w:proofErr w:type="spellEnd"/>
      <w:r w:rsidRPr="009644E5">
        <w:t xml:space="preserve"> token</w:t>
      </w:r>
      <w:r w:rsidR="00602487">
        <w:t xml:space="preserve"> (exp claim)</w:t>
      </w:r>
    </w:p>
    <w:p w14:paraId="326F4EBD" w14:textId="7BA0DCAE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thực</w:t>
      </w:r>
      <w:proofErr w:type="spellEnd"/>
      <w:r w:rsidRPr="00423139">
        <w:t xml:space="preserve"> </w:t>
      </w:r>
      <w:proofErr w:type="spellStart"/>
      <w:r w:rsidRPr="00423139">
        <w:t>đối</w:t>
      </w:r>
      <w:proofErr w:type="spellEnd"/>
      <w:r w:rsidRPr="00423139">
        <w:t xml:space="preserve"> </w:t>
      </w:r>
      <w:proofErr w:type="spellStart"/>
      <w:r w:rsidRPr="00423139">
        <w:t>tượng</w:t>
      </w:r>
      <w:proofErr w:type="spellEnd"/>
      <w:r w:rsidRPr="00423139">
        <w:t xml:space="preserve"> </w:t>
      </w:r>
      <w:r w:rsidR="00602487">
        <w:t>(</w:t>
      </w:r>
      <w:proofErr w:type="spellStart"/>
      <w:r w:rsidR="00602487">
        <w:t>aud</w:t>
      </w:r>
      <w:proofErr w:type="spellEnd"/>
      <w:r w:rsidR="00602487">
        <w:t xml:space="preserve"> claim)</w:t>
      </w:r>
    </w:p>
    <w:p w14:paraId="732C674C" w14:textId="404DD476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minh</w:t>
      </w:r>
      <w:proofErr w:type="spellEnd"/>
      <w:r w:rsidRPr="00423139">
        <w:t xml:space="preserve"> issuer</w:t>
      </w:r>
      <w:r w:rsidR="00602487">
        <w:t xml:space="preserve"> (</w:t>
      </w:r>
      <w:proofErr w:type="spellStart"/>
      <w:r w:rsidR="00602487">
        <w:t>iss</w:t>
      </w:r>
      <w:proofErr w:type="spellEnd"/>
      <w:r w:rsidR="00602487">
        <w:t xml:space="preserve"> claim)</w:t>
      </w:r>
    </w:p>
    <w:p w14:paraId="0983C91F" w14:textId="055B2E33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Kiểm</w:t>
      </w:r>
      <w:proofErr w:type="spellEnd"/>
      <w:r w:rsidRPr="00423139">
        <w:t xml:space="preserve"> </w:t>
      </w:r>
      <w:proofErr w:type="spellStart"/>
      <w:r w:rsidRPr="00423139">
        <w:t>tra</w:t>
      </w:r>
      <w:proofErr w:type="spellEnd"/>
      <w:r w:rsidRPr="00423139">
        <w:t xml:space="preserve"> not-before</w:t>
      </w:r>
      <w:r w:rsidR="00602487">
        <w:t xml:space="preserve"> (</w:t>
      </w:r>
      <w:proofErr w:type="spellStart"/>
      <w:r w:rsidR="00602487">
        <w:t>nbf</w:t>
      </w:r>
      <w:proofErr w:type="spellEnd"/>
      <w:r w:rsidR="00602487">
        <w:t xml:space="preserve"> claim)</w:t>
      </w:r>
    </w:p>
    <w:p w14:paraId="2CB596DB" w14:textId="5EED8782" w:rsidR="00602487" w:rsidRDefault="00423139" w:rsidP="00602487">
      <w:pPr>
        <w:pStyle w:val="ListParagraph"/>
        <w:numPr>
          <w:ilvl w:val="0"/>
          <w:numId w:val="72"/>
        </w:numPr>
      </w:pPr>
      <w:proofErr w:type="spellStart"/>
      <w:r w:rsidRPr="00423139">
        <w:t>Trích</w:t>
      </w:r>
      <w:proofErr w:type="spellEnd"/>
      <w:r w:rsidRPr="00423139">
        <w:t xml:space="preserve"> </w:t>
      </w:r>
      <w:proofErr w:type="spellStart"/>
      <w:r w:rsidRPr="00423139">
        <w:t>xuất</w:t>
      </w:r>
      <w:proofErr w:type="spellEnd"/>
      <w:r w:rsidRPr="00423139">
        <w:t xml:space="preserve"> claim </w:t>
      </w:r>
      <w:proofErr w:type="spellStart"/>
      <w:r w:rsidRPr="00423139">
        <w:t>xác</w:t>
      </w:r>
      <w:proofErr w:type="spellEnd"/>
      <w:r w:rsidRPr="00423139">
        <w:t xml:space="preserve"> </w:t>
      </w:r>
      <w:proofErr w:type="spellStart"/>
      <w:r w:rsidRPr="00423139">
        <w:t>nhận</w:t>
      </w:r>
      <w:proofErr w:type="spellEnd"/>
      <w:r>
        <w:t xml:space="preserve"> </w:t>
      </w:r>
      <w:r w:rsidR="00602487">
        <w:t>(</w:t>
      </w:r>
      <w:proofErr w:type="spellStart"/>
      <w:r w:rsidR="00602487">
        <w:t>cnf</w:t>
      </w:r>
      <w:proofErr w:type="spellEnd"/>
      <w:r w:rsidR="00602487">
        <w:t xml:space="preserve"> claim)</w:t>
      </w:r>
    </w:p>
    <w:p w14:paraId="2AC2D87C" w14:textId="426EEFD2" w:rsidR="00602487" w:rsidRDefault="00602487">
      <w:pPr>
        <w:spacing w:line="276" w:lineRule="auto"/>
        <w:jc w:val="left"/>
      </w:pPr>
      <w:r>
        <w:br w:type="page"/>
      </w:r>
    </w:p>
    <w:p w14:paraId="01084485" w14:textId="77777777" w:rsidR="00927D80" w:rsidRDefault="00602487" w:rsidP="00602487">
      <w:proofErr w:type="spellStart"/>
      <w:r w:rsidRPr="00602487">
        <w:rPr>
          <w:b/>
          <w:bCs/>
        </w:rPr>
        <w:lastRenderedPageBreak/>
        <w:t>Bước</w:t>
      </w:r>
      <w:proofErr w:type="spellEnd"/>
      <w:r w:rsidRPr="00602487">
        <w:rPr>
          <w:b/>
          <w:bCs/>
        </w:rPr>
        <w:t xml:space="preserve"> 5: </w:t>
      </w:r>
      <w:proofErr w:type="spellStart"/>
      <w:r w:rsidRPr="00602487">
        <w:rPr>
          <w:b/>
          <w:bCs/>
        </w:rPr>
        <w:t>DPoP</w:t>
      </w:r>
      <w:proofErr w:type="spellEnd"/>
      <w:r w:rsidRPr="00602487">
        <w:rPr>
          <w:b/>
          <w:bCs/>
        </w:rPr>
        <w:t xml:space="preserve"> Proof Verification</w:t>
      </w:r>
      <w:r w:rsidRPr="00602487">
        <w:t> </w:t>
      </w:r>
    </w:p>
    <w:p w14:paraId="3AACD8CC" w14:textId="72E74075" w:rsidR="00602487" w:rsidRDefault="00927D80" w:rsidP="00602487">
      <w:r w:rsidRPr="00927D80">
        <w:t xml:space="preserve">Proxy </w:t>
      </w:r>
      <w:proofErr w:type="spellStart"/>
      <w:r w:rsidRPr="00927D80">
        <w:t>xác</w:t>
      </w:r>
      <w:proofErr w:type="spellEnd"/>
      <w:r w:rsidRPr="00927D80">
        <w:t xml:space="preserve"> </w:t>
      </w:r>
      <w:proofErr w:type="spellStart"/>
      <w:r w:rsidRPr="00927D80">
        <w:t>thực</w:t>
      </w:r>
      <w:proofErr w:type="spellEnd"/>
      <w:r w:rsidRPr="00927D80">
        <w:t xml:space="preserve"> JWT </w:t>
      </w:r>
      <w:proofErr w:type="spellStart"/>
      <w:r w:rsidRPr="00927D80">
        <w:t>bằng</w:t>
      </w:r>
      <w:proofErr w:type="spellEnd"/>
      <w:r w:rsidRPr="00927D80">
        <w:t xml:space="preserve"> </w:t>
      </w:r>
      <w:proofErr w:type="spellStart"/>
      <w:r w:rsidRPr="00927D80">
        <w:t>chứng</w:t>
      </w:r>
      <w:proofErr w:type="spellEnd"/>
      <w:r w:rsidRPr="00927D80">
        <w:t xml:space="preserve"> </w:t>
      </w:r>
      <w:proofErr w:type="spellStart"/>
      <w:r w:rsidRPr="00927D80">
        <w:t>DPoP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602487">
        <w:t>:</w:t>
      </w:r>
    </w:p>
    <w:p w14:paraId="1405F09D" w14:textId="302B1244" w:rsidR="00602487" w:rsidRDefault="00A72FAF" w:rsidP="00602487">
      <w:pPr>
        <w:pStyle w:val="ListParagraph"/>
        <w:numPr>
          <w:ilvl w:val="0"/>
          <w:numId w:val="73"/>
        </w:numPr>
      </w:pPr>
      <w:proofErr w:type="spellStart"/>
      <w:r w:rsidRPr="00A72FAF">
        <w:t>Xác</w:t>
      </w:r>
      <w:proofErr w:type="spellEnd"/>
      <w:r w:rsidRPr="00A72FAF">
        <w:t xml:space="preserve"> </w:t>
      </w:r>
      <w:proofErr w:type="spellStart"/>
      <w:r w:rsidRPr="00A72FAF">
        <w:t>minh</w:t>
      </w:r>
      <w:proofErr w:type="spellEnd"/>
      <w:r w:rsidRPr="00A72FAF">
        <w:t xml:space="preserve"> </w:t>
      </w:r>
      <w:proofErr w:type="spellStart"/>
      <w:r w:rsidRPr="00A72FAF">
        <w:t>chữ</w:t>
      </w:r>
      <w:proofErr w:type="spellEnd"/>
      <w:r w:rsidRPr="00A72FAF">
        <w:t xml:space="preserve"> </w:t>
      </w:r>
      <w:proofErr w:type="spellStart"/>
      <w:r w:rsidRPr="00A72FAF">
        <w:t>ký</w:t>
      </w:r>
      <w:proofErr w:type="spellEnd"/>
      <w:r w:rsidRPr="00A72FAF">
        <w:t xml:space="preserve"> JWT</w:t>
      </w:r>
      <w:r w:rsidRPr="00A72FAF">
        <w:t xml:space="preserve"> </w:t>
      </w:r>
      <w:r w:rsidR="00602487">
        <w:t>(</w:t>
      </w:r>
      <w:proofErr w:type="spellStart"/>
      <w:r w:rsidR="001C2969" w:rsidRPr="001C2969">
        <w:t>sử</w:t>
      </w:r>
      <w:proofErr w:type="spellEnd"/>
      <w:r w:rsidR="001C2969" w:rsidRPr="001C2969">
        <w:t xml:space="preserve"> </w:t>
      </w:r>
      <w:proofErr w:type="spellStart"/>
      <w:r w:rsidR="001C2969" w:rsidRPr="001C2969">
        <w:t>dụng</w:t>
      </w:r>
      <w:proofErr w:type="spellEnd"/>
      <w:r w:rsidR="001C2969" w:rsidRPr="001C2969">
        <w:t xml:space="preserve"> </w:t>
      </w:r>
      <w:proofErr w:type="spellStart"/>
      <w:r w:rsidR="001C2969" w:rsidRPr="001C2969">
        <w:t>khóa</w:t>
      </w:r>
      <w:proofErr w:type="spellEnd"/>
      <w:r w:rsidR="001C2969" w:rsidRPr="001C2969">
        <w:t xml:space="preserve"> </w:t>
      </w:r>
      <w:proofErr w:type="spellStart"/>
      <w:r w:rsidR="001C2969" w:rsidRPr="001C2969">
        <w:t>công</w:t>
      </w:r>
      <w:proofErr w:type="spellEnd"/>
      <w:r w:rsidR="001C2969" w:rsidRPr="001C2969">
        <w:t xml:space="preserve"> </w:t>
      </w:r>
      <w:proofErr w:type="spellStart"/>
      <w:r w:rsidR="001C2969" w:rsidRPr="001C2969">
        <w:t>khai</w:t>
      </w:r>
      <w:proofErr w:type="spellEnd"/>
      <w:r w:rsidR="001C2969" w:rsidRPr="001C2969">
        <w:t xml:space="preserve"> client </w:t>
      </w:r>
      <w:proofErr w:type="spellStart"/>
      <w:r w:rsidR="001C2969" w:rsidRPr="001C2969">
        <w:t>từ</w:t>
      </w:r>
      <w:proofErr w:type="spellEnd"/>
      <w:r w:rsidR="001C2969" w:rsidRPr="001C2969">
        <w:t xml:space="preserve"> </w:t>
      </w:r>
      <w:proofErr w:type="spellStart"/>
      <w:r w:rsidR="001C2969" w:rsidRPr="001C2969">
        <w:t>chứng</w:t>
      </w:r>
      <w:proofErr w:type="spellEnd"/>
      <w:r w:rsidR="001C2969" w:rsidRPr="001C2969">
        <w:t xml:space="preserve"> </w:t>
      </w:r>
      <w:proofErr w:type="spellStart"/>
      <w:r w:rsidR="001C2969" w:rsidRPr="001C2969">
        <w:t>chỉ</w:t>
      </w:r>
      <w:proofErr w:type="spellEnd"/>
      <w:r w:rsidR="00602487">
        <w:t>)</w:t>
      </w:r>
    </w:p>
    <w:p w14:paraId="42EC7D18" w14:textId="2D90EA16" w:rsidR="00602487" w:rsidRDefault="00A72FAF" w:rsidP="00602487">
      <w:pPr>
        <w:pStyle w:val="ListParagraph"/>
        <w:numPr>
          <w:ilvl w:val="0"/>
          <w:numId w:val="73"/>
        </w:numPr>
      </w:pPr>
      <w:proofErr w:type="spellStart"/>
      <w:r w:rsidRPr="00A72FAF">
        <w:t>Khớp</w:t>
      </w:r>
      <w:proofErr w:type="spellEnd"/>
      <w:r w:rsidRPr="00A72FAF">
        <w:t xml:space="preserve"> </w:t>
      </w:r>
      <w:proofErr w:type="spellStart"/>
      <w:r w:rsidRPr="00A72FAF">
        <w:t>phương</w:t>
      </w:r>
      <w:proofErr w:type="spellEnd"/>
      <w:r w:rsidRPr="00A72FAF">
        <w:t xml:space="preserve"> </w:t>
      </w:r>
      <w:proofErr w:type="spellStart"/>
      <w:r w:rsidRPr="00A72FAF">
        <w:t>thức</w:t>
      </w:r>
      <w:proofErr w:type="spellEnd"/>
      <w:r w:rsidRPr="00A72FAF">
        <w:t xml:space="preserve"> HTTP</w:t>
      </w:r>
      <w:r w:rsidRPr="00A72FAF">
        <w:t xml:space="preserve"> </w:t>
      </w:r>
      <w:r w:rsidR="00602487">
        <w:t>(</w:t>
      </w:r>
      <w:proofErr w:type="spellStart"/>
      <w:r w:rsidR="00602487">
        <w:t>htm</w:t>
      </w:r>
      <w:proofErr w:type="spellEnd"/>
      <w:r w:rsidR="00602487">
        <w:t xml:space="preserve"> claim)</w:t>
      </w:r>
    </w:p>
    <w:p w14:paraId="0587D531" w14:textId="50005833" w:rsidR="00602487" w:rsidRDefault="004B2A22" w:rsidP="00602487">
      <w:pPr>
        <w:pStyle w:val="ListParagraph"/>
        <w:numPr>
          <w:ilvl w:val="0"/>
          <w:numId w:val="73"/>
        </w:numPr>
      </w:pPr>
      <w:proofErr w:type="spellStart"/>
      <w:r w:rsidRPr="004B2A22">
        <w:t>Khớp</w:t>
      </w:r>
      <w:proofErr w:type="spellEnd"/>
      <w:r w:rsidRPr="004B2A22">
        <w:t xml:space="preserve"> URL </w:t>
      </w:r>
      <w:proofErr w:type="spellStart"/>
      <w:r w:rsidRPr="004B2A22">
        <w:t>đích</w:t>
      </w:r>
      <w:proofErr w:type="spellEnd"/>
      <w:r w:rsidRPr="004B2A22">
        <w:t xml:space="preserve"> </w:t>
      </w:r>
      <w:r w:rsidR="00602487">
        <w:t>(</w:t>
      </w:r>
      <w:proofErr w:type="spellStart"/>
      <w:r w:rsidR="00602487">
        <w:t>htu</w:t>
      </w:r>
      <w:proofErr w:type="spellEnd"/>
      <w:r w:rsidR="00602487">
        <w:t xml:space="preserve"> claim)</w:t>
      </w:r>
    </w:p>
    <w:p w14:paraId="133E4A9F" w14:textId="77777777" w:rsidR="00F3440C" w:rsidRDefault="00F3440C" w:rsidP="00602487">
      <w:pPr>
        <w:pStyle w:val="ListParagraph"/>
        <w:numPr>
          <w:ilvl w:val="0"/>
          <w:numId w:val="73"/>
        </w:numPr>
      </w:pPr>
      <w:proofErr w:type="spellStart"/>
      <w:r w:rsidRPr="00F3440C">
        <w:t>Kiểm</w:t>
      </w:r>
      <w:proofErr w:type="spellEnd"/>
      <w:r w:rsidRPr="00F3440C">
        <w:t xml:space="preserve"> </w:t>
      </w:r>
      <w:proofErr w:type="spellStart"/>
      <w:r w:rsidRPr="00F3440C">
        <w:t>tra</w:t>
      </w:r>
      <w:proofErr w:type="spellEnd"/>
      <w:r w:rsidRPr="00F3440C">
        <w:t xml:space="preserve"> timestamp (claim </w:t>
      </w:r>
      <w:proofErr w:type="spellStart"/>
      <w:r w:rsidRPr="00F3440C">
        <w:t>iat</w:t>
      </w:r>
      <w:proofErr w:type="spellEnd"/>
      <w:r w:rsidRPr="00F3440C">
        <w:t xml:space="preserve">, </w:t>
      </w:r>
      <w:proofErr w:type="spellStart"/>
      <w:r w:rsidRPr="00F3440C">
        <w:t>thường</w:t>
      </w:r>
      <w:proofErr w:type="spellEnd"/>
      <w:r w:rsidRPr="00F3440C">
        <w:t xml:space="preserve"> &lt;60 </w:t>
      </w:r>
      <w:proofErr w:type="spellStart"/>
      <w:r w:rsidRPr="00F3440C">
        <w:t>giây</w:t>
      </w:r>
      <w:proofErr w:type="spellEnd"/>
      <w:r w:rsidRPr="00F3440C">
        <w:t>)</w:t>
      </w:r>
    </w:p>
    <w:p w14:paraId="7BBE5325" w14:textId="74745C8B" w:rsidR="000F1D0D" w:rsidRDefault="000F1D0D" w:rsidP="00602487">
      <w:pPr>
        <w:pStyle w:val="ListParagraph"/>
        <w:numPr>
          <w:ilvl w:val="0"/>
          <w:numId w:val="73"/>
        </w:numPr>
      </w:pPr>
      <w:proofErr w:type="spellStart"/>
      <w:r w:rsidRPr="000F1D0D">
        <w:t>Xác</w:t>
      </w:r>
      <w:proofErr w:type="spellEnd"/>
      <w:r w:rsidRPr="000F1D0D">
        <w:t xml:space="preserve"> </w:t>
      </w:r>
      <w:proofErr w:type="spellStart"/>
      <w:r w:rsidRPr="000F1D0D">
        <w:t>minh</w:t>
      </w:r>
      <w:proofErr w:type="spellEnd"/>
      <w:r w:rsidRPr="000F1D0D">
        <w:t xml:space="preserve"> </w:t>
      </w:r>
      <w:proofErr w:type="spellStart"/>
      <w:r w:rsidRPr="000F1D0D">
        <w:t>mã</w:t>
      </w:r>
      <w:proofErr w:type="spellEnd"/>
      <w:r w:rsidRPr="000F1D0D">
        <w:t xml:space="preserve"> </w:t>
      </w:r>
      <w:proofErr w:type="spellStart"/>
      <w:r w:rsidRPr="000F1D0D">
        <w:t>định</w:t>
      </w:r>
      <w:proofErr w:type="spellEnd"/>
      <w:r w:rsidRPr="000F1D0D">
        <w:t xml:space="preserve"> </w:t>
      </w:r>
      <w:proofErr w:type="spellStart"/>
      <w:r w:rsidRPr="000F1D0D">
        <w:t>danh</w:t>
      </w:r>
      <w:proofErr w:type="spellEnd"/>
      <w:r w:rsidRPr="000F1D0D">
        <w:t xml:space="preserve"> </w:t>
      </w:r>
      <w:proofErr w:type="spellStart"/>
      <w:r w:rsidRPr="000F1D0D">
        <w:t>duy</w:t>
      </w:r>
      <w:proofErr w:type="spellEnd"/>
      <w:r w:rsidRPr="000F1D0D">
        <w:t xml:space="preserve"> </w:t>
      </w:r>
      <w:proofErr w:type="spellStart"/>
      <w:r w:rsidRPr="000F1D0D">
        <w:t>nhất</w:t>
      </w:r>
      <w:proofErr w:type="spellEnd"/>
      <w:r w:rsidRPr="000F1D0D">
        <w:t xml:space="preserve"> (claim </w:t>
      </w:r>
      <w:proofErr w:type="spellStart"/>
      <w:r w:rsidRPr="000F1D0D">
        <w:t>jti</w:t>
      </w:r>
      <w:proofErr w:type="spellEnd"/>
      <w:r w:rsidRPr="000F1D0D">
        <w:t xml:space="preserve"> </w:t>
      </w:r>
      <w:r>
        <w:t>–</w:t>
      </w:r>
      <w:r w:rsidRPr="000F1D0D">
        <w:t xml:space="preserve"> </w:t>
      </w:r>
      <w:proofErr w:type="spellStart"/>
      <w:r w:rsidRPr="000F1D0D">
        <w:t>ngăn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 w:rsidRPr="000F1D0D">
        <w:t xml:space="preserve"> </w:t>
      </w:r>
      <w:proofErr w:type="spellStart"/>
      <w:r w:rsidRPr="000F1D0D">
        <w:t>phát</w:t>
      </w:r>
      <w:proofErr w:type="spellEnd"/>
      <w:r w:rsidRPr="000F1D0D">
        <w:t xml:space="preserve"> </w:t>
      </w:r>
      <w:proofErr w:type="spellStart"/>
      <w:r w:rsidRPr="000F1D0D">
        <w:t>lại</w:t>
      </w:r>
      <w:proofErr w:type="spellEnd"/>
      <w:r w:rsidRPr="000F1D0D">
        <w:t>)</w:t>
      </w:r>
    </w:p>
    <w:p w14:paraId="438EDF03" w14:textId="07601322" w:rsidR="00602487" w:rsidRDefault="005F2A98" w:rsidP="00602487">
      <w:pPr>
        <w:pStyle w:val="ListParagraph"/>
        <w:numPr>
          <w:ilvl w:val="0"/>
          <w:numId w:val="73"/>
        </w:numPr>
      </w:pPr>
      <w:proofErr w:type="spellStart"/>
      <w:r w:rsidRPr="005F2A98">
        <w:t>Xác</w:t>
      </w:r>
      <w:proofErr w:type="spellEnd"/>
      <w:r w:rsidRPr="005F2A98">
        <w:t xml:space="preserve"> </w:t>
      </w:r>
      <w:proofErr w:type="spellStart"/>
      <w:r w:rsidRPr="005F2A98">
        <w:t>nhận</w:t>
      </w:r>
      <w:proofErr w:type="spellEnd"/>
      <w:r w:rsidRPr="005F2A98">
        <w:t xml:space="preserve"> </w:t>
      </w:r>
      <w:proofErr w:type="spellStart"/>
      <w:r w:rsidRPr="005F2A98">
        <w:t>khóa</w:t>
      </w:r>
      <w:proofErr w:type="spellEnd"/>
      <w:r w:rsidRPr="005F2A98">
        <w:t xml:space="preserve"> </w:t>
      </w:r>
      <w:proofErr w:type="spellStart"/>
      <w:r w:rsidRPr="005F2A98">
        <w:t>công</w:t>
      </w:r>
      <w:proofErr w:type="spellEnd"/>
      <w:r w:rsidRPr="005F2A98">
        <w:t xml:space="preserve"> </w:t>
      </w:r>
      <w:proofErr w:type="spellStart"/>
      <w:r w:rsidRPr="005F2A98">
        <w:t>khai</w:t>
      </w:r>
      <w:proofErr w:type="spellEnd"/>
      <w:r w:rsidR="00602487">
        <w:t xml:space="preserve"> (</w:t>
      </w:r>
      <w:r w:rsidR="00EC607B" w:rsidRPr="00EC607B">
        <w:t xml:space="preserve">claim </w:t>
      </w:r>
      <w:proofErr w:type="spellStart"/>
      <w:r w:rsidR="00EC607B" w:rsidRPr="00EC607B">
        <w:t>jwk</w:t>
      </w:r>
      <w:proofErr w:type="spellEnd"/>
      <w:r w:rsidR="00EC607B" w:rsidRPr="00EC607B">
        <w:t xml:space="preserve"> </w:t>
      </w:r>
      <w:proofErr w:type="spellStart"/>
      <w:r w:rsidR="00EC607B" w:rsidRPr="00EC607B">
        <w:t>khớp</w:t>
      </w:r>
      <w:proofErr w:type="spellEnd"/>
      <w:r w:rsidR="00EC607B" w:rsidRPr="00EC607B">
        <w:t xml:space="preserve"> </w:t>
      </w:r>
      <w:proofErr w:type="spellStart"/>
      <w:r w:rsidR="00EC607B" w:rsidRPr="00EC607B">
        <w:t>với</w:t>
      </w:r>
      <w:proofErr w:type="spellEnd"/>
      <w:r w:rsidR="00EC607B" w:rsidRPr="00EC607B">
        <w:t xml:space="preserve"> </w:t>
      </w:r>
      <w:proofErr w:type="spellStart"/>
      <w:r w:rsidR="00EC607B" w:rsidRPr="00EC607B">
        <w:t>chứng</w:t>
      </w:r>
      <w:proofErr w:type="spellEnd"/>
      <w:r w:rsidR="00EC607B" w:rsidRPr="00EC607B">
        <w:t xml:space="preserve"> </w:t>
      </w:r>
      <w:proofErr w:type="spellStart"/>
      <w:r w:rsidR="00EC607B" w:rsidRPr="00EC607B">
        <w:t>chỉ</w:t>
      </w:r>
      <w:proofErr w:type="spellEnd"/>
      <w:r w:rsidR="00602487">
        <w:t>)</w:t>
      </w:r>
    </w:p>
    <w:p w14:paraId="616AE38E" w14:textId="2DA38211" w:rsidR="00602487" w:rsidRDefault="00602487" w:rsidP="00602487"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6: Certificate-Token Binding Verification</w:t>
      </w:r>
      <w:r w:rsidRPr="00602487">
        <w:t> </w:t>
      </w:r>
      <w:proofErr w:type="spellStart"/>
      <w:r w:rsidR="002D4961" w:rsidRPr="002D4961">
        <w:t>Bước</w:t>
      </w:r>
      <w:proofErr w:type="spellEnd"/>
      <w:r w:rsidR="002D4961" w:rsidRPr="002D4961">
        <w:t xml:space="preserve"> </w:t>
      </w:r>
      <w:proofErr w:type="spellStart"/>
      <w:r w:rsidR="002D4961" w:rsidRPr="002D4961">
        <w:t>bảo</w:t>
      </w:r>
      <w:proofErr w:type="spellEnd"/>
      <w:r w:rsidR="002D4961" w:rsidRPr="002D4961">
        <w:t xml:space="preserve"> </w:t>
      </w:r>
      <w:proofErr w:type="spellStart"/>
      <w:r w:rsidR="002D4961" w:rsidRPr="002D4961">
        <w:t>mật</w:t>
      </w:r>
      <w:proofErr w:type="spellEnd"/>
      <w:r w:rsidR="002D4961" w:rsidRPr="002D4961">
        <w:t xml:space="preserve"> </w:t>
      </w:r>
      <w:proofErr w:type="spellStart"/>
      <w:r w:rsidR="002D4961" w:rsidRPr="002D4961">
        <w:t>quan</w:t>
      </w:r>
      <w:proofErr w:type="spellEnd"/>
      <w:r w:rsidR="002D4961" w:rsidRPr="002D4961">
        <w:t xml:space="preserve"> </w:t>
      </w:r>
      <w:proofErr w:type="spellStart"/>
      <w:r w:rsidR="002D4961" w:rsidRPr="002D4961">
        <w:t>trọng</w:t>
      </w:r>
      <w:proofErr w:type="spellEnd"/>
      <w:r w:rsidR="002D4961" w:rsidRPr="002D4961">
        <w:t xml:space="preserve"> - </w:t>
      </w:r>
      <w:proofErr w:type="spellStart"/>
      <w:r w:rsidR="002D4961" w:rsidRPr="002D4961">
        <w:t>xác</w:t>
      </w:r>
      <w:proofErr w:type="spellEnd"/>
      <w:r w:rsidR="002D4961" w:rsidRPr="002D4961">
        <w:t xml:space="preserve"> </w:t>
      </w:r>
      <w:proofErr w:type="spellStart"/>
      <w:r w:rsidR="002D4961" w:rsidRPr="002D4961">
        <w:t>minh</w:t>
      </w:r>
      <w:proofErr w:type="spellEnd"/>
      <w:r w:rsidR="002D4961" w:rsidRPr="002D4961">
        <w:t xml:space="preserve"> </w:t>
      </w:r>
      <w:proofErr w:type="spellStart"/>
      <w:r w:rsidR="002D4961" w:rsidRPr="002D4961">
        <w:t>ràng</w:t>
      </w:r>
      <w:proofErr w:type="spellEnd"/>
      <w:r w:rsidR="002D4961" w:rsidRPr="002D4961">
        <w:t xml:space="preserve"> </w:t>
      </w:r>
      <w:proofErr w:type="spellStart"/>
      <w:r w:rsidR="002D4961" w:rsidRPr="002D4961">
        <w:t>buộc</w:t>
      </w:r>
      <w:proofErr w:type="spellEnd"/>
      <w:r w:rsidR="002D4961" w:rsidRPr="002D4961">
        <w:t xml:space="preserve"> </w:t>
      </w:r>
      <w:proofErr w:type="spellStart"/>
      <w:r w:rsidR="002D4961" w:rsidRPr="002D4961">
        <w:t>mã</w:t>
      </w:r>
      <w:proofErr w:type="spellEnd"/>
      <w:r w:rsidR="002D4961" w:rsidRPr="002D4961">
        <w:t xml:space="preserve"> </w:t>
      </w:r>
      <w:proofErr w:type="spellStart"/>
      <w:r w:rsidR="002D4961" w:rsidRPr="002D4961">
        <w:t>hóa</w:t>
      </w:r>
      <w:proofErr w:type="spellEnd"/>
    </w:p>
    <w:p w14:paraId="2DF9235C" w14:textId="65375A8F" w:rsidR="00602487" w:rsidRDefault="006E621A" w:rsidP="00602487">
      <w:r w:rsidRPr="006E621A">
        <w:t xml:space="preserve">Quy </w:t>
      </w:r>
      <w:proofErr w:type="spellStart"/>
      <w:r w:rsidRPr="006E621A">
        <w:t>trình</w:t>
      </w:r>
      <w:proofErr w:type="spellEnd"/>
      <w:r w:rsidRPr="006E621A">
        <w:t xml:space="preserve"> </w:t>
      </w:r>
      <w:proofErr w:type="spellStart"/>
      <w:r w:rsidRPr="006E621A">
        <w:t>xác</w:t>
      </w:r>
      <w:proofErr w:type="spellEnd"/>
      <w:r w:rsidRPr="006E621A">
        <w:t xml:space="preserve"> </w:t>
      </w:r>
      <w:proofErr w:type="spellStart"/>
      <w:r w:rsidRPr="006E621A">
        <w:t>minh</w:t>
      </w:r>
      <w:proofErr w:type="spellEnd"/>
      <w:r w:rsidRPr="006E621A">
        <w:t xml:space="preserve"> </w:t>
      </w:r>
      <w:proofErr w:type="spellStart"/>
      <w:r w:rsidRPr="006E621A">
        <w:t>ràng</w:t>
      </w:r>
      <w:proofErr w:type="spellEnd"/>
      <w:r w:rsidRPr="006E621A">
        <w:t xml:space="preserve"> </w:t>
      </w:r>
      <w:proofErr w:type="spellStart"/>
      <w:r w:rsidRPr="006E621A">
        <w:t>buộc</w:t>
      </w:r>
      <w:proofErr w:type="spellEnd"/>
      <w:r w:rsidR="00602487">
        <w:t>:</w:t>
      </w:r>
    </w:p>
    <w:p w14:paraId="7CCBA483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Trích</w:t>
      </w:r>
      <w:proofErr w:type="spellEnd"/>
      <w:r w:rsidRPr="001E0544">
        <w:t xml:space="preserve"> </w:t>
      </w:r>
      <w:proofErr w:type="spellStart"/>
      <w:r w:rsidRPr="001E0544">
        <w:t>xuất</w:t>
      </w:r>
      <w:proofErr w:type="spellEnd"/>
      <w:r w:rsidRPr="001E0544">
        <w:t xml:space="preserve"> </w:t>
      </w:r>
      <w:proofErr w:type="spellStart"/>
      <w:r w:rsidRPr="001E0544">
        <w:t>khóa</w:t>
      </w:r>
      <w:proofErr w:type="spellEnd"/>
      <w:r w:rsidRPr="001E0544">
        <w:t xml:space="preserve"> </w:t>
      </w:r>
      <w:proofErr w:type="spellStart"/>
      <w:r w:rsidRPr="001E0544">
        <w:t>công</w:t>
      </w:r>
      <w:proofErr w:type="spellEnd"/>
      <w:r w:rsidRPr="001E0544">
        <w:t xml:space="preserve"> </w:t>
      </w:r>
      <w:proofErr w:type="spellStart"/>
      <w:r w:rsidRPr="001E0544">
        <w:t>khai</w:t>
      </w:r>
      <w:proofErr w:type="spellEnd"/>
      <w:r w:rsidRPr="001E0544">
        <w:t xml:space="preserve"> </w:t>
      </w:r>
      <w:proofErr w:type="spellStart"/>
      <w:r w:rsidRPr="001E0544">
        <w:t>từ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  <w:r w:rsidRPr="001E0544">
        <w:t xml:space="preserve"> </w:t>
      </w:r>
      <w:proofErr w:type="spellStart"/>
      <w:r w:rsidRPr="001E0544">
        <w:t>client</w:t>
      </w:r>
      <w:proofErr w:type="spellEnd"/>
    </w:p>
    <w:p w14:paraId="4A805BD3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Trích</w:t>
      </w:r>
      <w:proofErr w:type="spellEnd"/>
      <w:r w:rsidRPr="001E0544">
        <w:t xml:space="preserve"> </w:t>
      </w:r>
      <w:proofErr w:type="spellStart"/>
      <w:r w:rsidRPr="001E0544">
        <w:t>xuất</w:t>
      </w:r>
      <w:proofErr w:type="spellEnd"/>
      <w:r w:rsidRPr="001E0544">
        <w:t xml:space="preserve"> claim </w:t>
      </w:r>
      <w:proofErr w:type="spellStart"/>
      <w:r w:rsidRPr="001E0544">
        <w:t>xác</w:t>
      </w:r>
      <w:proofErr w:type="spellEnd"/>
      <w:r w:rsidRPr="001E0544">
        <w:t xml:space="preserve"> </w:t>
      </w:r>
      <w:proofErr w:type="spellStart"/>
      <w:r w:rsidRPr="001E0544">
        <w:t>nhận</w:t>
      </w:r>
      <w:proofErr w:type="spellEnd"/>
      <w:r w:rsidRPr="001E0544">
        <w:t xml:space="preserve"> (</w:t>
      </w:r>
      <w:proofErr w:type="spellStart"/>
      <w:r w:rsidRPr="001E0544">
        <w:t>cnf</w:t>
      </w:r>
      <w:proofErr w:type="spellEnd"/>
      <w:r w:rsidRPr="001E0544">
        <w:t xml:space="preserve">) </w:t>
      </w:r>
      <w:proofErr w:type="spellStart"/>
      <w:r w:rsidRPr="001E0544">
        <w:t>từ</w:t>
      </w:r>
      <w:proofErr w:type="spellEnd"/>
      <w:r w:rsidRPr="001E0544">
        <w:t xml:space="preserve"> access </w:t>
      </w:r>
      <w:proofErr w:type="spellStart"/>
      <w:r w:rsidRPr="001E0544">
        <w:t>token</w:t>
      </w:r>
      <w:proofErr w:type="spellEnd"/>
    </w:p>
    <w:p w14:paraId="4308E1ED" w14:textId="77777777" w:rsidR="001E0544" w:rsidRDefault="001E0544" w:rsidP="00602487">
      <w:pPr>
        <w:pStyle w:val="ListParagraph"/>
        <w:numPr>
          <w:ilvl w:val="0"/>
          <w:numId w:val="74"/>
        </w:numPr>
      </w:pPr>
      <w:r w:rsidRPr="001E0544">
        <w:t xml:space="preserve">So </w:t>
      </w:r>
      <w:proofErr w:type="spellStart"/>
      <w:r w:rsidRPr="001E0544">
        <w:t>sánh</w:t>
      </w:r>
      <w:proofErr w:type="spellEnd"/>
      <w:r w:rsidRPr="001E0544">
        <w:t xml:space="preserve"> </w:t>
      </w:r>
      <w:proofErr w:type="spellStart"/>
      <w:r w:rsidRPr="001E0544">
        <w:t>dấu</w:t>
      </w:r>
      <w:proofErr w:type="spellEnd"/>
      <w:r w:rsidRPr="001E0544">
        <w:t xml:space="preserve"> </w:t>
      </w:r>
      <w:proofErr w:type="spellStart"/>
      <w:r w:rsidRPr="001E0544">
        <w:t>vân</w:t>
      </w:r>
      <w:proofErr w:type="spellEnd"/>
      <w:r w:rsidRPr="001E0544">
        <w:t xml:space="preserve"> </w:t>
      </w:r>
      <w:proofErr w:type="spellStart"/>
      <w:r w:rsidRPr="001E0544">
        <w:t>tay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  <w:r w:rsidRPr="001E0544">
        <w:t xml:space="preserve"> </w:t>
      </w:r>
      <w:proofErr w:type="spellStart"/>
      <w:r w:rsidRPr="001E0544">
        <w:t>với</w:t>
      </w:r>
      <w:proofErr w:type="spellEnd"/>
      <w:r w:rsidRPr="001E0544">
        <w:t xml:space="preserve"> cnf.x5t#S256</w:t>
      </w:r>
    </w:p>
    <w:p w14:paraId="7DE1FCDD" w14:textId="77777777" w:rsidR="001E0544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Xác</w:t>
      </w:r>
      <w:proofErr w:type="spellEnd"/>
      <w:r w:rsidRPr="001E0544">
        <w:t xml:space="preserve"> </w:t>
      </w:r>
      <w:proofErr w:type="spellStart"/>
      <w:r w:rsidRPr="001E0544">
        <w:t>minh</w:t>
      </w:r>
      <w:proofErr w:type="spellEnd"/>
      <w:r w:rsidRPr="001E0544">
        <w:t xml:space="preserve"> </w:t>
      </w:r>
      <w:proofErr w:type="spellStart"/>
      <w:r w:rsidRPr="001E0544">
        <w:t>chữ</w:t>
      </w:r>
      <w:proofErr w:type="spellEnd"/>
      <w:r w:rsidRPr="001E0544">
        <w:t xml:space="preserve"> </w:t>
      </w:r>
      <w:proofErr w:type="spellStart"/>
      <w:r w:rsidRPr="001E0544">
        <w:t>ký</w:t>
      </w:r>
      <w:proofErr w:type="spellEnd"/>
      <w:r w:rsidRPr="001E0544">
        <w:t xml:space="preserve"> </w:t>
      </w:r>
      <w:proofErr w:type="spellStart"/>
      <w:r w:rsidRPr="001E0544">
        <w:t>bằng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DPoP</w:t>
      </w:r>
      <w:proofErr w:type="spellEnd"/>
      <w:r w:rsidRPr="001E0544">
        <w:t xml:space="preserve"> </w:t>
      </w:r>
      <w:proofErr w:type="spellStart"/>
      <w:r w:rsidRPr="001E0544">
        <w:t>khớp</w:t>
      </w:r>
      <w:proofErr w:type="spellEnd"/>
      <w:r w:rsidRPr="001E0544">
        <w:t xml:space="preserve"> </w:t>
      </w:r>
      <w:proofErr w:type="spellStart"/>
      <w:r w:rsidRPr="001E0544">
        <w:t>với</w:t>
      </w:r>
      <w:proofErr w:type="spellEnd"/>
      <w:r w:rsidRPr="001E0544">
        <w:t xml:space="preserve"> </w:t>
      </w:r>
      <w:proofErr w:type="spellStart"/>
      <w:r w:rsidRPr="001E0544">
        <w:t>khóa</w:t>
      </w:r>
      <w:proofErr w:type="spellEnd"/>
      <w:r w:rsidRPr="001E0544">
        <w:t xml:space="preserve"> </w:t>
      </w:r>
      <w:proofErr w:type="spellStart"/>
      <w:r w:rsidRPr="001E0544">
        <w:t>riêng</w:t>
      </w:r>
      <w:proofErr w:type="spellEnd"/>
      <w:r w:rsidRPr="001E0544">
        <w:t xml:space="preserve"> </w:t>
      </w:r>
      <w:proofErr w:type="spellStart"/>
      <w:r w:rsidRPr="001E0544">
        <w:t>tư</w:t>
      </w:r>
      <w:proofErr w:type="spellEnd"/>
      <w:r w:rsidRPr="001E0544">
        <w:t xml:space="preserve"> </w:t>
      </w:r>
      <w:proofErr w:type="spellStart"/>
      <w:r w:rsidRPr="001E0544">
        <w:t>chứng</w:t>
      </w:r>
      <w:proofErr w:type="spellEnd"/>
      <w:r w:rsidRPr="001E0544">
        <w:t xml:space="preserve"> </w:t>
      </w:r>
      <w:proofErr w:type="spellStart"/>
      <w:r w:rsidRPr="001E0544">
        <w:t>chỉ</w:t>
      </w:r>
      <w:proofErr w:type="spellEnd"/>
    </w:p>
    <w:p w14:paraId="11F23E82" w14:textId="79B49234" w:rsidR="00602487" w:rsidRDefault="001E0544" w:rsidP="00602487">
      <w:pPr>
        <w:pStyle w:val="ListParagraph"/>
        <w:numPr>
          <w:ilvl w:val="0"/>
          <w:numId w:val="74"/>
        </w:numPr>
      </w:pPr>
      <w:proofErr w:type="spellStart"/>
      <w:r w:rsidRPr="001E0544">
        <w:t>Đảm</w:t>
      </w:r>
      <w:proofErr w:type="spellEnd"/>
      <w:r w:rsidRPr="001E0544">
        <w:t xml:space="preserve"> </w:t>
      </w:r>
      <w:proofErr w:type="spellStart"/>
      <w:r w:rsidRPr="001E0544">
        <w:t>bảo</w:t>
      </w:r>
      <w:proofErr w:type="spellEnd"/>
      <w:r w:rsidRPr="001E0544">
        <w:t xml:space="preserve"> </w:t>
      </w:r>
      <w:proofErr w:type="spellStart"/>
      <w:r w:rsidRPr="001E0544">
        <w:t>tính</w:t>
      </w:r>
      <w:proofErr w:type="spellEnd"/>
      <w:r w:rsidRPr="001E0544">
        <w:t xml:space="preserve"> </w:t>
      </w:r>
      <w:proofErr w:type="spellStart"/>
      <w:r w:rsidRPr="001E0544">
        <w:t>nhất</w:t>
      </w:r>
      <w:proofErr w:type="spellEnd"/>
      <w:r w:rsidRPr="001E0544">
        <w:t xml:space="preserve"> </w:t>
      </w:r>
      <w:proofErr w:type="spellStart"/>
      <w:r w:rsidRPr="001E0544">
        <w:t>quán</w:t>
      </w:r>
      <w:proofErr w:type="spellEnd"/>
      <w:r w:rsidRPr="001E0544">
        <w:t xml:space="preserve"> </w:t>
      </w:r>
      <w:proofErr w:type="spellStart"/>
      <w:r w:rsidRPr="001E0544">
        <w:t>thời</w:t>
      </w:r>
      <w:proofErr w:type="spellEnd"/>
      <w:r w:rsidRPr="001E0544">
        <w:t xml:space="preserve"> </w:t>
      </w:r>
      <w:proofErr w:type="spellStart"/>
      <w:r w:rsidRPr="001E0544">
        <w:t>gian</w:t>
      </w:r>
      <w:proofErr w:type="spellEnd"/>
      <w:r w:rsidRPr="001E0544">
        <w:t xml:space="preserve"> (</w:t>
      </w:r>
      <w:proofErr w:type="spellStart"/>
      <w:r w:rsidRPr="001E0544">
        <w:t>tất</w:t>
      </w:r>
      <w:proofErr w:type="spellEnd"/>
      <w:r w:rsidRPr="001E0544">
        <w:t xml:space="preserve"> </w:t>
      </w:r>
      <w:proofErr w:type="spellStart"/>
      <w:r w:rsidRPr="001E0544">
        <w:t>cả</w:t>
      </w:r>
      <w:proofErr w:type="spellEnd"/>
      <w:r w:rsidRPr="001E0544">
        <w:t xml:space="preserve"> </w:t>
      </w:r>
      <w:proofErr w:type="spellStart"/>
      <w:r w:rsidRPr="001E0544">
        <w:t>thành</w:t>
      </w:r>
      <w:proofErr w:type="spellEnd"/>
      <w:r w:rsidRPr="001E0544">
        <w:t xml:space="preserve"> </w:t>
      </w:r>
      <w:proofErr w:type="spellStart"/>
      <w:r w:rsidRPr="001E0544">
        <w:t>phần</w:t>
      </w:r>
      <w:proofErr w:type="spellEnd"/>
      <w:r w:rsidRPr="001E0544">
        <w:t xml:space="preserve"> </w:t>
      </w:r>
      <w:proofErr w:type="spellStart"/>
      <w:r w:rsidRPr="001E0544">
        <w:t>có</w:t>
      </w:r>
      <w:proofErr w:type="spellEnd"/>
      <w:r w:rsidRPr="001E0544">
        <w:t xml:space="preserve"> timestamps </w:t>
      </w:r>
      <w:proofErr w:type="spellStart"/>
      <w:r w:rsidRPr="001E0544">
        <w:t>hợp</w:t>
      </w:r>
      <w:proofErr w:type="spellEnd"/>
      <w:r w:rsidRPr="001E0544">
        <w:t xml:space="preserve"> </w:t>
      </w:r>
      <w:proofErr w:type="spellStart"/>
      <w:r w:rsidRPr="001E0544">
        <w:t>lệ</w:t>
      </w:r>
      <w:proofErr w:type="spellEnd"/>
      <w:r w:rsidR="00602487">
        <w:t>)</w:t>
      </w:r>
    </w:p>
    <w:p w14:paraId="47A35FD0" w14:textId="6431F718" w:rsidR="00602487" w:rsidRDefault="00602487" w:rsidP="00602487">
      <w:pPr>
        <w:rPr>
          <w:b/>
          <w:bCs/>
        </w:rPr>
      </w:pPr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7-8: Backend Service Communication</w:t>
      </w:r>
    </w:p>
    <w:p w14:paraId="31F7D8DA" w14:textId="0C68D726" w:rsidR="000769D8" w:rsidRDefault="000769D8" w:rsidP="00602487">
      <w:pPr>
        <w:pStyle w:val="ListParagraph"/>
        <w:numPr>
          <w:ilvl w:val="0"/>
          <w:numId w:val="75"/>
        </w:numPr>
      </w:pPr>
      <w:proofErr w:type="spellStart"/>
      <w:r w:rsidRPr="000769D8">
        <w:t>Nếu</w:t>
      </w:r>
      <w:proofErr w:type="spellEnd"/>
      <w:r w:rsidRPr="000769D8">
        <w:t xml:space="preserve"> </w:t>
      </w:r>
      <w:proofErr w:type="spellStart"/>
      <w:r w:rsidRPr="000769D8">
        <w:t>tất</w:t>
      </w:r>
      <w:proofErr w:type="spellEnd"/>
      <w:r w:rsidRPr="000769D8">
        <w:t xml:space="preserve"> </w:t>
      </w:r>
      <w:proofErr w:type="spellStart"/>
      <w:r w:rsidRPr="000769D8">
        <w:t>cả</w:t>
      </w:r>
      <w:proofErr w:type="spellEnd"/>
      <w:r>
        <w:t xml:space="preserve"> </w:t>
      </w:r>
      <w:proofErr w:type="spellStart"/>
      <w:r>
        <w:t>bước</w:t>
      </w:r>
      <w:proofErr w:type="spellEnd"/>
      <w:r w:rsidRPr="000769D8"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 w:rsidRPr="000769D8">
        <w:t xml:space="preserve"> </w:t>
      </w:r>
      <w:proofErr w:type="spellStart"/>
      <w:r w:rsidR="00520381">
        <w:t>thông</w:t>
      </w:r>
      <w:proofErr w:type="spellEnd"/>
      <w:r w:rsidR="00520381">
        <w:t xml:space="preserve"> qua</w:t>
      </w:r>
      <w:r w:rsidRPr="000769D8">
        <w:t xml:space="preserve">, proxy </w:t>
      </w:r>
      <w:proofErr w:type="spellStart"/>
      <w:r w:rsidRPr="000769D8">
        <w:t>chuyển</w:t>
      </w:r>
      <w:proofErr w:type="spellEnd"/>
      <w:r w:rsidRPr="000769D8">
        <w:t xml:space="preserve"> </w:t>
      </w:r>
      <w:proofErr w:type="spellStart"/>
      <w:r w:rsidRPr="000769D8">
        <w:t>tiếp</w:t>
      </w:r>
      <w:proofErr w:type="spellEnd"/>
      <w:r w:rsidRPr="000769D8">
        <w:t xml:space="preserve"> request </w:t>
      </w:r>
      <w:proofErr w:type="spellStart"/>
      <w:r w:rsidRPr="000769D8">
        <w:t>đến</w:t>
      </w:r>
      <w:proofErr w:type="spellEnd"/>
      <w:r w:rsidRPr="000769D8">
        <w:t xml:space="preserve"> backend service</w:t>
      </w:r>
      <w:r>
        <w:t>.</w:t>
      </w:r>
    </w:p>
    <w:p w14:paraId="5F85BAF6" w14:textId="38C907B3" w:rsidR="001B6823" w:rsidRDefault="001B6823" w:rsidP="00602487">
      <w:pPr>
        <w:pStyle w:val="ListParagraph"/>
        <w:numPr>
          <w:ilvl w:val="0"/>
          <w:numId w:val="75"/>
        </w:numPr>
      </w:pPr>
      <w:r w:rsidRPr="001B6823">
        <w:t xml:space="preserve">Request </w:t>
      </w:r>
      <w:proofErr w:type="spellStart"/>
      <w:r w:rsidRPr="001B6823">
        <w:t>được</w:t>
      </w:r>
      <w:proofErr w:type="spellEnd"/>
      <w:r w:rsidRPr="001B6823">
        <w:t xml:space="preserve"> </w:t>
      </w:r>
      <w:proofErr w:type="spellStart"/>
      <w:r w:rsidRPr="001B6823">
        <w:t>làm</w:t>
      </w:r>
      <w:proofErr w:type="spellEnd"/>
      <w:r w:rsidRPr="001B6823">
        <w:t xml:space="preserve"> </w:t>
      </w:r>
      <w:proofErr w:type="spellStart"/>
      <w:r w:rsidR="00472FFA">
        <w:t>đầy</w:t>
      </w:r>
      <w:proofErr w:type="spellEnd"/>
      <w:r w:rsidRPr="001B6823">
        <w:t xml:space="preserve"> </w:t>
      </w:r>
      <w:proofErr w:type="spellStart"/>
      <w:r w:rsidRPr="001B6823">
        <w:t>với</w:t>
      </w:r>
      <w:proofErr w:type="spellEnd"/>
      <w:r w:rsidRPr="001B6823">
        <w:t xml:space="preserve"> </w:t>
      </w:r>
      <w:proofErr w:type="spellStart"/>
      <w:r w:rsidRPr="001B6823">
        <w:t>thông</w:t>
      </w:r>
      <w:proofErr w:type="spellEnd"/>
      <w:r w:rsidRPr="001B6823">
        <w:t xml:space="preserve"> tin </w:t>
      </w:r>
      <w:proofErr w:type="spellStart"/>
      <w:r w:rsidRPr="001B6823">
        <w:t>danh</w:t>
      </w:r>
      <w:proofErr w:type="spellEnd"/>
      <w:r w:rsidRPr="001B6823">
        <w:t xml:space="preserve"> </w:t>
      </w:r>
      <w:proofErr w:type="spellStart"/>
      <w:r w:rsidRPr="001B6823">
        <w:t>tính</w:t>
      </w:r>
      <w:proofErr w:type="spellEnd"/>
      <w:r w:rsidRPr="001B6823">
        <w:t xml:space="preserve"> </w:t>
      </w:r>
      <w:proofErr w:type="spellStart"/>
      <w:r w:rsidRPr="001B6823">
        <w:t>đã</w:t>
      </w:r>
      <w:proofErr w:type="spellEnd"/>
      <w:r w:rsidRPr="001B6823">
        <w:t xml:space="preserve"> </w:t>
      </w:r>
      <w:proofErr w:type="spellStart"/>
      <w:r w:rsidRPr="001B6823">
        <w:t>xác</w:t>
      </w:r>
      <w:proofErr w:type="spellEnd"/>
      <w:r w:rsidRPr="001B6823">
        <w:t xml:space="preserve"> </w:t>
      </w:r>
      <w:proofErr w:type="spellStart"/>
      <w:r w:rsidRPr="001B6823">
        <w:t>minh</w:t>
      </w:r>
      <w:proofErr w:type="spellEnd"/>
      <w:r w:rsidRPr="001B6823">
        <w:t xml:space="preserve"> </w:t>
      </w:r>
      <w:proofErr w:type="spellStart"/>
      <w:r w:rsidRPr="001B6823">
        <w:t>và</w:t>
      </w:r>
      <w:proofErr w:type="spellEnd"/>
      <w:r w:rsidRPr="001B6823">
        <w:t xml:space="preserve"> security context</w:t>
      </w:r>
      <w:r>
        <w:t>.</w:t>
      </w:r>
    </w:p>
    <w:p w14:paraId="781E2FF7" w14:textId="60F00CA8" w:rsidR="00213F12" w:rsidRDefault="00213F12" w:rsidP="00213F12">
      <w:pPr>
        <w:pStyle w:val="ListParagraph"/>
        <w:numPr>
          <w:ilvl w:val="0"/>
          <w:numId w:val="75"/>
        </w:numPr>
      </w:pPr>
      <w:r w:rsidRPr="00213F12">
        <w:t xml:space="preserve">Backend service </w:t>
      </w:r>
      <w:proofErr w:type="spellStart"/>
      <w:r w:rsidRPr="00213F12">
        <w:t>xử</w:t>
      </w:r>
      <w:proofErr w:type="spellEnd"/>
      <w:r w:rsidRPr="00213F12">
        <w:t xml:space="preserve"> </w:t>
      </w:r>
      <w:proofErr w:type="spellStart"/>
      <w:r w:rsidRPr="00213F12">
        <w:t>lý</w:t>
      </w:r>
      <w:proofErr w:type="spellEnd"/>
      <w:r w:rsidRPr="00213F12">
        <w:t xml:space="preserve"> business logic </w:t>
      </w:r>
      <w:proofErr w:type="spellStart"/>
      <w:r w:rsidRPr="00213F12">
        <w:t>và</w:t>
      </w:r>
      <w:proofErr w:type="spellEnd"/>
      <w:r w:rsidRPr="00213F12">
        <w:t xml:space="preserve"> </w:t>
      </w:r>
      <w:proofErr w:type="spellStart"/>
      <w:r w:rsidRPr="00213F12">
        <w:t>trả</w:t>
      </w:r>
      <w:proofErr w:type="spellEnd"/>
      <w:r w:rsidRPr="00213F12">
        <w:t xml:space="preserve"> </w:t>
      </w:r>
      <w:proofErr w:type="spellStart"/>
      <w:r w:rsidRPr="00213F12">
        <w:t>về</w:t>
      </w:r>
      <w:proofErr w:type="spellEnd"/>
      <w:r w:rsidRPr="00213F12">
        <w:t xml:space="preserve"> response</w:t>
      </w:r>
      <w:r w:rsidR="00387F99">
        <w:t>.</w:t>
      </w:r>
    </w:p>
    <w:p w14:paraId="1365AA7C" w14:textId="28CDBED1" w:rsidR="00602487" w:rsidRDefault="00602487" w:rsidP="00602487">
      <w:pPr>
        <w:rPr>
          <w:b/>
          <w:bCs/>
        </w:rPr>
      </w:pPr>
      <w:proofErr w:type="spellStart"/>
      <w:r w:rsidRPr="00602487">
        <w:rPr>
          <w:b/>
          <w:bCs/>
        </w:rPr>
        <w:t>Bước</w:t>
      </w:r>
      <w:proofErr w:type="spellEnd"/>
      <w:r w:rsidRPr="00602487">
        <w:rPr>
          <w:b/>
          <w:bCs/>
        </w:rPr>
        <w:t xml:space="preserve"> 9: Response Delivery</w:t>
      </w:r>
    </w:p>
    <w:p w14:paraId="795C88A3" w14:textId="57A088FF" w:rsidR="005D2440" w:rsidRDefault="005D2440" w:rsidP="00C23451">
      <w:pPr>
        <w:pStyle w:val="ListParagraph"/>
        <w:numPr>
          <w:ilvl w:val="0"/>
          <w:numId w:val="132"/>
        </w:numPr>
      </w:pPr>
      <w:r w:rsidRPr="005D2440">
        <w:t xml:space="preserve">Proxy </w:t>
      </w:r>
      <w:proofErr w:type="spellStart"/>
      <w:r w:rsidRPr="005D2440">
        <w:t>nhận</w:t>
      </w:r>
      <w:proofErr w:type="spellEnd"/>
      <w:r w:rsidRPr="005D2440">
        <w:t xml:space="preserve"> response </w:t>
      </w:r>
      <w:proofErr w:type="spellStart"/>
      <w:r w:rsidRPr="005D2440">
        <w:t>từ</w:t>
      </w:r>
      <w:proofErr w:type="spellEnd"/>
      <w:r w:rsidRPr="005D2440">
        <w:t xml:space="preserve"> backend </w:t>
      </w:r>
      <w:proofErr w:type="spellStart"/>
      <w:r w:rsidRPr="005D2440">
        <w:t>và</w:t>
      </w:r>
      <w:proofErr w:type="spellEnd"/>
      <w:r w:rsidRPr="005D2440">
        <w:t xml:space="preserve"> </w:t>
      </w:r>
      <w:proofErr w:type="spellStart"/>
      <w:r w:rsidRPr="005D2440">
        <w:t>thực</w:t>
      </w:r>
      <w:proofErr w:type="spellEnd"/>
      <w:r w:rsidRPr="005D2440">
        <w:t xml:space="preserve"> </w:t>
      </w:r>
      <w:proofErr w:type="spellStart"/>
      <w:r w:rsidRPr="005D2440">
        <w:t>hiện</w:t>
      </w:r>
      <w:proofErr w:type="spellEnd"/>
      <w:r w:rsidRPr="005D2440">
        <w:t xml:space="preserve"> </w:t>
      </w:r>
      <w:proofErr w:type="spellStart"/>
      <w:r w:rsidRPr="005D2440">
        <w:t>kiểm</w:t>
      </w:r>
      <w:proofErr w:type="spellEnd"/>
      <w:r w:rsidRPr="005D2440">
        <w:t xml:space="preserve"> </w:t>
      </w:r>
      <w:proofErr w:type="spellStart"/>
      <w:r w:rsidRPr="005D2440">
        <w:t>tra</w:t>
      </w:r>
      <w:proofErr w:type="spellEnd"/>
      <w:r w:rsidRPr="005D2440">
        <w:t xml:space="preserve"> </w:t>
      </w:r>
      <w:proofErr w:type="spellStart"/>
      <w:r w:rsidRPr="005D2440">
        <w:t>bảo</w:t>
      </w:r>
      <w:proofErr w:type="spellEnd"/>
      <w:r w:rsidRPr="005D2440">
        <w:t xml:space="preserve"> </w:t>
      </w:r>
      <w:proofErr w:type="spellStart"/>
      <w:r w:rsidRPr="005D2440">
        <w:t>mật</w:t>
      </w:r>
      <w:proofErr w:type="spellEnd"/>
      <w:r w:rsidRPr="005D2440">
        <w:t xml:space="preserve"> </w:t>
      </w:r>
      <w:proofErr w:type="spellStart"/>
      <w:r w:rsidRPr="005D2440">
        <w:t>cuối</w:t>
      </w:r>
      <w:proofErr w:type="spellEnd"/>
      <w:r w:rsidRPr="005D2440">
        <w:t xml:space="preserve"> </w:t>
      </w:r>
      <w:proofErr w:type="spellStart"/>
      <w:r w:rsidRPr="005D2440">
        <w:t>cùng</w:t>
      </w:r>
      <w:proofErr w:type="spellEnd"/>
      <w:r w:rsidR="00C23451">
        <w:t>.</w:t>
      </w:r>
    </w:p>
    <w:p w14:paraId="4D91C2AA" w14:textId="69E3255B" w:rsidR="00602487" w:rsidRDefault="00602487" w:rsidP="00C23451">
      <w:pPr>
        <w:pStyle w:val="ListParagraph"/>
        <w:numPr>
          <w:ilvl w:val="0"/>
          <w:numId w:val="132"/>
        </w:numPr>
      </w:pPr>
      <w:r>
        <w:t xml:space="preserve">Audit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security context</w:t>
      </w:r>
      <w:r w:rsidR="00C23451">
        <w:t>.</w:t>
      </w:r>
    </w:p>
    <w:p w14:paraId="177CBEF6" w14:textId="4A1D0427" w:rsidR="00C23451" w:rsidRDefault="00C23451" w:rsidP="00C23451">
      <w:pPr>
        <w:pStyle w:val="ListParagraph"/>
        <w:numPr>
          <w:ilvl w:val="0"/>
          <w:numId w:val="132"/>
        </w:numPr>
      </w:pPr>
      <w:r w:rsidRPr="00C23451">
        <w:t xml:space="preserve">Response </w:t>
      </w:r>
      <w:proofErr w:type="spellStart"/>
      <w:r w:rsidRPr="00C23451">
        <w:t>được</w:t>
      </w:r>
      <w:proofErr w:type="spellEnd"/>
      <w:r w:rsidRPr="00C23451">
        <w:t xml:space="preserve"> </w:t>
      </w:r>
      <w:proofErr w:type="spellStart"/>
      <w:r w:rsidRPr="00C23451">
        <w:t>gửi</w:t>
      </w:r>
      <w:proofErr w:type="spellEnd"/>
      <w:r w:rsidRPr="00C23451">
        <w:t xml:space="preserve"> </w:t>
      </w:r>
      <w:proofErr w:type="spellStart"/>
      <w:r w:rsidRPr="00C23451">
        <w:t>về</w:t>
      </w:r>
      <w:proofErr w:type="spellEnd"/>
      <w:r w:rsidRPr="00C23451">
        <w:t xml:space="preserve"> client qua </w:t>
      </w:r>
      <w:proofErr w:type="spellStart"/>
      <w:r w:rsidRPr="00C23451">
        <w:t>kênh</w:t>
      </w:r>
      <w:proofErr w:type="spellEnd"/>
      <w:r w:rsidRPr="00C23451">
        <w:t xml:space="preserve"> </w:t>
      </w:r>
      <w:proofErr w:type="spellStart"/>
      <w:r w:rsidRPr="00C23451">
        <w:t>mTLS</w:t>
      </w:r>
      <w:proofErr w:type="spellEnd"/>
      <w:r w:rsidRPr="00C23451">
        <w:t xml:space="preserve"> </w:t>
      </w:r>
      <w:proofErr w:type="spellStart"/>
      <w:r w:rsidRPr="00C23451">
        <w:t>đã</w:t>
      </w:r>
      <w:proofErr w:type="spellEnd"/>
      <w:r w:rsidRPr="00C23451">
        <w:t xml:space="preserve"> </w:t>
      </w:r>
      <w:proofErr w:type="spellStart"/>
      <w:r w:rsidRPr="00C23451">
        <w:t>thiết</w:t>
      </w:r>
      <w:proofErr w:type="spellEnd"/>
      <w:r w:rsidRPr="00C23451">
        <w:t xml:space="preserve"> </w:t>
      </w:r>
      <w:proofErr w:type="spellStart"/>
      <w:r w:rsidRPr="00C23451">
        <w:t>lập</w:t>
      </w:r>
      <w:proofErr w:type="spellEnd"/>
      <w:r>
        <w:t>.</w:t>
      </w:r>
    </w:p>
    <w:p w14:paraId="68175695" w14:textId="13AAAF5B" w:rsidR="001D19C4" w:rsidRDefault="00625F29" w:rsidP="001D19C4">
      <w:pPr>
        <w:rPr>
          <w:b/>
          <w:bCs/>
        </w:r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 w:rsidR="001D19C4">
        <w:rPr>
          <w:b/>
          <w:bCs/>
        </w:rPr>
        <w:t>:</w:t>
      </w:r>
    </w:p>
    <w:p w14:paraId="28FE3053" w14:textId="718CDB4B" w:rsidR="001D19C4" w:rsidRDefault="00C31641" w:rsidP="001D19C4">
      <w:pPr>
        <w:pStyle w:val="ListParagraph"/>
        <w:numPr>
          <w:ilvl w:val="0"/>
          <w:numId w:val="78"/>
        </w:numPr>
      </w:pPr>
      <w:proofErr w:type="spellStart"/>
      <w:r w:rsidRPr="00C31641">
        <w:t>Mỗi</w:t>
      </w:r>
      <w:proofErr w:type="spellEnd"/>
      <w:r w:rsidRPr="00C31641">
        <w:t xml:space="preserve"> validation step </w:t>
      </w:r>
      <w:proofErr w:type="spellStart"/>
      <w:r w:rsidRPr="00C31641">
        <w:t>không</w:t>
      </w:r>
      <w:proofErr w:type="spellEnd"/>
      <w:r w:rsidRPr="00C31641">
        <w:t xml:space="preserve"> </w:t>
      </w:r>
      <w:proofErr w:type="spellStart"/>
      <w:r w:rsidRPr="00C31641">
        <w:t>thông</w:t>
      </w:r>
      <w:proofErr w:type="spellEnd"/>
      <w:r w:rsidRPr="00C31641">
        <w:t xml:space="preserve"> qua </w:t>
      </w:r>
      <w:proofErr w:type="spellStart"/>
      <w:r w:rsidRPr="00C31641">
        <w:t>dẫn</w:t>
      </w:r>
      <w:proofErr w:type="spellEnd"/>
      <w:r w:rsidRPr="00C31641">
        <w:t xml:space="preserve"> </w:t>
      </w:r>
      <w:proofErr w:type="spellStart"/>
      <w:r w:rsidRPr="00C31641">
        <w:t>đến</w:t>
      </w:r>
      <w:proofErr w:type="spellEnd"/>
      <w:r w:rsidRPr="00C31641">
        <w:t xml:space="preserve"> </w:t>
      </w:r>
      <w:proofErr w:type="spellStart"/>
      <w:r w:rsidRPr="00C31641">
        <w:t>từ</w:t>
      </w:r>
      <w:proofErr w:type="spellEnd"/>
      <w:r w:rsidRPr="00C31641">
        <w:t xml:space="preserve"> </w:t>
      </w:r>
      <w:proofErr w:type="spellStart"/>
      <w:r w:rsidRPr="00C31641">
        <w:t>chối</w:t>
      </w:r>
      <w:proofErr w:type="spellEnd"/>
      <w:r w:rsidRPr="00C31641">
        <w:t xml:space="preserve"> request </w:t>
      </w:r>
      <w:proofErr w:type="spellStart"/>
      <w:r w:rsidRPr="00C31641">
        <w:t>trực</w:t>
      </w:r>
      <w:proofErr w:type="spellEnd"/>
      <w:r w:rsidRPr="00C31641">
        <w:t xml:space="preserve"> </w:t>
      </w:r>
      <w:proofErr w:type="spellStart"/>
      <w:r w:rsidRPr="00C31641">
        <w:t>tiếp</w:t>
      </w:r>
      <w:proofErr w:type="spellEnd"/>
      <w:r w:rsidRPr="00C31641">
        <w:t>.</w:t>
      </w:r>
    </w:p>
    <w:p w14:paraId="3C82FF0E" w14:textId="49DC0DEF" w:rsidR="006762BA" w:rsidRDefault="006762BA" w:rsidP="001D19C4">
      <w:pPr>
        <w:pStyle w:val="ListParagraph"/>
        <w:numPr>
          <w:ilvl w:val="0"/>
          <w:numId w:val="78"/>
        </w:numPr>
      </w:pPr>
      <w:r w:rsidRPr="006762BA">
        <w:lastRenderedPageBreak/>
        <w:t xml:space="preserve">Thu </w:t>
      </w:r>
      <w:proofErr w:type="spellStart"/>
      <w:r w:rsidRPr="006762BA">
        <w:t>thập</w:t>
      </w:r>
      <w:proofErr w:type="spellEnd"/>
      <w:r w:rsidRPr="006762BA">
        <w:t xml:space="preserve"> </w:t>
      </w:r>
      <w:proofErr w:type="spellStart"/>
      <w:r w:rsidRPr="006762BA">
        <w:t>nhật</w:t>
      </w:r>
      <w:proofErr w:type="spellEnd"/>
      <w:r w:rsidRPr="006762BA">
        <w:t xml:space="preserve"> </w:t>
      </w:r>
      <w:proofErr w:type="spellStart"/>
      <w:r w:rsidRPr="006762BA">
        <w:t>ký</w:t>
      </w:r>
      <w:proofErr w:type="spellEnd"/>
      <w:r w:rsidRPr="006762BA">
        <w:t xml:space="preserve"> </w:t>
      </w:r>
      <w:proofErr w:type="spellStart"/>
      <w:r w:rsidRPr="006762BA">
        <w:t>lỗi</w:t>
      </w:r>
      <w:proofErr w:type="spellEnd"/>
      <w:r w:rsidRPr="006762BA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>.</w:t>
      </w:r>
    </w:p>
    <w:p w14:paraId="59C6BEC7" w14:textId="14CCCA56" w:rsidR="001D19C4" w:rsidRDefault="001D19C4" w:rsidP="001D19C4">
      <w:pPr>
        <w:pStyle w:val="ListParagraph"/>
        <w:numPr>
          <w:ilvl w:val="0"/>
          <w:numId w:val="78"/>
        </w:numPr>
      </w:pPr>
      <w:r>
        <w:t xml:space="preserve">Rate limiting </w:t>
      </w:r>
      <w:proofErr w:type="spellStart"/>
      <w:r>
        <w:t>và</w:t>
      </w:r>
      <w:proofErr w:type="spellEnd"/>
      <w:r>
        <w:t xml:space="preserve"> anomaly detection </w:t>
      </w:r>
      <w:proofErr w:type="spellStart"/>
      <w:r>
        <w:t>cho</w:t>
      </w:r>
      <w:proofErr w:type="spellEnd"/>
      <w:r>
        <w:t xml:space="preserve"> </w:t>
      </w:r>
      <w:proofErr w:type="spellStart"/>
      <w:r w:rsidR="00BA3FDF" w:rsidRPr="00BA3FDF">
        <w:t>mẫu</w:t>
      </w:r>
      <w:proofErr w:type="spellEnd"/>
      <w:r w:rsidR="00BA3FDF" w:rsidRPr="00BA3FDF">
        <w:t xml:space="preserve"> </w:t>
      </w:r>
      <w:proofErr w:type="spellStart"/>
      <w:r w:rsidR="00BA3FDF" w:rsidRPr="00BA3FDF">
        <w:t>đáng</w:t>
      </w:r>
      <w:proofErr w:type="spellEnd"/>
      <w:r w:rsidR="00BA3FDF" w:rsidRPr="00BA3FDF">
        <w:t xml:space="preserve"> </w:t>
      </w:r>
      <w:proofErr w:type="spellStart"/>
      <w:r w:rsidR="00BA3FDF" w:rsidRPr="00BA3FDF">
        <w:t>ngờ</w:t>
      </w:r>
      <w:proofErr w:type="spellEnd"/>
      <w:r w:rsidR="00BA3FDF">
        <w:t>.</w:t>
      </w:r>
    </w:p>
    <w:p w14:paraId="724E01E9" w14:textId="1F04407F" w:rsidR="00112714" w:rsidRDefault="00112714" w:rsidP="001D19C4">
      <w:pPr>
        <w:pStyle w:val="ListParagraph"/>
        <w:numPr>
          <w:ilvl w:val="0"/>
          <w:numId w:val="78"/>
        </w:numPr>
      </w:pPr>
      <w:proofErr w:type="spellStart"/>
      <w:r w:rsidRPr="00112714">
        <w:t>Kích</w:t>
      </w:r>
      <w:proofErr w:type="spellEnd"/>
      <w:r w:rsidRPr="00112714">
        <w:t xml:space="preserve"> </w:t>
      </w:r>
      <w:proofErr w:type="spellStart"/>
      <w:r w:rsidRPr="00112714">
        <w:t>hoạt</w:t>
      </w:r>
      <w:proofErr w:type="spellEnd"/>
      <w:r w:rsidRPr="00112714">
        <w:t xml:space="preserve"> </w:t>
      </w:r>
      <w:proofErr w:type="spellStart"/>
      <w:r w:rsidRPr="00112714">
        <w:t>thu</w:t>
      </w:r>
      <w:proofErr w:type="spellEnd"/>
      <w:r w:rsidRPr="00112714">
        <w:t xml:space="preserve"> </w:t>
      </w:r>
      <w:proofErr w:type="spellStart"/>
      <w:r w:rsidRPr="00112714">
        <w:t>hồi</w:t>
      </w:r>
      <w:proofErr w:type="spellEnd"/>
      <w:r w:rsidRPr="00112714">
        <w:t xml:space="preserve"> </w:t>
      </w:r>
      <w:proofErr w:type="spellStart"/>
      <w:r w:rsidRPr="00112714">
        <w:t>chứng</w:t>
      </w:r>
      <w:proofErr w:type="spellEnd"/>
      <w:r w:rsidRPr="00112714">
        <w:t xml:space="preserve"> </w:t>
      </w:r>
      <w:proofErr w:type="spellStart"/>
      <w:r w:rsidRPr="00112714">
        <w:t>chỉ</w:t>
      </w:r>
      <w:proofErr w:type="spellEnd"/>
      <w:r w:rsidRPr="00112714">
        <w:t xml:space="preserve"> </w:t>
      </w:r>
      <w:proofErr w:type="spellStart"/>
      <w:r w:rsidRPr="00112714">
        <w:t>tự</w:t>
      </w:r>
      <w:proofErr w:type="spellEnd"/>
      <w:r w:rsidRPr="00112714">
        <w:t xml:space="preserve"> </w:t>
      </w:r>
      <w:proofErr w:type="spellStart"/>
      <w:r w:rsidRPr="00112714">
        <w:t>động</w:t>
      </w:r>
      <w:proofErr w:type="spellEnd"/>
      <w:r w:rsidRPr="00112714">
        <w:t xml:space="preserve"> </w:t>
      </w:r>
      <w:proofErr w:type="spellStart"/>
      <w:r w:rsidRPr="00112714">
        <w:t>nếu</w:t>
      </w:r>
      <w:proofErr w:type="spellEnd"/>
      <w:r w:rsidRPr="00112714">
        <w:t xml:space="preserve"> </w:t>
      </w:r>
      <w:proofErr w:type="spellStart"/>
      <w:r w:rsidRPr="00112714">
        <w:t>phát</w:t>
      </w:r>
      <w:proofErr w:type="spellEnd"/>
      <w:r w:rsidRPr="00112714">
        <w:t xml:space="preserve"> </w:t>
      </w:r>
      <w:proofErr w:type="spellStart"/>
      <w:r w:rsidRPr="00112714">
        <w:t>hiện</w:t>
      </w:r>
      <w:proofErr w:type="spellEnd"/>
      <w:r w:rsidRPr="00112714">
        <w:t xml:space="preserve"> </w:t>
      </w:r>
      <w:proofErr w:type="spellStart"/>
      <w:r w:rsidRPr="00112714">
        <w:t>bị</w:t>
      </w:r>
      <w:proofErr w:type="spellEnd"/>
      <w:r w:rsidRPr="00112714">
        <w:t xml:space="preserve"> </w:t>
      </w:r>
      <w:proofErr w:type="spellStart"/>
      <w:r w:rsidRPr="00112714">
        <w:t>xâm</w:t>
      </w:r>
      <w:proofErr w:type="spellEnd"/>
      <w:r w:rsidRPr="00112714">
        <w:t xml:space="preserve"> </w:t>
      </w:r>
      <w:proofErr w:type="spellStart"/>
      <w:r w:rsidRPr="00112714">
        <w:t>phạm</w:t>
      </w:r>
      <w:proofErr w:type="spellEnd"/>
      <w:r w:rsidR="00BA3FDF">
        <w:t>.</w:t>
      </w:r>
    </w:p>
    <w:p w14:paraId="5C129FDF" w14:textId="4887F6DC" w:rsidR="001D19C4" w:rsidRDefault="001D19C4" w:rsidP="001D19C4">
      <w:pPr>
        <w:pStyle w:val="Heading3"/>
      </w:pPr>
      <w:bookmarkStart w:id="21" w:name="_Toc211435306"/>
      <w:proofErr w:type="spellStart"/>
      <w:r w:rsidRPr="001D19C4">
        <w:t>Techstack</w:t>
      </w:r>
      <w:bookmarkEnd w:id="21"/>
      <w:proofErr w:type="spellEnd"/>
    </w:p>
    <w:p w14:paraId="671DD163" w14:textId="79CFB4BA" w:rsidR="001D19C4" w:rsidRDefault="001D19C4" w:rsidP="001D19C4">
      <w:r>
        <w:t xml:space="preserve">Proxy </w:t>
      </w:r>
      <w:proofErr w:type="spellStart"/>
      <w:r>
        <w:t>mTLS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):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(1) cryptography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X.509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; (2)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JSON Web Tokens; (3)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HTTP client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reverse proxy; (4)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ASGI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(5)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validation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Middleware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(1)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client </w:t>
      </w:r>
      <w:proofErr w:type="spellStart"/>
      <w:r>
        <w:t>từ</w:t>
      </w:r>
      <w:proofErr w:type="spellEnd"/>
      <w:r>
        <w:t xml:space="preserve"> TLS handshake; (2)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(3)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CRL/OCSP; </w:t>
      </w:r>
      <w:proofErr w:type="spellStart"/>
      <w:r>
        <w:t>và</w:t>
      </w:r>
      <w:proofErr w:type="spellEnd"/>
      <w:r>
        <w:t xml:space="preserve"> (4)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token.</w:t>
      </w:r>
    </w:p>
    <w:p w14:paraId="7B31E240" w14:textId="3055468C" w:rsidR="001D19C4" w:rsidRDefault="001D19C4" w:rsidP="001D19C4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Redis </w:t>
      </w:r>
      <w:proofErr w:type="spellStart"/>
      <w:r>
        <w:t>làm</w:t>
      </w:r>
      <w:proofErr w:type="spellEnd"/>
      <w:r>
        <w:t xml:space="preserve"> session store,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python-</w:t>
      </w:r>
      <w:proofErr w:type="spellStart"/>
      <w:r>
        <w:t>jose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claim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cnf</w:t>
      </w:r>
      <w:proofErr w:type="spellEnd"/>
      <w:r>
        <w:t xml:space="preserve">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client.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(1) ECDSA P-256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(2) RSA-2048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Ed25519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3C1B87F" w14:textId="77777777" w:rsidR="001D19C4" w:rsidRDefault="001D19C4" w:rsidP="001D19C4"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Agent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(CA)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OpenSSL </w:t>
      </w:r>
      <w:proofErr w:type="spellStart"/>
      <w:r>
        <w:t>hoặc</w:t>
      </w:r>
      <w:proofErr w:type="spellEnd"/>
      <w:r>
        <w:t xml:space="preserve"> CFSSL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Root CA </w:t>
      </w:r>
      <w:proofErr w:type="spellStart"/>
      <w:r>
        <w:t>và</w:t>
      </w:r>
      <w:proofErr w:type="spellEnd"/>
      <w:r>
        <w:t xml:space="preserve"> Intermediate CA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scripts Python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AWS Secrets Manager.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cho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redis-py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ElastiCache</w:t>
      </w:r>
      <w:proofErr w:type="spellEnd"/>
      <w:r>
        <w:t>.</w:t>
      </w:r>
    </w:p>
    <w:p w14:paraId="14AC8C6B" w14:textId="21E9C482" w:rsidR="001D19C4" w:rsidRPr="001D19C4" w:rsidRDefault="001D19C4" w:rsidP="001D19C4">
      <w:pPr>
        <w:pStyle w:val="Heading2"/>
        <w:rPr>
          <w:lang w:val="vi-VN"/>
        </w:rPr>
      </w:pPr>
      <w:bookmarkStart w:id="22" w:name="_Toc211435307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22"/>
      <w:proofErr w:type="spellEnd"/>
    </w:p>
    <w:p w14:paraId="05D87A2D" w14:textId="77777777" w:rsidR="001D19C4" w:rsidRDefault="001D19C4" w:rsidP="001D19C4">
      <w:pPr>
        <w:pStyle w:val="Heading3"/>
        <w:rPr>
          <w:bCs/>
        </w:rPr>
      </w:pPr>
      <w:bookmarkStart w:id="23" w:name="_Toc211435308"/>
      <w:r w:rsidRPr="001D19C4">
        <w:rPr>
          <w:bCs/>
          <w:lang w:val="vi-VN"/>
        </w:rPr>
        <w:t>Ưu điểm của kiến trúc</w:t>
      </w:r>
      <w:bookmarkEnd w:id="23"/>
    </w:p>
    <w:p w14:paraId="45098F79" w14:textId="3C89791C" w:rsidR="001D19C4" w:rsidRDefault="003643C8" w:rsidP="001D19C4"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="001D19C4">
        <w:t>:</w:t>
      </w:r>
    </w:p>
    <w:p w14:paraId="1AD1F0E6" w14:textId="77777777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Multi-layered Authentication: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certificate-based </w:t>
      </w:r>
      <w:proofErr w:type="spellStart"/>
      <w:r>
        <w:t>và</w:t>
      </w:r>
      <w:proofErr w:type="spellEnd"/>
      <w:r>
        <w:t xml:space="preserve"> token-based authentication</w:t>
      </w:r>
    </w:p>
    <w:p w14:paraId="0313562A" w14:textId="77777777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Cryptographic Binding: Tokens </w:t>
      </w:r>
      <w:proofErr w:type="spellStart"/>
      <w:r>
        <w:t>được</w:t>
      </w:r>
      <w:proofErr w:type="spellEnd"/>
      <w:r>
        <w:t xml:space="preserve"> bind </w:t>
      </w:r>
      <w:proofErr w:type="spellStart"/>
      <w:r>
        <w:t>với</w:t>
      </w:r>
      <w:proofErr w:type="spellEnd"/>
      <w:r>
        <w:t xml:space="preserve"> certificates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cnf</w:t>
      </w:r>
      <w:proofErr w:type="spellEnd"/>
      <w:r>
        <w:t xml:space="preserve"> claims</w:t>
      </w:r>
    </w:p>
    <w:p w14:paraId="17DD3BFD" w14:textId="30823DB6" w:rsidR="001D19C4" w:rsidRDefault="001D19C4" w:rsidP="003643C8">
      <w:pPr>
        <w:pStyle w:val="ListParagraph"/>
        <w:numPr>
          <w:ilvl w:val="0"/>
          <w:numId w:val="123"/>
        </w:numPr>
      </w:pPr>
      <w:r>
        <w:t xml:space="preserve">Replay Attack Prevention: </w:t>
      </w:r>
      <w:proofErr w:type="spellStart"/>
      <w:r>
        <w:t>DPoP</w:t>
      </w:r>
      <w:proofErr w:type="spellEnd"/>
      <w:r>
        <w:t xml:space="preserve"> proofs bao </w:t>
      </w:r>
      <w:proofErr w:type="spellStart"/>
      <w:r>
        <w:t>gồm</w:t>
      </w:r>
      <w:proofErr w:type="spellEnd"/>
      <w:r>
        <w:t xml:space="preserve"> timestamp, nonce, </w:t>
      </w:r>
      <w:proofErr w:type="spellStart"/>
      <w:r>
        <w:t>và</w:t>
      </w:r>
      <w:proofErr w:type="spellEnd"/>
      <w:r>
        <w:t xml:space="preserve"> </w:t>
      </w:r>
      <w:proofErr w:type="spellStart"/>
      <w:r w:rsidR="00D3449E">
        <w:t>dữ</w:t>
      </w:r>
      <w:proofErr w:type="spellEnd"/>
      <w:r w:rsidR="00D3449E">
        <w:t xml:space="preserve"> </w:t>
      </w:r>
      <w:proofErr w:type="spellStart"/>
      <w:r w:rsidR="00D3449E">
        <w:t>liệu</w:t>
      </w:r>
      <w:proofErr w:type="spellEnd"/>
      <w:r w:rsidR="00D3449E">
        <w:t xml:space="preserve"> </w:t>
      </w:r>
      <w:proofErr w:type="spellStart"/>
      <w:r w:rsidR="00D3449E">
        <w:t>cụ</w:t>
      </w:r>
      <w:proofErr w:type="spellEnd"/>
      <w:r w:rsidR="00D3449E">
        <w:t xml:space="preserve"> </w:t>
      </w:r>
      <w:proofErr w:type="spellStart"/>
      <w:r w:rsidR="00D3449E">
        <w:t>thể</w:t>
      </w:r>
      <w:proofErr w:type="spellEnd"/>
      <w:r w:rsidR="00D3449E">
        <w:t xml:space="preserve"> </w:t>
      </w:r>
      <w:proofErr w:type="spellStart"/>
      <w:r w:rsidR="00D3449E">
        <w:t>của</w:t>
      </w:r>
      <w:proofErr w:type="spellEnd"/>
      <w:r w:rsidR="00D3449E">
        <w:t xml:space="preserve"> request</w:t>
      </w:r>
      <w:r w:rsidR="00D871A9">
        <w:t>.</w:t>
      </w:r>
    </w:p>
    <w:p w14:paraId="1D530B44" w14:textId="5832C317" w:rsidR="001D19C4" w:rsidRDefault="001D19C4" w:rsidP="003643C8">
      <w:pPr>
        <w:pStyle w:val="ListParagraph"/>
        <w:numPr>
          <w:ilvl w:val="0"/>
          <w:numId w:val="123"/>
        </w:numPr>
      </w:pPr>
      <w:r>
        <w:lastRenderedPageBreak/>
        <w:t>Reduced Token Theft Impact: tokens</w:t>
      </w:r>
      <w:r w:rsidR="00B40A2A">
        <w:t xml:space="preserve"> </w:t>
      </w:r>
      <w:proofErr w:type="spellStart"/>
      <w:r w:rsidR="00B40A2A">
        <w:t>bị</w:t>
      </w:r>
      <w:proofErr w:type="spellEnd"/>
      <w:r w:rsidR="00B40A2A">
        <w:t xml:space="preserve"> </w:t>
      </w:r>
      <w:proofErr w:type="spellStart"/>
      <w:r w:rsidR="00B40A2A">
        <w:t>đánh</w:t>
      </w:r>
      <w:proofErr w:type="spellEnd"/>
      <w:r w:rsidR="00B40A2A">
        <w:t xml:space="preserve"> </w:t>
      </w:r>
      <w:proofErr w:type="spellStart"/>
      <w:r w:rsidR="00B40A2A">
        <w:t>cắp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private key</w:t>
      </w:r>
      <w:r w:rsidR="004818DC">
        <w:t xml:space="preserve"> </w:t>
      </w:r>
      <w:proofErr w:type="spellStart"/>
      <w:r w:rsidR="004818DC">
        <w:t>tương</w:t>
      </w:r>
      <w:proofErr w:type="spellEnd"/>
      <w:r w:rsidR="004818DC">
        <w:t xml:space="preserve"> </w:t>
      </w:r>
      <w:proofErr w:type="spellStart"/>
      <w:r w:rsidR="004818DC">
        <w:t>ứng</w:t>
      </w:r>
      <w:proofErr w:type="spellEnd"/>
      <w:r w:rsidR="004818DC">
        <w:t>.</w:t>
      </w:r>
    </w:p>
    <w:p w14:paraId="665DA18A" w14:textId="09D59929" w:rsidR="001D19C4" w:rsidRDefault="003643C8" w:rsidP="001D19C4">
      <w:r>
        <w:t xml:space="preserve">Lợi </w:t>
      </w:r>
      <w:proofErr w:type="spellStart"/>
      <w:r>
        <w:t>ích</w:t>
      </w:r>
      <w:proofErr w:type="spellEnd"/>
      <w:r w:rsidR="001D19C4">
        <w:t>:</w:t>
      </w:r>
    </w:p>
    <w:p w14:paraId="310B1AED" w14:textId="23BC402B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Centralized Policy Enforcement: </w:t>
      </w:r>
      <w:proofErr w:type="spellStart"/>
      <w:r>
        <w:t>Tại</w:t>
      </w:r>
      <w:proofErr w:type="spellEnd"/>
      <w:r>
        <w:t xml:space="preserve"> proxy layer</w:t>
      </w:r>
      <w:r w:rsidR="00783CA3">
        <w:t>.</w:t>
      </w:r>
    </w:p>
    <w:p w14:paraId="1214D03D" w14:textId="0085AFF7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Scalable Architecture: Auto Scaling Groups </w:t>
      </w:r>
      <w:proofErr w:type="spellStart"/>
      <w:r>
        <w:t>và</w:t>
      </w:r>
      <w:proofErr w:type="spellEnd"/>
      <w:r>
        <w:t xml:space="preserve"> </w:t>
      </w:r>
      <w:proofErr w:type="gramStart"/>
      <w:r>
        <w:t>Multi-AZ</w:t>
      </w:r>
      <w:proofErr w:type="gramEnd"/>
      <w:r>
        <w:t xml:space="preserve"> deployment</w:t>
      </w:r>
      <w:r w:rsidR="00783CA3">
        <w:t>.</w:t>
      </w:r>
    </w:p>
    <w:p w14:paraId="43857B58" w14:textId="2BB853E5" w:rsidR="001D19C4" w:rsidRDefault="001D19C4" w:rsidP="003643C8">
      <w:pPr>
        <w:pStyle w:val="ListParagraph"/>
        <w:numPr>
          <w:ilvl w:val="0"/>
          <w:numId w:val="124"/>
        </w:numPr>
      </w:pPr>
      <w:r>
        <w:t xml:space="preserve">Cloud-native Integration: </w:t>
      </w:r>
      <w:proofErr w:type="spellStart"/>
      <w:r w:rsidR="009D25D0">
        <w:t>Tận</w:t>
      </w:r>
      <w:proofErr w:type="spellEnd"/>
      <w:r w:rsidR="009D25D0">
        <w:t xml:space="preserve"> </w:t>
      </w:r>
      <w:proofErr w:type="spellStart"/>
      <w:r w:rsidR="009D25D0">
        <w:t>dụng</w:t>
      </w:r>
      <w:proofErr w:type="spellEnd"/>
      <w:r w:rsidR="00682760">
        <w:t xml:space="preserve"> </w:t>
      </w:r>
      <w:proofErr w:type="spellStart"/>
      <w:r w:rsidR="00682760">
        <w:t>những</w:t>
      </w:r>
      <w:proofErr w:type="spellEnd"/>
      <w:r w:rsidR="00682760">
        <w:t xml:space="preserve"> </w:t>
      </w:r>
      <w:proofErr w:type="spellStart"/>
      <w:r w:rsidR="00682760">
        <w:t>dịch</w:t>
      </w:r>
      <w:proofErr w:type="spellEnd"/>
      <w:r w:rsidR="00682760">
        <w:t xml:space="preserve"> </w:t>
      </w:r>
      <w:proofErr w:type="spellStart"/>
      <w:r w:rsidR="00682760">
        <w:t>vụ</w:t>
      </w:r>
      <w:proofErr w:type="spellEnd"/>
      <w:r w:rsidR="00682760">
        <w:t xml:space="preserve"> </w:t>
      </w:r>
      <w:proofErr w:type="spellStart"/>
      <w:r w:rsidR="00682760">
        <w:t>được</w:t>
      </w:r>
      <w:proofErr w:type="spellEnd"/>
      <w:r w:rsidR="00682760">
        <w:t xml:space="preserve"> AWS </w:t>
      </w:r>
      <w:proofErr w:type="spellStart"/>
      <w:r w:rsidR="00682760">
        <w:t>quản</w:t>
      </w:r>
      <w:proofErr w:type="spellEnd"/>
      <w:r w:rsidR="00682760">
        <w:t xml:space="preserve"> </w:t>
      </w:r>
      <w:proofErr w:type="spellStart"/>
      <w:r w:rsidR="00682760">
        <w:t>lý</w:t>
      </w:r>
      <w:proofErr w:type="spellEnd"/>
      <w:r w:rsidR="00682760">
        <w:t>.</w:t>
      </w:r>
    </w:p>
    <w:p w14:paraId="68DD0C1D" w14:textId="044185C7" w:rsidR="001D19C4" w:rsidRPr="001D19C4" w:rsidRDefault="001D19C4" w:rsidP="003643C8">
      <w:pPr>
        <w:pStyle w:val="ListParagraph"/>
        <w:numPr>
          <w:ilvl w:val="0"/>
          <w:numId w:val="124"/>
        </w:numPr>
      </w:pPr>
      <w:r>
        <w:t>Comprehensive Monitoring: CloudWatch,</w:t>
      </w:r>
      <w:r w:rsidR="004A04D2">
        <w:t xml:space="preserve"> </w:t>
      </w:r>
      <w:proofErr w:type="spellStart"/>
      <w:r w:rsidR="004A04D2">
        <w:t>tích</w:t>
      </w:r>
      <w:proofErr w:type="spellEnd"/>
      <w:r w:rsidR="004A04D2">
        <w:t xml:space="preserve"> </w:t>
      </w:r>
      <w:proofErr w:type="spellStart"/>
      <w:r w:rsidR="004A04D2">
        <w:t>hợp</w:t>
      </w:r>
      <w:proofErr w:type="spellEnd"/>
      <w:r>
        <w:t xml:space="preserve"> X-Ray</w:t>
      </w:r>
      <w:r w:rsidR="004A04D2">
        <w:t>.</w:t>
      </w:r>
    </w:p>
    <w:p w14:paraId="48A89B92" w14:textId="7F900B7F" w:rsidR="001D19C4" w:rsidRPr="001D19C4" w:rsidRDefault="001D19C4" w:rsidP="001D19C4">
      <w:pPr>
        <w:pStyle w:val="Heading3"/>
        <w:rPr>
          <w:bCs/>
          <w:lang w:val="vi-VN"/>
        </w:rPr>
      </w:pPr>
      <w:bookmarkStart w:id="24" w:name="_Toc211435309"/>
      <w:r w:rsidRPr="001D19C4">
        <w:rPr>
          <w:bCs/>
          <w:lang w:val="vi-VN"/>
        </w:rPr>
        <w:t xml:space="preserve">Thách thức và </w:t>
      </w:r>
      <w:proofErr w:type="spellStart"/>
      <w:r>
        <w:rPr>
          <w:bCs/>
        </w:rPr>
        <w:t>hạn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chế</w:t>
      </w:r>
      <w:bookmarkEnd w:id="24"/>
      <w:proofErr w:type="spellEnd"/>
    </w:p>
    <w:p w14:paraId="2D7E3C9E" w14:textId="2BAFE2B3" w:rsidR="001D19C4" w:rsidRDefault="003643C8" w:rsidP="001D19C4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 w:rsidR="001D19C4">
        <w:t>:</w:t>
      </w:r>
    </w:p>
    <w:p w14:paraId="5EE852DC" w14:textId="0ED36410" w:rsidR="001D19C4" w:rsidRDefault="00FA50D3" w:rsidP="003643C8">
      <w:pPr>
        <w:pStyle w:val="ListParagraph"/>
        <w:numPr>
          <w:ilvl w:val="0"/>
          <w:numId w:val="12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r w:rsidR="0028260F">
        <w:t xml:space="preserve">them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 w:rsidR="001D19C4">
        <w:t xml:space="preserve"> cryptographic</w:t>
      </w:r>
      <w:r>
        <w:t>.</w:t>
      </w:r>
    </w:p>
    <w:p w14:paraId="10583A56" w14:textId="51CE18DF" w:rsidR="00B620EE" w:rsidRDefault="00B620EE" w:rsidP="001D19C4">
      <w:pPr>
        <w:pStyle w:val="ListParagraph"/>
        <w:numPr>
          <w:ilvl w:val="0"/>
          <w:numId w:val="125"/>
        </w:numPr>
      </w:pPr>
      <w:proofErr w:type="spellStart"/>
      <w:r w:rsidRPr="00B620EE">
        <w:t>Độ</w:t>
      </w:r>
      <w:proofErr w:type="spellEnd"/>
      <w:r w:rsidRPr="00B620EE">
        <w:t xml:space="preserve"> </w:t>
      </w:r>
      <w:proofErr w:type="spellStart"/>
      <w:r w:rsidRPr="00B620EE">
        <w:t>trễ</w:t>
      </w:r>
      <w:proofErr w:type="spellEnd"/>
      <w:r w:rsidRPr="00B620EE">
        <w:t xml:space="preserve"> </w:t>
      </w:r>
      <w:proofErr w:type="spellStart"/>
      <w:r w:rsidRPr="00B620EE">
        <w:t>xác</w:t>
      </w:r>
      <w:proofErr w:type="spellEnd"/>
      <w:r w:rsidRPr="00B620EE">
        <w:t xml:space="preserve"> </w:t>
      </w:r>
      <w:proofErr w:type="spellStart"/>
      <w:r w:rsidRPr="00B620EE">
        <w:t>thực</w:t>
      </w:r>
      <w:proofErr w:type="spellEnd"/>
      <w:r w:rsidRPr="00B620EE">
        <w:t xml:space="preserve"> </w:t>
      </w:r>
      <w:proofErr w:type="spellStart"/>
      <w:r w:rsidRPr="00B620EE">
        <w:t>chứng</w:t>
      </w:r>
      <w:proofErr w:type="spellEnd"/>
      <w:r w:rsidRPr="00B620EE">
        <w:t xml:space="preserve"> </w:t>
      </w:r>
      <w:proofErr w:type="spellStart"/>
      <w:r w:rsidRPr="00B620EE">
        <w:t>chỉ</w:t>
      </w:r>
      <w:proofErr w:type="spellEnd"/>
      <w:r w:rsidR="006E7667">
        <w:t>.</w:t>
      </w:r>
    </w:p>
    <w:p w14:paraId="513E6B75" w14:textId="6A9D0A69" w:rsidR="00B620EE" w:rsidRDefault="00B620EE" w:rsidP="001D19C4">
      <w:pPr>
        <w:pStyle w:val="ListParagraph"/>
        <w:numPr>
          <w:ilvl w:val="0"/>
          <w:numId w:val="125"/>
        </w:numPr>
      </w:pPr>
      <w:proofErr w:type="spellStart"/>
      <w:r w:rsidRPr="00B620EE">
        <w:t>Thời</w:t>
      </w:r>
      <w:proofErr w:type="spellEnd"/>
      <w:r w:rsidRPr="00B620EE">
        <w:t xml:space="preserve"> </w:t>
      </w:r>
      <w:proofErr w:type="spellStart"/>
      <w:r w:rsidRPr="00B620EE">
        <w:t>gian</w:t>
      </w:r>
      <w:proofErr w:type="spellEnd"/>
      <w:r w:rsidRPr="00B620EE">
        <w:t xml:space="preserve"> </w:t>
      </w:r>
      <w:proofErr w:type="spellStart"/>
      <w:r w:rsidRPr="00B620EE">
        <w:t>tạo</w:t>
      </w:r>
      <w:proofErr w:type="spellEnd"/>
      <w:r w:rsidRPr="00B620EE">
        <w:t xml:space="preserve"> </w:t>
      </w:r>
      <w:proofErr w:type="spellStart"/>
      <w:r w:rsidRPr="00B620EE">
        <w:t>và</w:t>
      </w:r>
      <w:proofErr w:type="spellEnd"/>
      <w:r w:rsidRPr="00B620EE">
        <w:t xml:space="preserve"> </w:t>
      </w:r>
      <w:proofErr w:type="spellStart"/>
      <w:r w:rsidRPr="00B620EE">
        <w:t>xác</w:t>
      </w:r>
      <w:proofErr w:type="spellEnd"/>
      <w:r w:rsidRPr="00B620EE">
        <w:t xml:space="preserve"> </w:t>
      </w:r>
      <w:proofErr w:type="spellStart"/>
      <w:r w:rsidRPr="00B620EE">
        <w:t>minh</w:t>
      </w:r>
      <w:proofErr w:type="spellEnd"/>
      <w:r w:rsidRPr="00B620EE">
        <w:t xml:space="preserve"> </w:t>
      </w:r>
      <w:proofErr w:type="spellStart"/>
      <w:r w:rsidRPr="00B620EE">
        <w:t>bằng</w:t>
      </w:r>
      <w:proofErr w:type="spellEnd"/>
      <w:r w:rsidRPr="00B620EE">
        <w:t xml:space="preserve"> </w:t>
      </w:r>
      <w:proofErr w:type="spellStart"/>
      <w:r w:rsidRPr="00B620EE">
        <w:t>chứng</w:t>
      </w:r>
      <w:proofErr w:type="spellEnd"/>
      <w:r w:rsidRPr="00B620EE">
        <w:t xml:space="preserve"> </w:t>
      </w:r>
      <w:proofErr w:type="spellStart"/>
      <w:r w:rsidRPr="00B620EE">
        <w:t>DPoP</w:t>
      </w:r>
      <w:proofErr w:type="spellEnd"/>
      <w:r w:rsidR="006E7667">
        <w:t>.</w:t>
      </w:r>
    </w:p>
    <w:p w14:paraId="327999A8" w14:textId="105CC000" w:rsidR="001D19C4" w:rsidRDefault="003643C8" w:rsidP="001D19C4"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 w:rsidR="001D19C4">
        <w:t>:</w:t>
      </w:r>
    </w:p>
    <w:p w14:paraId="7E0881F1" w14:textId="0DE62961" w:rsidR="001D19C4" w:rsidRDefault="00EB1F0C" w:rsidP="003643C8">
      <w:pPr>
        <w:pStyle w:val="ListParagraph"/>
        <w:numPr>
          <w:ilvl w:val="0"/>
          <w:numId w:val="126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 w:rsidR="00686009">
        <w:t xml:space="preserve"> PKI</w:t>
      </w:r>
      <w:r w:rsidR="006E7667">
        <w:t>.</w:t>
      </w:r>
    </w:p>
    <w:p w14:paraId="3CE74D04" w14:textId="25A55176" w:rsidR="00E718AE" w:rsidRDefault="00E718AE" w:rsidP="001D19C4">
      <w:pPr>
        <w:pStyle w:val="ListParagraph"/>
        <w:numPr>
          <w:ilvl w:val="0"/>
          <w:numId w:val="126"/>
        </w:numPr>
      </w:pPr>
      <w:proofErr w:type="spellStart"/>
      <w:r w:rsidRPr="00E718AE">
        <w:t>Tự</w:t>
      </w:r>
      <w:proofErr w:type="spellEnd"/>
      <w:r w:rsidRPr="00E718AE">
        <w:t xml:space="preserve"> </w:t>
      </w:r>
      <w:proofErr w:type="spellStart"/>
      <w:r w:rsidRPr="00E718AE">
        <w:t>động</w:t>
      </w:r>
      <w:proofErr w:type="spellEnd"/>
      <w:r w:rsidRPr="00E718AE">
        <w:t xml:space="preserve"> </w:t>
      </w:r>
      <w:proofErr w:type="spellStart"/>
      <w:r w:rsidRPr="00E718AE">
        <w:t>hóa</w:t>
      </w:r>
      <w:proofErr w:type="spellEnd"/>
      <w:r w:rsidRPr="00E718AE">
        <w:t xml:space="preserve"> </w:t>
      </w:r>
      <w:proofErr w:type="spellStart"/>
      <w:r w:rsidRPr="00E718AE">
        <w:t>vòng</w:t>
      </w:r>
      <w:proofErr w:type="spellEnd"/>
      <w:r w:rsidRPr="00E718AE">
        <w:t xml:space="preserve"> </w:t>
      </w:r>
      <w:proofErr w:type="spellStart"/>
      <w:r w:rsidRPr="00E718AE">
        <w:t>đời</w:t>
      </w:r>
      <w:proofErr w:type="spellEnd"/>
      <w:r w:rsidRPr="00E718AE">
        <w:t xml:space="preserve"> </w:t>
      </w:r>
      <w:proofErr w:type="spellStart"/>
      <w:r w:rsidRPr="00E718AE">
        <w:t>chứng</w:t>
      </w:r>
      <w:proofErr w:type="spellEnd"/>
      <w:r w:rsidRPr="00E718AE">
        <w:t xml:space="preserve"> </w:t>
      </w:r>
      <w:proofErr w:type="spellStart"/>
      <w:r w:rsidRPr="00E718AE">
        <w:t>chỉ</w:t>
      </w:r>
      <w:proofErr w:type="spellEnd"/>
      <w:r w:rsidR="006E7667">
        <w:t>.</w:t>
      </w:r>
    </w:p>
    <w:p w14:paraId="0D240E91" w14:textId="5232E43F" w:rsidR="00E718AE" w:rsidRDefault="00E718AE" w:rsidP="001D19C4">
      <w:pPr>
        <w:pStyle w:val="ListParagraph"/>
        <w:numPr>
          <w:ilvl w:val="0"/>
          <w:numId w:val="126"/>
        </w:numPr>
      </w:pPr>
      <w:r w:rsidRPr="00E718AE">
        <w:t xml:space="preserve">Quy </w:t>
      </w:r>
      <w:proofErr w:type="spellStart"/>
      <w:r w:rsidRPr="00E718AE">
        <w:t>trình</w:t>
      </w:r>
      <w:proofErr w:type="spellEnd"/>
      <w:r w:rsidRPr="00E718AE">
        <w:t xml:space="preserve"> </w:t>
      </w:r>
      <w:proofErr w:type="spellStart"/>
      <w:r w:rsidRPr="00E718AE"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 w:rsidRPr="00E718AE">
        <w:t xml:space="preserve"> </w:t>
      </w:r>
      <w:proofErr w:type="spellStart"/>
      <w:r w:rsidRPr="00E718AE">
        <w:t>khóa</w:t>
      </w:r>
      <w:proofErr w:type="spellEnd"/>
      <w:r w:rsidR="006E7667">
        <w:t>.</w:t>
      </w:r>
    </w:p>
    <w:p w14:paraId="5A0F3315" w14:textId="78E3EF62" w:rsidR="001D19C4" w:rsidRDefault="002813CF" w:rsidP="001D19C4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AB203F">
        <w:t xml:space="preserve"> </w:t>
      </w:r>
      <w:proofErr w:type="spellStart"/>
      <w:r w:rsidR="00AB203F">
        <w:t>phía</w:t>
      </w:r>
      <w:proofErr w:type="spellEnd"/>
      <w:r w:rsidR="00AB203F">
        <w:t xml:space="preserve"> client</w:t>
      </w:r>
      <w:r w:rsidR="001D19C4">
        <w:t>:</w:t>
      </w:r>
    </w:p>
    <w:p w14:paraId="3FDA911E" w14:textId="396D0F73" w:rsidR="003E536E" w:rsidRDefault="003E536E" w:rsidP="003643C8">
      <w:pPr>
        <w:pStyle w:val="ListParagraph"/>
        <w:numPr>
          <w:ilvl w:val="0"/>
          <w:numId w:val="127"/>
        </w:numPr>
      </w:pPr>
      <w:r>
        <w:t>T</w:t>
      </w:r>
      <w:r w:rsidRPr="003E536E">
        <w:t xml:space="preserve">hư </w:t>
      </w:r>
      <w:proofErr w:type="spellStart"/>
      <w:r w:rsidRPr="003E536E"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Pr="003E536E">
        <w:t xml:space="preserve"> </w:t>
      </w:r>
      <w:proofErr w:type="spellStart"/>
      <w:r w:rsidRPr="003E536E">
        <w:t>cho</w:t>
      </w:r>
      <w:proofErr w:type="spellEnd"/>
      <w:r w:rsidRPr="003E536E">
        <w:t xml:space="preserve"> </w:t>
      </w:r>
      <w:proofErr w:type="spellStart"/>
      <w:r w:rsidRPr="003E536E">
        <w:t>DPoP</w:t>
      </w:r>
      <w:proofErr w:type="spellEnd"/>
      <w:r w:rsidR="000C7CEC">
        <w:t>.</w:t>
      </w:r>
    </w:p>
    <w:p w14:paraId="37F1A154" w14:textId="29B254D4" w:rsidR="00AB203F" w:rsidRDefault="00AB203F" w:rsidP="003643C8">
      <w:pPr>
        <w:pStyle w:val="ListParagraph"/>
        <w:numPr>
          <w:ilvl w:val="0"/>
          <w:numId w:val="127"/>
        </w:numPr>
      </w:pPr>
      <w:proofErr w:type="spellStart"/>
      <w:r w:rsidRPr="00AB203F">
        <w:t>Yêu</w:t>
      </w:r>
      <w:proofErr w:type="spellEnd"/>
      <w:r w:rsidRPr="00AB203F">
        <w:t xml:space="preserve"> </w:t>
      </w:r>
      <w:proofErr w:type="spellStart"/>
      <w:r w:rsidRPr="00AB203F">
        <w:t>cầu</w:t>
      </w:r>
      <w:proofErr w:type="spellEnd"/>
      <w:r w:rsidRPr="00AB203F">
        <w:t xml:space="preserve"> </w:t>
      </w:r>
      <w:proofErr w:type="spellStart"/>
      <w:r w:rsidRPr="00AB203F">
        <w:t>lưu</w:t>
      </w:r>
      <w:proofErr w:type="spellEnd"/>
      <w:r w:rsidRPr="00AB203F">
        <w:t xml:space="preserve"> </w:t>
      </w:r>
      <w:proofErr w:type="spellStart"/>
      <w:r w:rsidRPr="00AB203F">
        <w:t>trữ</w:t>
      </w:r>
      <w:proofErr w:type="spellEnd"/>
      <w:r w:rsidRPr="00AB203F">
        <w:t xml:space="preserve"> </w:t>
      </w:r>
      <w:proofErr w:type="spellStart"/>
      <w:r w:rsidRPr="00AB203F">
        <w:t>khóa</w:t>
      </w:r>
      <w:proofErr w:type="spellEnd"/>
      <w:r w:rsidRPr="00AB203F">
        <w:t xml:space="preserve"> an </w:t>
      </w:r>
      <w:proofErr w:type="spellStart"/>
      <w:r w:rsidRPr="00AB203F">
        <w:t>toàn</w:t>
      </w:r>
      <w:proofErr w:type="spellEnd"/>
      <w:r w:rsidR="000C7CEC">
        <w:t>.</w:t>
      </w:r>
    </w:p>
    <w:p w14:paraId="272FE69F" w14:textId="27F67EBA" w:rsidR="001D19C4" w:rsidRPr="003643C8" w:rsidRDefault="000C7CEC" w:rsidP="003643C8">
      <w:pPr>
        <w:pStyle w:val="ListParagraph"/>
        <w:numPr>
          <w:ilvl w:val="0"/>
          <w:numId w:val="127"/>
        </w:numPr>
      </w:pPr>
      <w:r w:rsidRPr="000C7CEC">
        <w:t xml:space="preserve">Quy </w:t>
      </w:r>
      <w:proofErr w:type="spellStart"/>
      <w:r w:rsidRPr="000C7CEC">
        <w:t>trình</w:t>
      </w:r>
      <w:proofErr w:type="spellEnd"/>
      <w:r w:rsidRPr="000C7CEC">
        <w:t xml:space="preserve"> </w:t>
      </w:r>
      <w:proofErr w:type="spellStart"/>
      <w:r w:rsidRPr="000C7CEC">
        <w:t>đăng</w:t>
      </w:r>
      <w:proofErr w:type="spellEnd"/>
      <w:r w:rsidRPr="000C7CEC">
        <w:t xml:space="preserve"> </w:t>
      </w:r>
      <w:proofErr w:type="spellStart"/>
      <w:r w:rsidRPr="000C7CEC">
        <w:t>ký</w:t>
      </w:r>
      <w:proofErr w:type="spellEnd"/>
      <w:r w:rsidRPr="000C7CEC">
        <w:t xml:space="preserve"> </w:t>
      </w:r>
      <w:proofErr w:type="spellStart"/>
      <w:r w:rsidRPr="000C7CEC">
        <w:t>chứng</w:t>
      </w:r>
      <w:proofErr w:type="spellEnd"/>
      <w:r w:rsidRPr="000C7CEC">
        <w:t xml:space="preserve"> </w:t>
      </w:r>
      <w:proofErr w:type="spellStart"/>
      <w:r w:rsidRPr="000C7CEC">
        <w:t>chỉ</w:t>
      </w:r>
      <w:proofErr w:type="spellEnd"/>
      <w:r>
        <w:t>.</w:t>
      </w:r>
    </w:p>
    <w:p w14:paraId="2FF0F94C" w14:textId="18B3A044" w:rsidR="001D19C4" w:rsidRDefault="001D19C4" w:rsidP="001D19C4">
      <w:pPr>
        <w:pStyle w:val="Heading2"/>
      </w:pPr>
      <w:bookmarkStart w:id="25" w:name="_Toc211435310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5"/>
      <w:proofErr w:type="spellEnd"/>
    </w:p>
    <w:p w14:paraId="3959D669" w14:textId="2A82FCE7" w:rsidR="001D19C4" w:rsidRDefault="001D19C4" w:rsidP="001D19C4"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:</w:t>
      </w:r>
    </w:p>
    <w:p w14:paraId="6EDB8709" w14:textId="1E869982" w:rsidR="001D19C4" w:rsidRDefault="007F5DDD" w:rsidP="001D19C4">
      <w:pPr>
        <w:pStyle w:val="Heading3"/>
        <w:rPr>
          <w:bCs/>
        </w:rPr>
      </w:pPr>
      <w:bookmarkStart w:id="26" w:name="_Toc211435311"/>
      <w:proofErr w:type="spellStart"/>
      <w:r>
        <w:rPr>
          <w:bCs/>
        </w:rPr>
        <w:t>Phân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độ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mật</w:t>
      </w:r>
      <w:bookmarkEnd w:id="26"/>
      <w:proofErr w:type="spellEnd"/>
    </w:p>
    <w:p w14:paraId="73E2FD77" w14:textId="77777777" w:rsidR="001D19C4" w:rsidRPr="001D19C4" w:rsidRDefault="001D19C4" w:rsidP="001D19C4">
      <w:pPr>
        <w:rPr>
          <w:lang w:val="vi-VN"/>
        </w:rPr>
      </w:pPr>
      <w:r w:rsidRPr="001D19C4">
        <w:rPr>
          <w:i/>
          <w:iCs/>
          <w:lang w:val="vi-VN"/>
        </w:rPr>
        <w:t>"Kết hợp mTLS và token-based PoP có giảm đáng kể nguy cơ token theft/replay so với chỉ dùng bearer JWT + TLS không?"</w:t>
      </w:r>
    </w:p>
    <w:p w14:paraId="6622B91C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lastRenderedPageBreak/>
        <w:t>Phương pháp đánh giá:</w:t>
      </w:r>
    </w:p>
    <w:p w14:paraId="5D24632D" w14:textId="76A30299" w:rsidR="001D19C4" w:rsidRPr="001D19C4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Threat </w:t>
      </w:r>
      <w:r w:rsidR="003643C8">
        <w:rPr>
          <w:b/>
          <w:bCs/>
        </w:rPr>
        <w:t>m</w:t>
      </w:r>
      <w:r w:rsidRPr="001D19C4">
        <w:rPr>
          <w:b/>
          <w:bCs/>
          <w:lang w:val="vi-VN"/>
        </w:rPr>
        <w:t>odeling:</w:t>
      </w:r>
    </w:p>
    <w:p w14:paraId="57FDA6CA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Định nghĩa các attack vectors chính</w:t>
      </w:r>
    </w:p>
    <w:p w14:paraId="38F46D5F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So sánh attack success probability</w:t>
      </w:r>
    </w:p>
    <w:p w14:paraId="1414B520" w14:textId="77777777" w:rsidR="001D19C4" w:rsidRPr="001D19C4" w:rsidRDefault="001D19C4" w:rsidP="001D19C4">
      <w:pPr>
        <w:pStyle w:val="ListParagraph"/>
        <w:numPr>
          <w:ilvl w:val="0"/>
          <w:numId w:val="86"/>
        </w:numPr>
        <w:ind w:left="1440"/>
        <w:rPr>
          <w:lang w:val="vi-VN"/>
        </w:rPr>
      </w:pPr>
      <w:r w:rsidRPr="001D19C4">
        <w:rPr>
          <w:lang w:val="vi-VN"/>
        </w:rPr>
        <w:t>Phân tích blast radius khi compromise</w:t>
      </w:r>
    </w:p>
    <w:p w14:paraId="79753768" w14:textId="4FF04942" w:rsidR="001D19C4" w:rsidRPr="004E0843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Security </w:t>
      </w:r>
      <w:r w:rsidR="003643C8">
        <w:rPr>
          <w:b/>
          <w:bCs/>
        </w:rPr>
        <w:t>t</w:t>
      </w:r>
      <w:r w:rsidRPr="001D19C4">
        <w:rPr>
          <w:b/>
          <w:bCs/>
          <w:lang w:val="vi-VN"/>
        </w:rPr>
        <w:t>esting:</w:t>
      </w:r>
    </w:p>
    <w:p w14:paraId="7BBBE362" w14:textId="54A65E65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Mô phỏng đánh cắp token</w:t>
      </w:r>
      <w:r w:rsidR="00B747DB">
        <w:t>.</w:t>
      </w:r>
    </w:p>
    <w:p w14:paraId="720F1ABD" w14:textId="605915CE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Replay attack testing</w:t>
      </w:r>
      <w:r w:rsidR="00B747DB">
        <w:t>.</w:t>
      </w:r>
    </w:p>
    <w:p w14:paraId="4881B37B" w14:textId="0D802B60" w:rsidR="004E0843" w:rsidRPr="007506FF" w:rsidRDefault="004E0843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7506FF">
        <w:rPr>
          <w:lang w:val="vi-VN"/>
        </w:rPr>
        <w:t>Kiểm tra tấn công trung gian</w:t>
      </w:r>
      <w:r w:rsidR="00B747DB">
        <w:t>.</w:t>
      </w:r>
    </w:p>
    <w:p w14:paraId="34655BA0" w14:textId="0588EEC9" w:rsidR="004E0843" w:rsidRPr="007506FF" w:rsidRDefault="009A2539" w:rsidP="007506FF">
      <w:pPr>
        <w:pStyle w:val="ListParagraph"/>
        <w:numPr>
          <w:ilvl w:val="0"/>
          <w:numId w:val="133"/>
        </w:numPr>
        <w:rPr>
          <w:lang w:val="vi-VN"/>
        </w:rPr>
      </w:pPr>
      <w:r w:rsidRPr="009A2539">
        <w:rPr>
          <w:lang w:val="vi-VN"/>
        </w:rPr>
        <w:t>Thử nghiệm bỏ qua xác thực chứng chỉ</w:t>
      </w:r>
      <w:r w:rsidR="00D923B8">
        <w:t>.</w:t>
      </w:r>
    </w:p>
    <w:p w14:paraId="4DE9B455" w14:textId="45EB7DA6" w:rsidR="001D19C4" w:rsidRPr="001D19C4" w:rsidRDefault="001D19C4" w:rsidP="001D19C4">
      <w:pPr>
        <w:numPr>
          <w:ilvl w:val="0"/>
          <w:numId w:val="84"/>
        </w:numPr>
        <w:rPr>
          <w:lang w:val="vi-VN"/>
        </w:rPr>
      </w:pPr>
      <w:r w:rsidRPr="001D19C4">
        <w:rPr>
          <w:b/>
          <w:bCs/>
          <w:lang w:val="vi-VN"/>
        </w:rPr>
        <w:t xml:space="preserve">Comparative </w:t>
      </w:r>
      <w:r w:rsidR="003643C8">
        <w:rPr>
          <w:b/>
          <w:bCs/>
        </w:rPr>
        <w:t>a</w:t>
      </w:r>
      <w:r w:rsidRPr="001D19C4">
        <w:rPr>
          <w:b/>
          <w:bCs/>
          <w:lang w:val="vi-VN"/>
        </w:rPr>
        <w:t>nalysis:</w:t>
      </w:r>
    </w:p>
    <w:p w14:paraId="19B8079C" w14:textId="5F10D6D7" w:rsidR="001D19C4" w:rsidRPr="001D19C4" w:rsidRDefault="007D5E50" w:rsidP="001D19C4">
      <w:pPr>
        <w:ind w:left="360"/>
        <w:rPr>
          <w:lang w:val="vi-VN"/>
        </w:rPr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 w:rsidR="001D19C4" w:rsidRPr="001D19C4">
        <w:rPr>
          <w:lang w:val="vi-VN"/>
        </w:rPr>
        <w:t>:</w:t>
      </w:r>
    </w:p>
    <w:p w14:paraId="4408A046" w14:textId="61A16BE3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Bearer JWT + TLS (baseline)</w:t>
      </w:r>
      <w:r w:rsidR="00540CD1">
        <w:t>.</w:t>
      </w:r>
    </w:p>
    <w:p w14:paraId="19F9648A" w14:textId="70494C9D" w:rsidR="001D19C4" w:rsidRPr="001D19C4" w:rsidRDefault="00540CD1" w:rsidP="001D19C4">
      <w:pPr>
        <w:pStyle w:val="ListParagraph"/>
        <w:numPr>
          <w:ilvl w:val="0"/>
          <w:numId w:val="88"/>
        </w:numPr>
        <w:rPr>
          <w:lang w:val="vi-VN"/>
        </w:rPr>
      </w:pPr>
      <w:proofErr w:type="spellStart"/>
      <w:r>
        <w:t>Chỉ</w:t>
      </w:r>
      <w:proofErr w:type="spellEnd"/>
      <w:r>
        <w:t xml:space="preserve"> </w:t>
      </w:r>
      <w:r w:rsidR="001D19C4" w:rsidRPr="001D19C4">
        <w:rPr>
          <w:lang w:val="vi-VN"/>
        </w:rPr>
        <w:t>mTLS</w:t>
      </w:r>
      <w:r>
        <w:t>.</w:t>
      </w:r>
    </w:p>
    <w:p w14:paraId="0F92C413" w14:textId="07432897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Bearer JWT + mTLS</w:t>
      </w:r>
      <w:r w:rsidR="00540CD1">
        <w:t>.</w:t>
      </w:r>
    </w:p>
    <w:p w14:paraId="0E932542" w14:textId="08B4E10C" w:rsidR="001D19C4" w:rsidRPr="001D19C4" w:rsidRDefault="001D19C4" w:rsidP="001D19C4">
      <w:pPr>
        <w:pStyle w:val="ListParagraph"/>
        <w:numPr>
          <w:ilvl w:val="0"/>
          <w:numId w:val="88"/>
        </w:numPr>
        <w:rPr>
          <w:lang w:val="vi-VN"/>
        </w:rPr>
      </w:pPr>
      <w:r w:rsidRPr="001D19C4">
        <w:rPr>
          <w:lang w:val="vi-VN"/>
        </w:rPr>
        <w:t>mTLS + DPoP (proposed)</w:t>
      </w:r>
      <w:r w:rsidR="00540CD1">
        <w:t>.</w:t>
      </w:r>
    </w:p>
    <w:p w14:paraId="3E091EC8" w14:textId="3BFF4F19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Attack </w:t>
      </w:r>
      <w:r w:rsidR="003643C8">
        <w:t>v</w:t>
      </w:r>
      <w:r w:rsidRPr="001D19C4">
        <w:rPr>
          <w:lang w:val="vi-VN"/>
        </w:rPr>
        <w:t>ectors:</w:t>
      </w:r>
    </w:p>
    <w:p w14:paraId="7EEEB545" w14:textId="2DBFABAC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XSS-based token theft</w:t>
      </w:r>
    </w:p>
    <w:p w14:paraId="26AD175F" w14:textId="2D29ABB2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Network interception</w:t>
      </w:r>
    </w:p>
    <w:p w14:paraId="5966625D" w14:textId="32AC86B5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Endpoint compromise</w:t>
      </w:r>
    </w:p>
    <w:p w14:paraId="47D8753B" w14:textId="1FB8ACB1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Replay attacks</w:t>
      </w:r>
    </w:p>
    <w:p w14:paraId="56164467" w14:textId="0AC5BB1A" w:rsidR="001D19C4" w:rsidRPr="001D19C4" w:rsidRDefault="001D19C4" w:rsidP="001D19C4">
      <w:pPr>
        <w:pStyle w:val="ListParagraph"/>
        <w:numPr>
          <w:ilvl w:val="0"/>
          <w:numId w:val="89"/>
        </w:numPr>
        <w:rPr>
          <w:lang w:val="vi-VN"/>
        </w:rPr>
      </w:pPr>
      <w:r w:rsidRPr="001D19C4">
        <w:rPr>
          <w:lang w:val="vi-VN"/>
        </w:rPr>
        <w:t>Certificate spoofing</w:t>
      </w:r>
    </w:p>
    <w:p w14:paraId="2F4B19CE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Kỳ vọng kết quả:</w:t>
      </w:r>
    </w:p>
    <w:p w14:paraId="6F29CD5F" w14:textId="237B4D7B" w:rsidR="001D19C4" w:rsidRPr="001D19C4" w:rsidRDefault="001D19C4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1D19C4">
        <w:rPr>
          <w:lang w:val="vi-VN"/>
        </w:rPr>
        <w:t>Giảm 95%+ khả năng token theft thành công</w:t>
      </w:r>
      <w:r w:rsidR="000B3457">
        <w:t>.</w:t>
      </w:r>
    </w:p>
    <w:p w14:paraId="31B8B80A" w14:textId="28C833E3" w:rsidR="001D19C4" w:rsidRPr="001D19C4" w:rsidRDefault="001D19C4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1D19C4">
        <w:rPr>
          <w:lang w:val="vi-VN"/>
        </w:rPr>
        <w:t>Loại bỏ hoàn toàn replay attacks với DPoP proofs</w:t>
      </w:r>
      <w:r w:rsidR="001A26D1">
        <w:t xml:space="preserve"> </w:t>
      </w:r>
      <w:proofErr w:type="spellStart"/>
      <w:r w:rsidR="001A26D1">
        <w:t>mới</w:t>
      </w:r>
      <w:proofErr w:type="spellEnd"/>
      <w:r w:rsidR="000B3457">
        <w:t>.</w:t>
      </w:r>
    </w:p>
    <w:p w14:paraId="769E8FB1" w14:textId="5BF8512C" w:rsidR="001D19C4" w:rsidRPr="001D19C4" w:rsidRDefault="000B3457" w:rsidP="001D19C4">
      <w:pPr>
        <w:pStyle w:val="ListParagraph"/>
        <w:numPr>
          <w:ilvl w:val="0"/>
          <w:numId w:val="90"/>
        </w:numPr>
        <w:rPr>
          <w:lang w:val="vi-VN"/>
        </w:rPr>
      </w:pPr>
      <w:r w:rsidRPr="000B3457">
        <w:rPr>
          <w:lang w:val="vi-VN"/>
        </w:rPr>
        <w:t>Tăng yêu cầu nỗ lực cho kẻ tấn công từ 1x lên 100x</w:t>
      </w:r>
      <w:r w:rsidR="001D19C4" w:rsidRPr="001D19C4">
        <w:rPr>
          <w:lang w:val="vi-VN"/>
        </w:rPr>
        <w:t>+</w:t>
      </w:r>
    </w:p>
    <w:p w14:paraId="1AE2B59B" w14:textId="2BCC8D79" w:rsidR="001D19C4" w:rsidRDefault="00FF6E2D" w:rsidP="001D19C4">
      <w:pPr>
        <w:pStyle w:val="Heading3"/>
      </w:pPr>
      <w:bookmarkStart w:id="27" w:name="_Toc211435312"/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 w:rsidR="00C84257">
        <w:t xml:space="preserve"> </w:t>
      </w:r>
      <w:proofErr w:type="spellStart"/>
      <w:r w:rsidR="00C84257">
        <w:t>hiệu</w:t>
      </w:r>
      <w:proofErr w:type="spellEnd"/>
      <w:r w:rsidR="00C84257">
        <w:t xml:space="preserve"> </w:t>
      </w:r>
      <w:proofErr w:type="spellStart"/>
      <w:r w:rsidR="00C84257">
        <w:t>suất</w:t>
      </w:r>
      <w:bookmarkEnd w:id="27"/>
      <w:proofErr w:type="spellEnd"/>
    </w:p>
    <w:p w14:paraId="312BFA35" w14:textId="742A1913" w:rsidR="001D19C4" w:rsidRDefault="001D19C4" w:rsidP="001D19C4">
      <w:pPr>
        <w:rPr>
          <w:i/>
          <w:iCs/>
        </w:rPr>
      </w:pPr>
      <w:r w:rsidRPr="001D19C4">
        <w:rPr>
          <w:i/>
          <w:iCs/>
        </w:rPr>
        <w:t>"</w:t>
      </w:r>
      <w:r w:rsidR="005F787C" w:rsidRPr="005F787C">
        <w:t xml:space="preserve"> </w:t>
      </w:r>
      <w:r w:rsidR="005F787C" w:rsidRPr="005F787C">
        <w:rPr>
          <w:i/>
          <w:iCs/>
        </w:rPr>
        <w:t xml:space="preserve">Chi </w:t>
      </w:r>
      <w:proofErr w:type="spellStart"/>
      <w:r w:rsidR="005F787C" w:rsidRPr="005F787C">
        <w:rPr>
          <w:i/>
          <w:iCs/>
        </w:rPr>
        <w:t>phí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phụ</w:t>
      </w:r>
      <w:proofErr w:type="spellEnd"/>
      <w:r w:rsidR="005F787C" w:rsidRPr="005F787C">
        <w:rPr>
          <w:i/>
          <w:iCs/>
        </w:rPr>
        <w:t xml:space="preserve"> (</w:t>
      </w:r>
      <w:proofErr w:type="spellStart"/>
      <w:r w:rsidR="005F787C" w:rsidRPr="005F787C">
        <w:rPr>
          <w:i/>
          <w:iCs/>
        </w:rPr>
        <w:t>độ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trễ</w:t>
      </w:r>
      <w:proofErr w:type="spellEnd"/>
      <w:r w:rsidR="005F787C" w:rsidRPr="005F787C">
        <w:rPr>
          <w:i/>
          <w:iCs/>
        </w:rPr>
        <w:t>,</w:t>
      </w:r>
      <w:r w:rsidR="00837D40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thông</w:t>
      </w:r>
      <w:proofErr w:type="spellEnd"/>
      <w:r w:rsidR="002C47BA">
        <w:rPr>
          <w:i/>
          <w:iCs/>
        </w:rPr>
        <w:t xml:space="preserve"> </w:t>
      </w:r>
      <w:proofErr w:type="spellStart"/>
      <w:r w:rsidR="002C47BA">
        <w:rPr>
          <w:i/>
          <w:iCs/>
        </w:rPr>
        <w:t>lượng</w:t>
      </w:r>
      <w:proofErr w:type="spellEnd"/>
      <w:r w:rsidR="005F787C" w:rsidRPr="005F787C">
        <w:rPr>
          <w:i/>
          <w:iCs/>
        </w:rPr>
        <w:t xml:space="preserve">) </w:t>
      </w:r>
      <w:proofErr w:type="spellStart"/>
      <w:r w:rsidR="005F787C" w:rsidRPr="005F787C">
        <w:rPr>
          <w:i/>
          <w:iCs/>
        </w:rPr>
        <w:t>của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việc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kiểm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tra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mTLS</w:t>
      </w:r>
      <w:proofErr w:type="spellEnd"/>
      <w:r w:rsidR="005F787C" w:rsidRPr="005F787C">
        <w:rPr>
          <w:i/>
          <w:iCs/>
        </w:rPr>
        <w:t xml:space="preserve"> + </w:t>
      </w:r>
      <w:proofErr w:type="spellStart"/>
      <w:r w:rsidR="005F787C" w:rsidRPr="005F787C">
        <w:rPr>
          <w:i/>
          <w:iCs/>
        </w:rPr>
        <w:t>ràng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buộc</w:t>
      </w:r>
      <w:proofErr w:type="spellEnd"/>
      <w:r w:rsidR="005F787C" w:rsidRPr="005F787C">
        <w:rPr>
          <w:i/>
          <w:iCs/>
        </w:rPr>
        <w:t xml:space="preserve"> token ở proxy </w:t>
      </w:r>
      <w:proofErr w:type="spellStart"/>
      <w:r w:rsidR="005F787C" w:rsidRPr="005F787C">
        <w:rPr>
          <w:i/>
          <w:iCs/>
        </w:rPr>
        <w:t>là</w:t>
      </w:r>
      <w:proofErr w:type="spellEnd"/>
      <w:r w:rsidR="005F787C" w:rsidRPr="005F787C">
        <w:rPr>
          <w:i/>
          <w:iCs/>
        </w:rPr>
        <w:t xml:space="preserve"> bao </w:t>
      </w:r>
      <w:proofErr w:type="spellStart"/>
      <w:r w:rsidR="005F787C" w:rsidRPr="005F787C">
        <w:rPr>
          <w:i/>
          <w:iCs/>
        </w:rPr>
        <w:t>nhiêu</w:t>
      </w:r>
      <w:proofErr w:type="spellEnd"/>
      <w:r w:rsidR="005F787C" w:rsidRPr="005F787C">
        <w:rPr>
          <w:i/>
          <w:iCs/>
        </w:rPr>
        <w:t xml:space="preserve">, </w:t>
      </w:r>
      <w:proofErr w:type="spellStart"/>
      <w:r w:rsidR="005F787C" w:rsidRPr="005F787C">
        <w:rPr>
          <w:i/>
          <w:iCs/>
        </w:rPr>
        <w:t>và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có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thể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tối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ưu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bằng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bộ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nhớ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đệm</w:t>
      </w:r>
      <w:proofErr w:type="spellEnd"/>
      <w:r w:rsidR="005F787C" w:rsidRPr="005F787C">
        <w:rPr>
          <w:i/>
          <w:iCs/>
        </w:rPr>
        <w:t>/</w:t>
      </w:r>
      <w:proofErr w:type="spellStart"/>
      <w:r w:rsidR="005F787C" w:rsidRPr="005F787C">
        <w:rPr>
          <w:i/>
          <w:iCs/>
        </w:rPr>
        <w:t>xác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minh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biên</w:t>
      </w:r>
      <w:proofErr w:type="spellEnd"/>
      <w:r w:rsidR="005F787C" w:rsidRPr="005F787C">
        <w:rPr>
          <w:i/>
          <w:iCs/>
        </w:rPr>
        <w:t xml:space="preserve"> </w:t>
      </w:r>
      <w:proofErr w:type="spellStart"/>
      <w:r w:rsidR="005F787C" w:rsidRPr="005F787C">
        <w:rPr>
          <w:i/>
          <w:iCs/>
        </w:rPr>
        <w:t>không</w:t>
      </w:r>
      <w:proofErr w:type="spellEnd"/>
      <w:r w:rsidR="005F787C" w:rsidRPr="005F787C">
        <w:rPr>
          <w:i/>
          <w:iCs/>
        </w:rPr>
        <w:t>?</w:t>
      </w:r>
      <w:r w:rsidRPr="001D19C4">
        <w:rPr>
          <w:i/>
          <w:iCs/>
        </w:rPr>
        <w:t>"</w:t>
      </w:r>
    </w:p>
    <w:p w14:paraId="2901EE74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Phương pháp đo lường:</w:t>
      </w:r>
    </w:p>
    <w:p w14:paraId="4A258E04" w14:textId="0BB57C17" w:rsidR="001D19C4" w:rsidRPr="003643C8" w:rsidRDefault="001D19C4" w:rsidP="003643C8">
      <w:pPr>
        <w:pStyle w:val="ListParagraph"/>
        <w:numPr>
          <w:ilvl w:val="0"/>
          <w:numId w:val="128"/>
        </w:numPr>
        <w:rPr>
          <w:lang w:val="vi-VN"/>
        </w:rPr>
      </w:pPr>
      <w:r w:rsidRPr="003643C8">
        <w:rPr>
          <w:b/>
          <w:bCs/>
          <w:lang w:val="vi-VN"/>
        </w:rPr>
        <w:t xml:space="preserve">Benchmark </w:t>
      </w:r>
      <w:r w:rsidR="003643C8">
        <w:rPr>
          <w:b/>
          <w:bCs/>
        </w:rPr>
        <w:t>s</w:t>
      </w:r>
      <w:r w:rsidRPr="003643C8">
        <w:rPr>
          <w:b/>
          <w:bCs/>
          <w:lang w:val="vi-VN"/>
        </w:rPr>
        <w:t>etup:</w:t>
      </w:r>
    </w:p>
    <w:p w14:paraId="1DC5F9EF" w14:textId="5D288DE3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Test </w:t>
      </w:r>
      <w:r w:rsidR="003643C8">
        <w:t>e</w:t>
      </w:r>
      <w:r w:rsidRPr="001D19C4">
        <w:rPr>
          <w:lang w:val="vi-VN"/>
        </w:rPr>
        <w:t>nvironment:</w:t>
      </w:r>
    </w:p>
    <w:p w14:paraId="4F120E6E" w14:textId="1898B49D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EC2 t3a.small instances (2 vCPU, 2GB RAM) - Proxy</w:t>
      </w:r>
    </w:p>
    <w:p w14:paraId="02C06C2E" w14:textId="355596F2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EC2 t3a.micro instances (2 vCPU, 1GB RAM) - Backend services</w:t>
      </w:r>
    </w:p>
    <w:p w14:paraId="2B02C880" w14:textId="453161EB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Application Load Balancer (basic configuration)</w:t>
      </w:r>
    </w:p>
    <w:p w14:paraId="24D29B4A" w14:textId="1286533C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RDS PostgreSQL (db.t3.micro, single AZ)</w:t>
      </w:r>
    </w:p>
    <w:p w14:paraId="3E9C269F" w14:textId="4633D6A0" w:rsidR="001D19C4" w:rsidRPr="001D19C4" w:rsidRDefault="001D19C4" w:rsidP="001D19C4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ElastiCache Redis (cache.t3.micro, single node)</w:t>
      </w:r>
    </w:p>
    <w:p w14:paraId="337098C2" w14:textId="7A471277" w:rsidR="001D19C4" w:rsidRPr="00461858" w:rsidRDefault="001D19C4" w:rsidP="00461858">
      <w:pPr>
        <w:pStyle w:val="ListParagraph"/>
        <w:numPr>
          <w:ilvl w:val="0"/>
          <w:numId w:val="93"/>
        </w:numPr>
        <w:rPr>
          <w:lang w:val="vi-VN"/>
        </w:rPr>
      </w:pPr>
      <w:r w:rsidRPr="001D19C4">
        <w:rPr>
          <w:lang w:val="vi-VN"/>
        </w:rPr>
        <w:t>CloudWatch monitoring (basic metrics)</w:t>
      </w:r>
    </w:p>
    <w:p w14:paraId="01A10E4A" w14:textId="6FBAB7F9" w:rsidR="001D19C4" w:rsidRPr="001D19C4" w:rsidRDefault="001D19C4" w:rsidP="001D19C4">
      <w:pPr>
        <w:ind w:left="360"/>
        <w:rPr>
          <w:lang w:val="vi-VN"/>
        </w:rPr>
      </w:pPr>
      <w:r w:rsidRPr="001D19C4">
        <w:rPr>
          <w:lang w:val="vi-VN"/>
        </w:rPr>
        <w:t xml:space="preserve">Test </w:t>
      </w:r>
      <w:r w:rsidR="003643C8">
        <w:t>p</w:t>
      </w:r>
      <w:r w:rsidRPr="001D19C4">
        <w:rPr>
          <w:lang w:val="vi-VN"/>
        </w:rPr>
        <w:t>arameters:</w:t>
      </w:r>
    </w:p>
    <w:p w14:paraId="1AADEF1F" w14:textId="2DAD9D18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Concurrent users: 10, 50, 100</w:t>
      </w:r>
      <w:r w:rsidR="00CE1755">
        <w:t>, 200</w:t>
      </w:r>
    </w:p>
    <w:p w14:paraId="33D12912" w14:textId="23513BDF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Certificate algorithms: ECDSA P-256, RSA-2048, Ed25519</w:t>
      </w:r>
    </w:p>
    <w:p w14:paraId="7A21717D" w14:textId="7E7298F3" w:rsidR="001D19C4" w:rsidRPr="00461858" w:rsidRDefault="001D19C4" w:rsidP="00461858">
      <w:pPr>
        <w:pStyle w:val="ListParagraph"/>
        <w:numPr>
          <w:ilvl w:val="0"/>
          <w:numId w:val="94"/>
        </w:numPr>
        <w:rPr>
          <w:lang w:val="vi-VN"/>
        </w:rPr>
      </w:pPr>
      <w:r w:rsidRPr="00461858">
        <w:rPr>
          <w:lang w:val="vi-VN"/>
        </w:rPr>
        <w:t>Token algorithms: ES256, RS256, EdDSA</w:t>
      </w:r>
    </w:p>
    <w:p w14:paraId="700BB7B7" w14:textId="2E4958CB" w:rsidR="001D19C4" w:rsidRPr="003643C8" w:rsidRDefault="00471BC8" w:rsidP="00CE1755">
      <w:pPr>
        <w:pStyle w:val="ListParagraph"/>
        <w:numPr>
          <w:ilvl w:val="0"/>
          <w:numId w:val="128"/>
        </w:numPr>
        <w:rPr>
          <w:lang w:val="vi-VN"/>
        </w:rPr>
      </w:pPr>
      <w:r w:rsidRPr="00471BC8">
        <w:rPr>
          <w:b/>
          <w:bCs/>
          <w:lang w:val="vi-VN"/>
        </w:rPr>
        <w:t>Số liệu hiệu suất:</w:t>
      </w:r>
    </w:p>
    <w:p w14:paraId="0C93CDE9" w14:textId="36584339" w:rsidR="001D19C4" w:rsidRPr="0063348E" w:rsidRDefault="004E5850" w:rsidP="0063348E">
      <w:pPr>
        <w:ind w:left="360"/>
        <w:rPr>
          <w:lang w:val="vi-VN"/>
        </w:rPr>
      </w:pPr>
      <w:r w:rsidRPr="004E5850">
        <w:rPr>
          <w:lang w:val="vi-VN"/>
        </w:rPr>
        <w:t>Đo lường độ trễ</w:t>
      </w:r>
      <w:r w:rsidR="001D19C4" w:rsidRPr="0063348E">
        <w:rPr>
          <w:lang w:val="vi-VN"/>
        </w:rPr>
        <w:t>:</w:t>
      </w:r>
    </w:p>
    <w:p w14:paraId="1D4F22D0" w14:textId="792CC0FD" w:rsidR="001D19C4" w:rsidRPr="0063348E" w:rsidRDefault="004D4CF0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r w:rsidR="001D19C4" w:rsidRPr="0063348E">
        <w:rPr>
          <w:lang w:val="vi-VN"/>
        </w:rPr>
        <w:t>TLS handshake</w:t>
      </w:r>
      <w:r w:rsidR="006E4495">
        <w:t>.</w:t>
      </w:r>
    </w:p>
    <w:p w14:paraId="7FF73DC1" w14:textId="44F4A6F7" w:rsidR="001D19C4" w:rsidRPr="006E4495" w:rsidRDefault="006E4495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009E071C" w14:textId="23B8A8D1" w:rsidR="006E4495" w:rsidRPr="0063348E" w:rsidRDefault="006E4495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token.</w:t>
      </w:r>
    </w:p>
    <w:p w14:paraId="37D6C6EA" w14:textId="1765DCBB" w:rsidR="001D19C4" w:rsidRPr="0063348E" w:rsidRDefault="00BF7FC8" w:rsidP="0063348E">
      <w:pPr>
        <w:pStyle w:val="ListParagraph"/>
        <w:numPr>
          <w:ilvl w:val="0"/>
          <w:numId w:val="99"/>
        </w:numPr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="001D19C4" w:rsidRPr="0063348E">
        <w:rPr>
          <w:lang w:val="vi-VN"/>
        </w:rPr>
        <w:t>DPoP proof</w:t>
      </w:r>
      <w:r>
        <w:t>.</w:t>
      </w:r>
    </w:p>
    <w:p w14:paraId="0661E293" w14:textId="270E0B7E" w:rsidR="001D19C4" w:rsidRPr="0063348E" w:rsidRDefault="001D19C4" w:rsidP="0063348E">
      <w:pPr>
        <w:pStyle w:val="ListParagraph"/>
        <w:numPr>
          <w:ilvl w:val="0"/>
          <w:numId w:val="99"/>
        </w:numPr>
        <w:rPr>
          <w:lang w:val="vi-VN"/>
        </w:rPr>
      </w:pPr>
      <w:r w:rsidRPr="0063348E">
        <w:rPr>
          <w:lang w:val="vi-VN"/>
        </w:rPr>
        <w:t>End-to-end request latency</w:t>
      </w:r>
      <w:r w:rsidR="00E47F51">
        <w:t>.</w:t>
      </w:r>
    </w:p>
    <w:p w14:paraId="743DDB52" w14:textId="27F61598" w:rsidR="001D19C4" w:rsidRPr="001D19C4" w:rsidRDefault="00620B47" w:rsidP="001D19C4">
      <w:pPr>
        <w:ind w:left="360"/>
        <w:rPr>
          <w:lang w:val="vi-VN"/>
        </w:rPr>
      </w:pPr>
      <w:r w:rsidRPr="00620B47">
        <w:rPr>
          <w:lang w:val="vi-VN"/>
        </w:rPr>
        <w:t>Đo lường thông lượng</w:t>
      </w:r>
      <w:r w:rsidR="001D19C4" w:rsidRPr="001D19C4">
        <w:rPr>
          <w:lang w:val="vi-VN"/>
        </w:rPr>
        <w:t>:</w:t>
      </w:r>
    </w:p>
    <w:p w14:paraId="0413C24B" w14:textId="299F8A17" w:rsidR="001D19C4" w:rsidRPr="00461858" w:rsidRDefault="001D19C4" w:rsidP="00461858">
      <w:pPr>
        <w:pStyle w:val="ListParagraph"/>
        <w:numPr>
          <w:ilvl w:val="0"/>
          <w:numId w:val="96"/>
        </w:numPr>
        <w:rPr>
          <w:lang w:val="vi-VN"/>
        </w:rPr>
      </w:pPr>
      <w:r w:rsidRPr="00461858">
        <w:rPr>
          <w:lang w:val="vi-VN"/>
        </w:rPr>
        <w:t>Requests per second (RPS)</w:t>
      </w:r>
    </w:p>
    <w:p w14:paraId="05116123" w14:textId="40CCDAAF" w:rsidR="001D19C4" w:rsidRPr="00461858" w:rsidRDefault="00F15ECF" w:rsidP="00461858">
      <w:pPr>
        <w:pStyle w:val="ListParagraph"/>
        <w:numPr>
          <w:ilvl w:val="0"/>
          <w:numId w:val="96"/>
        </w:numPr>
        <w:rPr>
          <w:lang w:val="vi-VN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</w:t>
      </w:r>
      <w:r w:rsidR="001D19C4" w:rsidRPr="00461858">
        <w:rPr>
          <w:lang w:val="vi-VN"/>
        </w:rPr>
        <w:t>oncurrent connection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461DFB1F" w14:textId="6A1D286B" w:rsidR="001D19C4" w:rsidRPr="00461858" w:rsidRDefault="000C5187" w:rsidP="00461858">
      <w:pPr>
        <w:pStyle w:val="ListParagraph"/>
        <w:numPr>
          <w:ilvl w:val="0"/>
          <w:numId w:val="96"/>
        </w:numPr>
        <w:rPr>
          <w:lang w:val="vi-VN"/>
        </w:rPr>
      </w:pPr>
      <w:r>
        <w:t xml:space="preserve">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1D19C4" w:rsidRPr="00461858">
        <w:rPr>
          <w:lang w:val="vi-VN"/>
        </w:rPr>
        <w:t xml:space="preserve"> (CPU, Memory, Network)</w:t>
      </w:r>
    </w:p>
    <w:p w14:paraId="0737BF43" w14:textId="26655C3A" w:rsidR="001D19C4" w:rsidRPr="003643C8" w:rsidRDefault="00E612B1" w:rsidP="003643C8">
      <w:pPr>
        <w:pStyle w:val="ListParagraph"/>
        <w:numPr>
          <w:ilvl w:val="0"/>
          <w:numId w:val="128"/>
        </w:numPr>
        <w:rPr>
          <w:lang w:val="vi-VN"/>
        </w:rPr>
      </w:pPr>
      <w:proofErr w:type="spellStart"/>
      <w:r>
        <w:rPr>
          <w:b/>
          <w:bCs/>
        </w:rPr>
        <w:lastRenderedPageBreak/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 w:rsidR="001D19C4" w:rsidRPr="003643C8">
        <w:rPr>
          <w:b/>
          <w:bCs/>
          <w:lang w:val="vi-VN"/>
        </w:rPr>
        <w:t>:</w:t>
      </w:r>
    </w:p>
    <w:p w14:paraId="00B12F81" w14:textId="3F155DBE" w:rsidR="001D19C4" w:rsidRPr="007D1F0D" w:rsidRDefault="003D47FD" w:rsidP="001D19C4">
      <w:pPr>
        <w:ind w:left="360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 w:rsidR="007D1F0D">
        <w:t>:</w:t>
      </w:r>
    </w:p>
    <w:p w14:paraId="28782A40" w14:textId="242262E0" w:rsidR="001D19C4" w:rsidRPr="0063348E" w:rsidRDefault="00E612B1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E612B1">
        <w:rPr>
          <w:lang w:val="vi-VN"/>
        </w:rPr>
        <w:t>Bộ nhớ đệm xác thực chứng chỉ</w:t>
      </w:r>
      <w:r w:rsidR="00A43083">
        <w:t>.</w:t>
      </w:r>
    </w:p>
    <w:p w14:paraId="19F69AEE" w14:textId="54BAFA55" w:rsidR="001D19C4" w:rsidRPr="0063348E" w:rsidRDefault="000B266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0B2663">
        <w:rPr>
          <w:lang w:val="vi-VN"/>
        </w:rPr>
        <w:t xml:space="preserve">Bộ nhớ đệm kết quả xác </w:t>
      </w:r>
      <w:proofErr w:type="spellStart"/>
      <w:r>
        <w:t>thực</w:t>
      </w:r>
      <w:proofErr w:type="spellEnd"/>
      <w:r w:rsidRPr="000B2663">
        <w:rPr>
          <w:lang w:val="vi-VN"/>
        </w:rPr>
        <w:t xml:space="preserve"> token</w:t>
      </w:r>
      <w:r w:rsidR="001D19C4" w:rsidRPr="0063348E">
        <w:rPr>
          <w:lang w:val="vi-VN"/>
        </w:rPr>
        <w:t xml:space="preserve"> (Redis)</w:t>
      </w:r>
      <w:r w:rsidR="00A43083">
        <w:t>.</w:t>
      </w:r>
    </w:p>
    <w:p w14:paraId="02028A60" w14:textId="5637F69A" w:rsidR="001D19C4" w:rsidRPr="0063348E" w:rsidRDefault="008834B1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8834B1">
        <w:rPr>
          <w:lang w:val="vi-VN"/>
        </w:rPr>
        <w:t>Lựa chọn thuật toán (Ed25519 được ưu tiên cho hiệu quả tài nguyên)</w:t>
      </w:r>
      <w:r w:rsidR="00A43083">
        <w:t>.</w:t>
      </w:r>
    </w:p>
    <w:p w14:paraId="3683420E" w14:textId="3BFC59DF" w:rsidR="001D19C4" w:rsidRPr="0063348E" w:rsidRDefault="003F599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3F5993">
        <w:rPr>
          <w:lang w:val="vi-VN"/>
        </w:rPr>
        <w:t>Gom nhóm requests (giảm chi phí phụ mỗi yêu cầu)</w:t>
      </w:r>
      <w:r w:rsidR="00A43083">
        <w:t>.</w:t>
      </w:r>
    </w:p>
    <w:p w14:paraId="6489E59F" w14:textId="5B109760" w:rsidR="001D19C4" w:rsidRPr="0063348E" w:rsidRDefault="003F5993" w:rsidP="0063348E">
      <w:pPr>
        <w:pStyle w:val="ListParagraph"/>
        <w:numPr>
          <w:ilvl w:val="0"/>
          <w:numId w:val="97"/>
        </w:numPr>
        <w:rPr>
          <w:lang w:val="vi-VN"/>
        </w:rPr>
      </w:pPr>
      <w:r w:rsidRPr="003F5993">
        <w:rPr>
          <w:lang w:val="vi-VN"/>
        </w:rPr>
        <w:t>Quản lý bộ nhớ (điều chỉnh thu gom rác)</w:t>
      </w:r>
      <w:r w:rsidR="00A43083">
        <w:t>.</w:t>
      </w:r>
    </w:p>
    <w:p w14:paraId="770C3FF2" w14:textId="378C9347" w:rsidR="001D19C4" w:rsidRPr="001D19C4" w:rsidRDefault="003F5993" w:rsidP="003F5993">
      <w:pPr>
        <w:ind w:left="360"/>
        <w:rPr>
          <w:lang w:val="vi-VN"/>
        </w:rPr>
      </w:pPr>
      <w:r w:rsidRPr="003F5993">
        <w:rPr>
          <w:lang w:val="vi-VN"/>
        </w:rPr>
        <w:t xml:space="preserve">Những cân nhắc về hạn chế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 w:rsidR="001D19C4" w:rsidRPr="001D19C4">
        <w:rPr>
          <w:lang w:val="vi-VN"/>
        </w:rPr>
        <w:t>:</w:t>
      </w:r>
    </w:p>
    <w:p w14:paraId="2BFE16DC" w14:textId="5A868768" w:rsidR="001D19C4" w:rsidRPr="0063348E" w:rsidRDefault="00FC577D" w:rsidP="0063348E">
      <w:pPr>
        <w:pStyle w:val="ListParagraph"/>
        <w:numPr>
          <w:ilvl w:val="0"/>
          <w:numId w:val="98"/>
        </w:numPr>
        <w:rPr>
          <w:lang w:val="vi-VN"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 w:rsidR="001D19C4" w:rsidRPr="0063348E">
        <w:rPr>
          <w:lang w:val="vi-VN"/>
        </w:rPr>
        <w:t xml:space="preserve">: </w:t>
      </w:r>
      <w:proofErr w:type="spellStart"/>
      <w:r w:rsidR="00834EB6">
        <w:t>Giới</w:t>
      </w:r>
      <w:proofErr w:type="spellEnd"/>
      <w:r w:rsidR="00834EB6">
        <w:t xml:space="preserve"> </w:t>
      </w:r>
      <w:proofErr w:type="spellStart"/>
      <w:r w:rsidR="00834EB6">
        <w:t>hạn</w:t>
      </w:r>
      <w:proofErr w:type="spellEnd"/>
      <w:r w:rsidR="00D03630">
        <w:t xml:space="preserve"> </w:t>
      </w:r>
      <w:proofErr w:type="spellStart"/>
      <w:r w:rsidR="00D03630">
        <w:t>số</w:t>
      </w:r>
      <w:proofErr w:type="spellEnd"/>
      <w:r w:rsidR="00D03630">
        <w:t xml:space="preserve"> </w:t>
      </w:r>
      <w:proofErr w:type="spellStart"/>
      <w:r w:rsidR="00D03630">
        <w:t>kết</w:t>
      </w:r>
      <w:proofErr w:type="spellEnd"/>
      <w:r w:rsidR="00D03630">
        <w:t xml:space="preserve"> </w:t>
      </w:r>
      <w:proofErr w:type="spellStart"/>
      <w:r w:rsidR="00D03630">
        <w:t>nối</w:t>
      </w:r>
      <w:proofErr w:type="spellEnd"/>
      <w:r w:rsidR="00D03630">
        <w:t xml:space="preserve"> </w:t>
      </w:r>
      <w:proofErr w:type="spellStart"/>
      <w:r w:rsidR="00D03630">
        <w:t>đồng</w:t>
      </w:r>
      <w:proofErr w:type="spellEnd"/>
      <w:r w:rsidR="00D03630">
        <w:t xml:space="preserve"> </w:t>
      </w:r>
      <w:proofErr w:type="spellStart"/>
      <w:r w:rsidR="00D03630">
        <w:t>thời</w:t>
      </w:r>
      <w:proofErr w:type="spellEnd"/>
      <w:r w:rsidR="009848E9">
        <w:t>.</w:t>
      </w:r>
    </w:p>
    <w:p w14:paraId="4DBFB7C9" w14:textId="64167E6B" w:rsidR="001D19C4" w:rsidRPr="0063348E" w:rsidRDefault="001D19C4" w:rsidP="0063348E">
      <w:pPr>
        <w:pStyle w:val="ListParagraph"/>
        <w:numPr>
          <w:ilvl w:val="0"/>
          <w:numId w:val="98"/>
        </w:numPr>
        <w:rPr>
          <w:lang w:val="vi-VN"/>
        </w:rPr>
      </w:pPr>
      <w:r w:rsidRPr="0063348E">
        <w:rPr>
          <w:lang w:val="vi-VN"/>
        </w:rPr>
        <w:t xml:space="preserve">CPU: </w:t>
      </w:r>
      <w:proofErr w:type="spellStart"/>
      <w:r w:rsidR="005479F9" w:rsidRPr="005479F9">
        <w:t>Ưu</w:t>
      </w:r>
      <w:proofErr w:type="spellEnd"/>
      <w:r w:rsidR="005479F9" w:rsidRPr="005479F9">
        <w:t xml:space="preserve"> </w:t>
      </w:r>
      <w:proofErr w:type="spellStart"/>
      <w:r w:rsidR="005479F9" w:rsidRPr="005479F9">
        <w:t>tiên</w:t>
      </w:r>
      <w:proofErr w:type="spellEnd"/>
      <w:r w:rsidR="005479F9" w:rsidRPr="005479F9">
        <w:t xml:space="preserve"> Ed25519, </w:t>
      </w:r>
      <w:proofErr w:type="spellStart"/>
      <w:r w:rsidR="005479F9" w:rsidRPr="005479F9">
        <w:t>đệm</w:t>
      </w:r>
      <w:proofErr w:type="spellEnd"/>
      <w:r w:rsidR="005479F9" w:rsidRPr="005479F9">
        <w:t xml:space="preserve"> </w:t>
      </w:r>
      <w:proofErr w:type="spellStart"/>
      <w:r w:rsidR="005479F9" w:rsidRPr="005479F9">
        <w:t>kết</w:t>
      </w:r>
      <w:proofErr w:type="spellEnd"/>
      <w:r w:rsidR="005479F9" w:rsidRPr="005479F9">
        <w:t xml:space="preserve"> </w:t>
      </w:r>
      <w:proofErr w:type="spellStart"/>
      <w:r w:rsidR="005479F9" w:rsidRPr="005479F9">
        <w:t>quả</w:t>
      </w:r>
      <w:proofErr w:type="spellEnd"/>
      <w:r w:rsidR="005479F9" w:rsidRPr="005479F9">
        <w:t xml:space="preserve"> </w:t>
      </w:r>
      <w:proofErr w:type="spellStart"/>
      <w:r w:rsidR="005479F9" w:rsidRPr="005479F9">
        <w:t>xác</w:t>
      </w:r>
      <w:proofErr w:type="spellEnd"/>
      <w:r w:rsidR="00D4121D">
        <w:t xml:space="preserve"> </w:t>
      </w:r>
      <w:proofErr w:type="spellStart"/>
      <w:r w:rsidR="00D4121D">
        <w:t>thực</w:t>
      </w:r>
      <w:proofErr w:type="spellEnd"/>
      <w:r w:rsidR="00D4121D">
        <w:t>.</w:t>
      </w:r>
    </w:p>
    <w:p w14:paraId="4EFA66E5" w14:textId="198A05C7" w:rsidR="001D19C4" w:rsidRPr="0063348E" w:rsidRDefault="00F50240" w:rsidP="0063348E">
      <w:pPr>
        <w:pStyle w:val="ListParagraph"/>
        <w:numPr>
          <w:ilvl w:val="0"/>
          <w:numId w:val="98"/>
        </w:numPr>
        <w:rPr>
          <w:lang w:val="vi-VN"/>
        </w:rPr>
      </w:pPr>
      <w:proofErr w:type="spellStart"/>
      <w:r>
        <w:t>Mạng</w:t>
      </w:r>
      <w:proofErr w:type="spellEnd"/>
      <w:r w:rsidR="001D19C4" w:rsidRPr="0063348E">
        <w:rPr>
          <w:lang w:val="vi-VN"/>
        </w:rPr>
        <w:t xml:space="preserve">: </w:t>
      </w:r>
      <w:r w:rsidR="00425060" w:rsidRPr="00425060">
        <w:rPr>
          <w:lang w:val="vi-VN"/>
        </w:rPr>
        <w:t xml:space="preserve">Gộp </w:t>
      </w:r>
      <w:r w:rsidR="00425060">
        <w:t>requests</w:t>
      </w:r>
      <w:r w:rsidR="00A2459D">
        <w:t>.</w:t>
      </w:r>
    </w:p>
    <w:p w14:paraId="774A46F7" w14:textId="005C90C9" w:rsidR="001D19C4" w:rsidRPr="0063348E" w:rsidRDefault="00923973" w:rsidP="0063348E">
      <w:pPr>
        <w:pStyle w:val="ListParagraph"/>
        <w:numPr>
          <w:ilvl w:val="0"/>
          <w:numId w:val="98"/>
        </w:numPr>
        <w:rPr>
          <w:lang w:val="vi-VN"/>
        </w:rPr>
      </w:pPr>
      <w:r>
        <w:t xml:space="preserve">Lưu </w:t>
      </w:r>
      <w:proofErr w:type="spellStart"/>
      <w:r>
        <w:t>trữ</w:t>
      </w:r>
      <w:proofErr w:type="spellEnd"/>
      <w:r w:rsidR="001D19C4" w:rsidRPr="0063348E">
        <w:rPr>
          <w:lang w:val="vi-VN"/>
        </w:rPr>
        <w:t xml:space="preserve">: </w:t>
      </w:r>
      <w:r w:rsidR="00D72D33" w:rsidRPr="00D72D33">
        <w:rPr>
          <w:lang w:val="vi-VN"/>
        </w:rPr>
        <w:t>Sử dụng bộ nhớ in-memory để đệm, giảm thiểu disk I/</w:t>
      </w:r>
      <w:r w:rsidR="001D19C4" w:rsidRPr="0063348E">
        <w:rPr>
          <w:lang w:val="vi-VN"/>
        </w:rPr>
        <w:t>O</w:t>
      </w:r>
    </w:p>
    <w:p w14:paraId="77916185" w14:textId="77777777" w:rsidR="001D19C4" w:rsidRPr="001D19C4" w:rsidRDefault="001D19C4" w:rsidP="001D19C4">
      <w:pPr>
        <w:rPr>
          <w:lang w:val="vi-VN"/>
        </w:rPr>
      </w:pPr>
      <w:r w:rsidRPr="001D19C4">
        <w:rPr>
          <w:b/>
          <w:bCs/>
          <w:lang w:val="vi-VN"/>
        </w:rPr>
        <w:t>Kỳ vọng kết quả:</w:t>
      </w:r>
    </w:p>
    <w:p w14:paraId="1F572BD2" w14:textId="1BFA0DC8" w:rsidR="001D19C4" w:rsidRPr="0063348E" w:rsidRDefault="001D19C4" w:rsidP="0063348E">
      <w:pPr>
        <w:pStyle w:val="ListParagraph"/>
        <w:numPr>
          <w:ilvl w:val="0"/>
          <w:numId w:val="100"/>
        </w:numPr>
        <w:rPr>
          <w:lang w:val="vi-VN"/>
        </w:rPr>
      </w:pPr>
      <w:r w:rsidRPr="0063348E">
        <w:rPr>
          <w:lang w:val="vi-VN"/>
        </w:rPr>
        <w:t>Base overhead: 40-60ms per request</w:t>
      </w:r>
      <w:r w:rsidR="0061743B">
        <w:t>.</w:t>
      </w:r>
    </w:p>
    <w:p w14:paraId="6E38DE8B" w14:textId="72E217D3" w:rsidR="001D19C4" w:rsidRPr="0063348E" w:rsidRDefault="00613CAF" w:rsidP="0063348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 w:rsidR="001D19C4" w:rsidRPr="0063348E">
        <w:rPr>
          <w:lang w:val="vi-VN"/>
        </w:rPr>
        <w:t>:</w:t>
      </w:r>
      <w:r w:rsidR="001C0B27">
        <w:t xml:space="preserve"> </w:t>
      </w:r>
      <w:proofErr w:type="spellStart"/>
      <w:r w:rsidR="001C0B27">
        <w:t>giảm</w:t>
      </w:r>
      <w:proofErr w:type="spellEnd"/>
      <w:r w:rsidR="001C0B27">
        <w:t xml:space="preserve"> </w:t>
      </w:r>
      <w:proofErr w:type="spellStart"/>
      <w:r w:rsidR="001C0B27">
        <w:t>độ</w:t>
      </w:r>
      <w:proofErr w:type="spellEnd"/>
      <w:r w:rsidR="001C0B27">
        <w:t xml:space="preserve"> </w:t>
      </w:r>
      <w:proofErr w:type="spellStart"/>
      <w:r w:rsidR="001C0B27">
        <w:t>trễ</w:t>
      </w:r>
      <w:proofErr w:type="spellEnd"/>
      <w:r w:rsidR="001C0B27">
        <w:t xml:space="preserve"> </w:t>
      </w:r>
      <w:proofErr w:type="spellStart"/>
      <w:r w:rsidR="001C0B27">
        <w:t>xuống</w:t>
      </w:r>
      <w:proofErr w:type="spellEnd"/>
      <w:r w:rsidR="001C0B27">
        <w:t xml:space="preserve"> 20% (</w:t>
      </w:r>
      <w:r w:rsidR="001D19C4" w:rsidRPr="0063348E">
        <w:rPr>
          <w:lang w:val="vi-VN"/>
        </w:rPr>
        <w:t>với caching)</w:t>
      </w:r>
      <w:r w:rsidR="0061743B">
        <w:t>.</w:t>
      </w:r>
    </w:p>
    <w:p w14:paraId="16BE70BC" w14:textId="2DF24F8C" w:rsidR="001D19C4" w:rsidRPr="0063348E" w:rsidRDefault="00272E44" w:rsidP="0063348E">
      <w:pPr>
        <w:pStyle w:val="ListParagraph"/>
        <w:numPr>
          <w:ilvl w:val="0"/>
          <w:numId w:val="100"/>
        </w:numPr>
        <w:rPr>
          <w:lang w:val="vi-VN"/>
        </w:rPr>
      </w:pPr>
      <w:r>
        <w:t xml:space="preserve">Thông </w:t>
      </w:r>
      <w:proofErr w:type="spellStart"/>
      <w:r>
        <w:t>lượng</w:t>
      </w:r>
      <w:proofErr w:type="spellEnd"/>
      <w:r w:rsidR="001D19C4" w:rsidRPr="0063348E">
        <w:rPr>
          <w:lang w:val="vi-VN"/>
        </w:rPr>
        <w:t xml:space="preserve">: </w:t>
      </w:r>
      <w:r w:rsidR="00B4032B">
        <w:t>2</w:t>
      </w:r>
      <w:r w:rsidR="001D19C4" w:rsidRPr="0063348E">
        <w:rPr>
          <w:lang w:val="vi-VN"/>
        </w:rPr>
        <w:t>00-</w:t>
      </w:r>
      <w:r w:rsidR="00B4032B">
        <w:t>3</w:t>
      </w:r>
      <w:r w:rsidR="001D19C4" w:rsidRPr="0063348E">
        <w:rPr>
          <w:lang w:val="vi-VN"/>
        </w:rPr>
        <w:t>00 RPS (t3a.small), 100-200 RPS (t3a.micro)</w:t>
      </w:r>
      <w:r w:rsidR="0061743B">
        <w:t>.</w:t>
      </w:r>
    </w:p>
    <w:p w14:paraId="22F7A80D" w14:textId="2B9CD9AF" w:rsidR="001D19C4" w:rsidRPr="0063348E" w:rsidRDefault="0061743B" w:rsidP="0063348E">
      <w:pPr>
        <w:pStyle w:val="ListParagraph"/>
        <w:numPr>
          <w:ilvl w:val="0"/>
          <w:numId w:val="100"/>
        </w:numPr>
        <w:rPr>
          <w:lang w:val="vi-VN"/>
        </w:rPr>
      </w:pPr>
      <w:r>
        <w:t xml:space="preserve">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1D19C4" w:rsidRPr="0063348E">
        <w:rPr>
          <w:lang w:val="vi-VN"/>
        </w:rPr>
        <w:t xml:space="preserve">: CPU 60-80%, Memory </w:t>
      </w:r>
      <w:r w:rsidR="00182314">
        <w:t>5</w:t>
      </w:r>
      <w:r w:rsidR="001D19C4" w:rsidRPr="0063348E">
        <w:rPr>
          <w:lang w:val="vi-VN"/>
        </w:rPr>
        <w:t>0-</w:t>
      </w:r>
      <w:r w:rsidR="00182314">
        <w:t>8</w:t>
      </w:r>
      <w:r w:rsidR="001D19C4" w:rsidRPr="0063348E">
        <w:rPr>
          <w:lang w:val="vi-VN"/>
        </w:rPr>
        <w:t>0%</w:t>
      </w:r>
      <w:r>
        <w:t>.</w:t>
      </w:r>
    </w:p>
    <w:p w14:paraId="4BC20840" w14:textId="771B17E3" w:rsidR="0063348E" w:rsidRPr="0063348E" w:rsidRDefault="00850AC0" w:rsidP="0063348E">
      <w:pPr>
        <w:pStyle w:val="Heading3"/>
        <w:rPr>
          <w:bCs/>
          <w:lang w:val="vi-VN"/>
        </w:rPr>
      </w:pPr>
      <w:bookmarkStart w:id="28" w:name="_Toc211435313"/>
      <w:proofErr w:type="spellStart"/>
      <w:r>
        <w:rPr>
          <w:bCs/>
        </w:rPr>
        <w:t>Đánh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chiến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vận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hành</w:t>
      </w:r>
      <w:bookmarkEnd w:id="28"/>
      <w:proofErr w:type="spellEnd"/>
    </w:p>
    <w:p w14:paraId="6E071AFD" w14:textId="77777777" w:rsidR="0063348E" w:rsidRPr="0063348E" w:rsidRDefault="0063348E" w:rsidP="0063348E">
      <w:pPr>
        <w:rPr>
          <w:lang w:val="vi-VN"/>
        </w:rPr>
      </w:pPr>
      <w:r w:rsidRPr="0063348E">
        <w:rPr>
          <w:i/>
          <w:iCs/>
          <w:lang w:val="vi-VN"/>
        </w:rPr>
        <w:t>"Chiến lược vận hành (CA, cert rotation, PKI automation) nào cân bằng tốt nhất giữa an toàn và vận hành đơn giản cho môi trường cloud?"</w:t>
      </w:r>
    </w:p>
    <w:p w14:paraId="21A35FB6" w14:textId="77777777" w:rsidR="0063348E" w:rsidRPr="0063348E" w:rsidRDefault="0063348E" w:rsidP="0063348E">
      <w:pPr>
        <w:rPr>
          <w:lang w:val="vi-VN"/>
        </w:rPr>
      </w:pPr>
      <w:r w:rsidRPr="0063348E">
        <w:rPr>
          <w:b/>
          <w:bCs/>
          <w:lang w:val="vi-VN"/>
        </w:rPr>
        <w:t>Phương pháp đánh giá:</w:t>
      </w:r>
    </w:p>
    <w:p w14:paraId="139B9014" w14:textId="1E810E00" w:rsidR="0063348E" w:rsidRPr="008879BF" w:rsidRDefault="00155229" w:rsidP="003643C8">
      <w:pPr>
        <w:pStyle w:val="ListParagraph"/>
        <w:numPr>
          <w:ilvl w:val="0"/>
          <w:numId w:val="129"/>
        </w:numPr>
        <w:rPr>
          <w:lang w:val="vi-VN"/>
        </w:rPr>
      </w:pPr>
      <w:r w:rsidRPr="00155229">
        <w:rPr>
          <w:b/>
          <w:bCs/>
          <w:lang w:val="vi-VN"/>
        </w:rPr>
        <w:t>So sánh chiến lược PKI</w:t>
      </w:r>
      <w:r w:rsidR="0063348E" w:rsidRPr="003643C8">
        <w:rPr>
          <w:b/>
          <w:bCs/>
          <w:lang w:val="vi-VN"/>
        </w:rPr>
        <w:t>:</w:t>
      </w:r>
    </w:p>
    <w:p w14:paraId="25C9FA8C" w14:textId="517CCE4E" w:rsidR="008879BF" w:rsidRPr="008879BF" w:rsidRDefault="008879BF" w:rsidP="00075578">
      <w:pPr>
        <w:ind w:firstLine="360"/>
      </w:pPr>
      <w:proofErr w:type="spellStart"/>
      <w:r w:rsidRPr="008879BF">
        <w:t>Kịch</w:t>
      </w:r>
      <w:proofErr w:type="spellEnd"/>
      <w:r w:rsidRPr="008879BF">
        <w:t xml:space="preserve"> </w:t>
      </w:r>
      <w:proofErr w:type="spellStart"/>
      <w:r w:rsidRPr="008879BF">
        <w:t>bản</w:t>
      </w:r>
      <w:proofErr w:type="spellEnd"/>
      <w:r w:rsidRPr="008879BF">
        <w:t xml:space="preserve"> </w:t>
      </w:r>
      <w:proofErr w:type="spellStart"/>
      <w:r w:rsidRPr="008879BF">
        <w:t>kiểm</w:t>
      </w:r>
      <w:proofErr w:type="spellEnd"/>
      <w:r w:rsidRPr="008879BF">
        <w:t xml:space="preserve"> </w:t>
      </w:r>
      <w:proofErr w:type="spellStart"/>
      <w:r w:rsidRPr="008879BF">
        <w:t>tra</w:t>
      </w:r>
      <w:proofErr w:type="spellEnd"/>
      <w:r w:rsidRPr="008879BF">
        <w:t>:</w:t>
      </w:r>
    </w:p>
    <w:p w14:paraId="72D123CA" w14:textId="54FC91A4" w:rsidR="0063348E" w:rsidRPr="009B0457" w:rsidRDefault="0063348E" w:rsidP="009B0457">
      <w:pPr>
        <w:pStyle w:val="ListParagraph"/>
        <w:numPr>
          <w:ilvl w:val="0"/>
          <w:numId w:val="103"/>
        </w:numPr>
        <w:rPr>
          <w:lang w:val="vi-VN"/>
        </w:rPr>
      </w:pPr>
      <w:r w:rsidRPr="009B0457">
        <w:rPr>
          <w:lang w:val="vi-VN"/>
        </w:rPr>
        <w:t>AWS Private CA + ACM</w:t>
      </w:r>
    </w:p>
    <w:p w14:paraId="510FEDE2" w14:textId="437CD44F" w:rsidR="0063348E" w:rsidRPr="009B0457" w:rsidRDefault="0063348E" w:rsidP="009B0457">
      <w:pPr>
        <w:pStyle w:val="ListParagraph"/>
        <w:numPr>
          <w:ilvl w:val="0"/>
          <w:numId w:val="103"/>
        </w:numPr>
        <w:rPr>
          <w:lang w:val="vi-VN"/>
        </w:rPr>
      </w:pPr>
      <w:r w:rsidRPr="009B0457">
        <w:rPr>
          <w:lang w:val="vi-VN"/>
        </w:rPr>
        <w:t>Public CA (Let's Encrypt, DigiCert)</w:t>
      </w:r>
    </w:p>
    <w:p w14:paraId="6B25DA74" w14:textId="288BCBC1" w:rsidR="0063348E" w:rsidRPr="0063348E" w:rsidRDefault="00155229" w:rsidP="00075578">
      <w:pPr>
        <w:ind w:firstLine="284"/>
        <w:rPr>
          <w:lang w:val="vi-VN"/>
        </w:rPr>
      </w:pPr>
      <w:r w:rsidRPr="00155229">
        <w:rPr>
          <w:lang w:val="vi-VN"/>
        </w:rPr>
        <w:t>Tiêu chí đánh giá</w:t>
      </w:r>
      <w:r w:rsidR="0063348E" w:rsidRPr="0063348E">
        <w:rPr>
          <w:lang w:val="vi-VN"/>
        </w:rPr>
        <w:t>:</w:t>
      </w:r>
    </w:p>
    <w:p w14:paraId="263A8ECD" w14:textId="64B2C5E9" w:rsidR="0063348E" w:rsidRPr="009B0457" w:rsidRDefault="00743D21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743D21">
        <w:rPr>
          <w:lang w:val="vi-VN"/>
        </w:rPr>
        <w:lastRenderedPageBreak/>
        <w:t>Độ phức tạp thiết lập</w:t>
      </w:r>
      <w:r w:rsidRPr="00743D21">
        <w:rPr>
          <w:lang w:val="vi-VN"/>
        </w:rPr>
        <w:t xml:space="preserve"> </w:t>
      </w:r>
      <w:r w:rsidR="0063348E" w:rsidRPr="009B0457">
        <w:rPr>
          <w:lang w:val="vi-VN"/>
        </w:rPr>
        <w:t>(</w:t>
      </w:r>
      <w:r>
        <w:t xml:space="preserve">thang </w:t>
      </w:r>
      <w:proofErr w:type="spellStart"/>
      <w:r>
        <w:t>điểm</w:t>
      </w:r>
      <w:proofErr w:type="spellEnd"/>
      <w:r>
        <w:t xml:space="preserve"> </w:t>
      </w:r>
      <w:r w:rsidR="0063348E" w:rsidRPr="009B0457">
        <w:rPr>
          <w:lang w:val="vi-VN"/>
        </w:rPr>
        <w:t>1-10)</w:t>
      </w:r>
    </w:p>
    <w:p w14:paraId="2F850F49" w14:textId="4DF9BEAC" w:rsidR="0063348E" w:rsidRPr="009B0457" w:rsidRDefault="003D7AEF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3D7AEF">
        <w:rPr>
          <w:lang w:val="vi-VN"/>
        </w:rPr>
        <w:t>Phân tích chi phí ($/tháng)</w:t>
      </w:r>
      <w:r>
        <w:t>.</w:t>
      </w:r>
    </w:p>
    <w:p w14:paraId="2859E766" w14:textId="77777777" w:rsidR="003D7AEF" w:rsidRPr="003D7AEF" w:rsidRDefault="003D7AEF" w:rsidP="009B0457">
      <w:pPr>
        <w:pStyle w:val="ListParagraph"/>
        <w:numPr>
          <w:ilvl w:val="0"/>
          <w:numId w:val="105"/>
        </w:numPr>
        <w:rPr>
          <w:lang w:val="vi-VN"/>
        </w:rPr>
      </w:pPr>
      <w:r w:rsidRPr="003D7AEF">
        <w:rPr>
          <w:lang w:val="vi-VN"/>
        </w:rPr>
        <w:t>Khả năng tự động hóa</w:t>
      </w:r>
      <w:r>
        <w:t>.</w:t>
      </w:r>
    </w:p>
    <w:p w14:paraId="7D56F325" w14:textId="57E96F29" w:rsidR="003643C8" w:rsidRPr="003D7AEF" w:rsidRDefault="006E516D" w:rsidP="003643C8">
      <w:pPr>
        <w:pStyle w:val="ListParagraph"/>
        <w:numPr>
          <w:ilvl w:val="0"/>
          <w:numId w:val="105"/>
        </w:numPr>
        <w:rPr>
          <w:lang w:val="vi-VN"/>
        </w:r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 w:rsidR="008D2934">
        <w:t>.</w:t>
      </w:r>
    </w:p>
    <w:p w14:paraId="6631BC64" w14:textId="239A0A9C" w:rsidR="0063348E" w:rsidRPr="003643C8" w:rsidRDefault="005165BD" w:rsidP="003643C8">
      <w:pPr>
        <w:pStyle w:val="ListParagraph"/>
        <w:numPr>
          <w:ilvl w:val="0"/>
          <w:numId w:val="129"/>
        </w:numPr>
        <w:rPr>
          <w:lang w:val="vi-VN"/>
        </w:rPr>
      </w:pPr>
      <w:r w:rsidRPr="005165BD">
        <w:rPr>
          <w:b/>
          <w:bCs/>
          <w:lang w:val="vi-VN"/>
        </w:rPr>
        <w:t>Quản lý vòng đời chứng chỉ</w:t>
      </w:r>
      <w:r w:rsidR="0063348E" w:rsidRPr="003643C8">
        <w:rPr>
          <w:b/>
          <w:bCs/>
          <w:lang w:val="vi-VN"/>
        </w:rPr>
        <w:t>:</w:t>
      </w:r>
    </w:p>
    <w:p w14:paraId="1D152458" w14:textId="080C2E70" w:rsidR="0063348E" w:rsidRPr="0063348E" w:rsidRDefault="005B7969" w:rsidP="0063348E">
      <w:pPr>
        <w:ind w:left="360"/>
        <w:rPr>
          <w:lang w:val="vi-VN"/>
        </w:rPr>
      </w:pPr>
      <w:r w:rsidRPr="005B7969">
        <w:rPr>
          <w:lang w:val="vi-VN"/>
        </w:rPr>
        <w:t>Kịch bản kiểm tra</w:t>
      </w:r>
      <w:r w:rsidR="0063348E" w:rsidRPr="0063348E">
        <w:rPr>
          <w:lang w:val="vi-VN"/>
        </w:rPr>
        <w:t>:</w:t>
      </w:r>
    </w:p>
    <w:p w14:paraId="1F37580D" w14:textId="77777777" w:rsidR="005B7969" w:rsidRPr="005B7969" w:rsidRDefault="005B7969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5B7969">
        <w:rPr>
          <w:lang w:val="vi-VN"/>
        </w:rPr>
        <w:t>Tự động hóa cấp phát chứng chỉ</w:t>
      </w:r>
      <w:r>
        <w:t>.</w:t>
      </w:r>
    </w:p>
    <w:p w14:paraId="18B51E78" w14:textId="5D65555C" w:rsidR="0063348E" w:rsidRPr="009B0457" w:rsidRDefault="003622B4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3622B4">
        <w:rPr>
          <w:lang w:val="vi-VN"/>
        </w:rPr>
        <w:t>Quy trình xoay vòng</w:t>
      </w:r>
      <w:r w:rsidRPr="003622B4">
        <w:rPr>
          <w:lang w:val="vi-VN"/>
        </w:rPr>
        <w:t xml:space="preserve"> </w:t>
      </w:r>
      <w:r w:rsidR="0063348E" w:rsidRPr="009B0457">
        <w:rPr>
          <w:lang w:val="vi-VN"/>
        </w:rPr>
        <w:t>(</w:t>
      </w:r>
      <w:r w:rsidRPr="003622B4">
        <w:rPr>
          <w:lang w:val="vi-VN"/>
        </w:rPr>
        <w:t>chu kỳ 30, 60, 90 ngày</w:t>
      </w:r>
      <w:r w:rsidR="0063348E" w:rsidRPr="009B0457">
        <w:rPr>
          <w:lang w:val="vi-VN"/>
        </w:rPr>
        <w:t>)</w:t>
      </w:r>
      <w:r w:rsidR="002F05F4">
        <w:t>.</w:t>
      </w:r>
    </w:p>
    <w:p w14:paraId="026CE682" w14:textId="238C6E04" w:rsidR="0063348E" w:rsidRPr="00C41852" w:rsidRDefault="00C41852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C41852">
        <w:rPr>
          <w:lang w:val="vi-VN"/>
        </w:rPr>
        <w:t>Thu hồi khẩn cấp</w:t>
      </w:r>
      <w:r w:rsidR="002F05F4">
        <w:t>.</w:t>
      </w:r>
    </w:p>
    <w:p w14:paraId="2716424B" w14:textId="06D7E582" w:rsidR="00C41852" w:rsidRPr="009B0457" w:rsidRDefault="00C41852" w:rsidP="009B0457">
      <w:pPr>
        <w:pStyle w:val="ListParagraph"/>
        <w:numPr>
          <w:ilvl w:val="0"/>
          <w:numId w:val="106"/>
        </w:numPr>
        <w:rPr>
          <w:lang w:val="vi-VN"/>
        </w:rPr>
      </w:pPr>
      <w:r w:rsidRPr="00C41852">
        <w:rPr>
          <w:lang w:val="vi-VN"/>
        </w:rPr>
        <w:t>Quản lý chứng chỉ hàng loạt</w:t>
      </w:r>
      <w:r w:rsidR="002F05F4">
        <w:t>.</w:t>
      </w:r>
    </w:p>
    <w:p w14:paraId="3B7DEDB5" w14:textId="6C5615CB" w:rsidR="0063348E" w:rsidRPr="003643C8" w:rsidRDefault="00CD0BCC" w:rsidP="003643C8">
      <w:pPr>
        <w:pStyle w:val="ListParagraph"/>
        <w:numPr>
          <w:ilvl w:val="0"/>
          <w:numId w:val="129"/>
        </w:numPr>
        <w:rPr>
          <w:lang w:val="vi-VN"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 w:rsidR="0063348E" w:rsidRPr="003643C8">
        <w:rPr>
          <w:b/>
          <w:bCs/>
          <w:lang w:val="vi-VN"/>
        </w:rPr>
        <w:t>:</w:t>
      </w:r>
    </w:p>
    <w:p w14:paraId="691509E6" w14:textId="3F66AF74" w:rsidR="0063348E" w:rsidRPr="0063348E" w:rsidRDefault="001D51B1" w:rsidP="0063348E">
      <w:pPr>
        <w:ind w:left="360"/>
        <w:rPr>
          <w:lang w:val="vi-VN"/>
        </w:r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63348E" w:rsidRPr="0063348E">
        <w:rPr>
          <w:lang w:val="vi-VN"/>
        </w:rPr>
        <w:t>:</w:t>
      </w:r>
    </w:p>
    <w:p w14:paraId="6729B1E4" w14:textId="6C7F7EEF" w:rsidR="0063348E" w:rsidRPr="009B0457" w:rsidRDefault="0032749E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2749E">
        <w:rPr>
          <w:lang w:val="vi-VN"/>
        </w:rPr>
        <w:t>Tự động hoàn toàn</w:t>
      </w:r>
    </w:p>
    <w:p w14:paraId="459A62E7" w14:textId="6D935567" w:rsidR="0063348E" w:rsidRPr="009B0457" w:rsidRDefault="0032749E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2749E">
        <w:rPr>
          <w:lang w:val="vi-VN"/>
        </w:rPr>
        <w:t>Bán tự động</w:t>
      </w:r>
      <w:r w:rsidRPr="0032749E">
        <w:rPr>
          <w:lang w:val="vi-VN"/>
        </w:rPr>
        <w:t xml:space="preserve"> </w:t>
      </w:r>
      <w:r>
        <w:t>(</w:t>
      </w:r>
      <w:r w:rsidR="0063348E" w:rsidRPr="009B0457">
        <w:rPr>
          <w:lang w:val="vi-VN"/>
        </w:rPr>
        <w:t>Semi-automated</w:t>
      </w:r>
      <w:r>
        <w:t>)</w:t>
      </w:r>
    </w:p>
    <w:p w14:paraId="66184DC6" w14:textId="4D6C9A44" w:rsidR="003F52C5" w:rsidRPr="003F52C5" w:rsidRDefault="003F52C5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F52C5">
        <w:rPr>
          <w:lang w:val="vi-VN"/>
        </w:rPr>
        <w:t>Thủ công với công cụ hỗ trợ</w:t>
      </w:r>
      <w:r>
        <w:t>.</w:t>
      </w:r>
    </w:p>
    <w:p w14:paraId="7BF0CFCF" w14:textId="54EC2002" w:rsidR="003F52C5" w:rsidRPr="003F52C5" w:rsidRDefault="003F52C5" w:rsidP="009B0457">
      <w:pPr>
        <w:pStyle w:val="ListParagraph"/>
        <w:numPr>
          <w:ilvl w:val="0"/>
          <w:numId w:val="107"/>
        </w:numPr>
        <w:rPr>
          <w:lang w:val="vi-VN"/>
        </w:rPr>
      </w:pPr>
      <w:r w:rsidRPr="003F52C5">
        <w:rPr>
          <w:lang w:val="vi-VN"/>
        </w:rPr>
        <w:t>Quy trình hoàn toàn thủ công</w:t>
      </w:r>
      <w:r>
        <w:t>.</w:t>
      </w:r>
    </w:p>
    <w:p w14:paraId="118E472D" w14:textId="11E1B596" w:rsidR="0063348E" w:rsidRPr="0063348E" w:rsidRDefault="00EA76C5" w:rsidP="0063348E">
      <w:pPr>
        <w:ind w:left="360"/>
        <w:rPr>
          <w:lang w:val="vi-VN"/>
        </w:rPr>
      </w:pPr>
      <w:r w:rsidRPr="00EA76C5">
        <w:rPr>
          <w:lang w:val="vi-VN"/>
        </w:rPr>
        <w:t>Tiêu chí đánh giá</w:t>
      </w:r>
      <w:r w:rsidR="0063348E" w:rsidRPr="0063348E">
        <w:rPr>
          <w:lang w:val="vi-VN"/>
        </w:rPr>
        <w:t>:</w:t>
      </w:r>
    </w:p>
    <w:p w14:paraId="1A4D40CC" w14:textId="6401AC9F" w:rsidR="0063348E" w:rsidRPr="009B0457" w:rsidRDefault="00FC02CB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FC02CB">
        <w:rPr>
          <w:lang w:val="vi-VN"/>
        </w:rPr>
        <w:t>Thời gian trung bình cấp phát chứng chỉ</w:t>
      </w:r>
      <w:r w:rsidR="00FF0D98">
        <w:t>.</w:t>
      </w:r>
    </w:p>
    <w:p w14:paraId="0C375EAC" w14:textId="460F286A" w:rsidR="00FF0D98" w:rsidRPr="00145EF3" w:rsidRDefault="00FF0D98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FF0D98">
        <w:rPr>
          <w:lang w:val="vi-VN"/>
        </w:rPr>
        <w:t>Tỷ lệ thành công xoay vòng</w:t>
      </w:r>
      <w:r>
        <w:t>.</w:t>
      </w:r>
    </w:p>
    <w:p w14:paraId="360F1597" w14:textId="60D5817C" w:rsidR="00145EF3" w:rsidRPr="00FF0D98" w:rsidRDefault="00145EF3" w:rsidP="009B0457">
      <w:pPr>
        <w:pStyle w:val="ListParagraph"/>
        <w:numPr>
          <w:ilvl w:val="0"/>
          <w:numId w:val="108"/>
        </w:numPr>
        <w:rPr>
          <w:lang w:val="vi-VN"/>
        </w:rPr>
      </w:pPr>
      <w:r w:rsidRPr="00145EF3">
        <w:rPr>
          <w:lang w:val="vi-VN"/>
        </w:rPr>
        <w:t>Chi phí vận hành mỗi chứng chỉ</w:t>
      </w:r>
      <w:r>
        <w:t>.</w:t>
      </w:r>
    </w:p>
    <w:p w14:paraId="571E1262" w14:textId="77777777" w:rsidR="0063348E" w:rsidRPr="0063348E" w:rsidRDefault="0063348E" w:rsidP="0063348E">
      <w:pPr>
        <w:rPr>
          <w:lang w:val="vi-VN"/>
        </w:rPr>
      </w:pPr>
      <w:r w:rsidRPr="0063348E">
        <w:rPr>
          <w:b/>
          <w:bCs/>
          <w:lang w:val="vi-VN"/>
        </w:rPr>
        <w:t>Kỳ vọng kết quả:</w:t>
      </w:r>
    </w:p>
    <w:p w14:paraId="37B4310A" w14:textId="367A60B4" w:rsidR="0063348E" w:rsidRPr="00767B6A" w:rsidRDefault="0063348E" w:rsidP="00767B6A">
      <w:pPr>
        <w:pStyle w:val="ListParagraph"/>
        <w:numPr>
          <w:ilvl w:val="0"/>
          <w:numId w:val="109"/>
        </w:numPr>
        <w:rPr>
          <w:lang w:val="vi-VN"/>
        </w:rPr>
      </w:pPr>
      <w:r w:rsidRPr="009B0457">
        <w:rPr>
          <w:lang w:val="vi-VN"/>
        </w:rPr>
        <w:t>AWS Private CA + automated rotation:</w:t>
      </w:r>
      <w:r w:rsidR="00861227">
        <w:t xml:space="preserve"> </w:t>
      </w:r>
      <w:proofErr w:type="spellStart"/>
      <w:r w:rsidR="00861227" w:rsidRPr="00861227">
        <w:t>giảm</w:t>
      </w:r>
      <w:proofErr w:type="spellEnd"/>
      <w:r w:rsidRPr="009B0457">
        <w:rPr>
          <w:lang w:val="vi-VN"/>
        </w:rPr>
        <w:t xml:space="preserve"> </w:t>
      </w:r>
      <w:r w:rsidR="00767B6A" w:rsidRPr="00767B6A">
        <w:rPr>
          <w:lang w:val="vi-VN"/>
        </w:rPr>
        <w:t>chi phí hoạt động</w:t>
      </w:r>
      <w:r w:rsidR="00767B6A">
        <w:t>.</w:t>
      </w:r>
    </w:p>
    <w:p w14:paraId="6186A068" w14:textId="053315DB" w:rsidR="0063348E" w:rsidRPr="009B0457" w:rsidRDefault="0063348E" w:rsidP="009B0457">
      <w:pPr>
        <w:pStyle w:val="ListParagraph"/>
        <w:numPr>
          <w:ilvl w:val="0"/>
          <w:numId w:val="109"/>
        </w:numPr>
        <w:rPr>
          <w:lang w:val="vi-VN"/>
        </w:rPr>
      </w:pPr>
      <w:r w:rsidRPr="009B0457">
        <w:rPr>
          <w:lang w:val="vi-VN"/>
        </w:rPr>
        <w:t xml:space="preserve">Infrastructure-as-Code: </w:t>
      </w:r>
      <w:r w:rsidR="001A1A69" w:rsidRPr="001A1A69">
        <w:rPr>
          <w:lang w:val="vi-VN"/>
        </w:rPr>
        <w:t>70% giảm lỗi cấu hình</w:t>
      </w:r>
      <w:r w:rsidR="007403BC">
        <w:t>.</w:t>
      </w:r>
    </w:p>
    <w:p w14:paraId="04C4A4E7" w14:textId="6C1BB16B" w:rsidR="0063348E" w:rsidRPr="009B0457" w:rsidRDefault="007403BC" w:rsidP="009B0457">
      <w:pPr>
        <w:pStyle w:val="ListParagraph"/>
        <w:numPr>
          <w:ilvl w:val="0"/>
          <w:numId w:val="109"/>
        </w:numPr>
        <w:rPr>
          <w:lang w:val="vi-VN"/>
        </w:rPr>
      </w:pPr>
      <w:r w:rsidRPr="007403BC">
        <w:rPr>
          <w:lang w:val="vi-VN"/>
        </w:rPr>
        <w:t>Tích hợp giao thức **ACME**: 9</w:t>
      </w:r>
      <w:r w:rsidR="004D2609">
        <w:t>0</w:t>
      </w:r>
      <w:r w:rsidRPr="007403BC">
        <w:rPr>
          <w:lang w:val="vi-VN"/>
        </w:rPr>
        <w:t>% tỷ lệ tự động hóa</w:t>
      </w:r>
      <w:r>
        <w:t>.</w:t>
      </w:r>
    </w:p>
    <w:p w14:paraId="65C2394E" w14:textId="264914A3" w:rsidR="009B0457" w:rsidRPr="009B0457" w:rsidRDefault="00580D78" w:rsidP="009B0457">
      <w:pPr>
        <w:pStyle w:val="Heading3"/>
        <w:rPr>
          <w:bCs/>
          <w:lang w:val="vi-VN"/>
        </w:rPr>
      </w:pPr>
      <w:bookmarkStart w:id="29" w:name="_Toc211435314"/>
      <w:r w:rsidRPr="00580D78">
        <w:rPr>
          <w:bCs/>
          <w:lang w:val="vi-VN"/>
        </w:rPr>
        <w:t>Phân tích so sánh thuật toán</w:t>
      </w:r>
      <w:bookmarkEnd w:id="29"/>
    </w:p>
    <w:p w14:paraId="54B85900" w14:textId="7934DA0C" w:rsidR="009B0457" w:rsidRPr="009B0457" w:rsidRDefault="009B0457" w:rsidP="009B0457">
      <w:proofErr w:type="spellStart"/>
      <w:r w:rsidRPr="009B0457">
        <w:t>Một</w:t>
      </w:r>
      <w:proofErr w:type="spellEnd"/>
      <w:r w:rsidRPr="009B0457">
        <w:t xml:space="preserve"> </w:t>
      </w:r>
      <w:proofErr w:type="spellStart"/>
      <w:r w:rsidRPr="009B0457">
        <w:t>phần</w:t>
      </w:r>
      <w:proofErr w:type="spellEnd"/>
      <w:r w:rsidRPr="009B0457">
        <w:t xml:space="preserve"> </w:t>
      </w:r>
      <w:proofErr w:type="spellStart"/>
      <w:r w:rsidRPr="009B0457">
        <w:t>quan</w:t>
      </w:r>
      <w:proofErr w:type="spellEnd"/>
      <w:r w:rsidRPr="009B0457">
        <w:t xml:space="preserve"> </w:t>
      </w:r>
      <w:proofErr w:type="spellStart"/>
      <w:r w:rsidRPr="009B0457">
        <w:t>trọng</w:t>
      </w:r>
      <w:proofErr w:type="spellEnd"/>
      <w:r w:rsidRPr="009B0457">
        <w:t xml:space="preserve"> </w:t>
      </w:r>
      <w:proofErr w:type="spellStart"/>
      <w:r w:rsidRPr="009B0457">
        <w:t>là</w:t>
      </w:r>
      <w:proofErr w:type="spellEnd"/>
      <w:r w:rsidRPr="009B0457">
        <w:t xml:space="preserve"> so </w:t>
      </w:r>
      <w:proofErr w:type="spellStart"/>
      <w:r w:rsidRPr="009B0457">
        <w:t>sánh</w:t>
      </w:r>
      <w:proofErr w:type="spellEnd"/>
      <w:r w:rsidRPr="009B0457">
        <w:t xml:space="preserve"> </w:t>
      </w:r>
      <w:proofErr w:type="spellStart"/>
      <w:r w:rsidRPr="009B0457">
        <w:t>hiệu</w:t>
      </w:r>
      <w:proofErr w:type="spellEnd"/>
      <w:r w:rsidRPr="009B0457">
        <w:t xml:space="preserve"> </w:t>
      </w:r>
      <w:proofErr w:type="spellStart"/>
      <w:r w:rsidRPr="009B0457">
        <w:t>suất</w:t>
      </w:r>
      <w:proofErr w:type="spellEnd"/>
      <w:r w:rsidRPr="009B0457">
        <w:t xml:space="preserve"> </w:t>
      </w:r>
      <w:proofErr w:type="spellStart"/>
      <w:r w:rsidRPr="009B0457">
        <w:t>các</w:t>
      </w:r>
      <w:proofErr w:type="spellEnd"/>
      <w:r w:rsidRPr="009B0457">
        <w:t xml:space="preserve"> </w:t>
      </w:r>
      <w:proofErr w:type="spellStart"/>
      <w:r w:rsidRPr="009B0457">
        <w:t>thuật</w:t>
      </w:r>
      <w:proofErr w:type="spellEnd"/>
      <w:r w:rsidRPr="009B0457">
        <w:t xml:space="preserve"> </w:t>
      </w:r>
      <w:proofErr w:type="spellStart"/>
      <w:r w:rsidRPr="009B0457">
        <w:t>toán</w:t>
      </w:r>
      <w:proofErr w:type="spellEnd"/>
      <w:r w:rsidRPr="009B0457">
        <w:t xml:space="preserve"> </w:t>
      </w:r>
      <w:proofErr w:type="spellStart"/>
      <w:r w:rsidRPr="009B0457">
        <w:t>mã</w:t>
      </w:r>
      <w:proofErr w:type="spellEnd"/>
      <w:r w:rsidRPr="009B0457">
        <w:t xml:space="preserve"> </w:t>
      </w:r>
      <w:proofErr w:type="spellStart"/>
      <w:r w:rsidRPr="009B0457">
        <w:t>hóa</w:t>
      </w:r>
      <w:proofErr w:type="spellEnd"/>
      <w:r w:rsidRPr="009B0457">
        <w:t>:</w:t>
      </w:r>
    </w:p>
    <w:p w14:paraId="79119D5C" w14:textId="3F5AE846" w:rsidR="009B0457" w:rsidRDefault="00430B67" w:rsidP="009B0457">
      <w:r w:rsidRPr="00430B67">
        <w:lastRenderedPageBreak/>
        <w:t xml:space="preserve">Ma </w:t>
      </w:r>
      <w:proofErr w:type="spellStart"/>
      <w:r w:rsidRPr="00430B67">
        <w:t>trận</w:t>
      </w:r>
      <w:proofErr w:type="spellEnd"/>
      <w:r w:rsidRPr="00430B67">
        <w:t xml:space="preserve"> </w:t>
      </w:r>
      <w:proofErr w:type="spellStart"/>
      <w:r w:rsidRPr="00430B67">
        <w:t>hiệu</w:t>
      </w:r>
      <w:proofErr w:type="spellEnd"/>
      <w:r w:rsidRPr="00430B67">
        <w:t xml:space="preserve"> </w:t>
      </w:r>
      <w:proofErr w:type="spellStart"/>
      <w:r w:rsidRPr="00430B67">
        <w:t>suất</w:t>
      </w:r>
      <w:proofErr w:type="spellEnd"/>
      <w:r w:rsidRPr="00430B67">
        <w:t xml:space="preserve"> </w:t>
      </w:r>
      <w:proofErr w:type="spellStart"/>
      <w:r w:rsidRPr="00430B67">
        <w:t>thuật</w:t>
      </w:r>
      <w:proofErr w:type="spellEnd"/>
      <w:r w:rsidRPr="00430B67">
        <w:t xml:space="preserve"> </w:t>
      </w:r>
      <w:proofErr w:type="spellStart"/>
      <w:r w:rsidRPr="00430B67">
        <w:t>toán</w:t>
      </w:r>
      <w:proofErr w:type="spellEnd"/>
      <w:r w:rsidRPr="00430B67">
        <w:t xml:space="preserve"> </w:t>
      </w:r>
      <w:r w:rsidR="009B0457">
        <w:t>(</w:t>
      </w:r>
      <w:proofErr w:type="spellStart"/>
      <w:r w:rsidR="009B0457">
        <w:t>trên</w:t>
      </w:r>
      <w:proofErr w:type="spellEnd"/>
      <w:r w:rsidR="009B0457">
        <w:t xml:space="preserve"> t3a.micro/small):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B0457" w14:paraId="65F25ED7" w14:textId="77777777" w:rsidTr="009B0457">
        <w:tc>
          <w:tcPr>
            <w:tcW w:w="2336" w:type="dxa"/>
          </w:tcPr>
          <w:p w14:paraId="2A2DEA3A" w14:textId="77777777" w:rsidR="009B0457" w:rsidRDefault="009B0457" w:rsidP="009B0457"/>
        </w:tc>
        <w:tc>
          <w:tcPr>
            <w:tcW w:w="2336" w:type="dxa"/>
          </w:tcPr>
          <w:p w14:paraId="3E7F7F1F" w14:textId="170A46A4" w:rsidR="009B0457" w:rsidRDefault="009B0457" w:rsidP="009B0457">
            <w:r>
              <w:t>ECDSA P-256</w:t>
            </w:r>
          </w:p>
        </w:tc>
        <w:tc>
          <w:tcPr>
            <w:tcW w:w="2336" w:type="dxa"/>
          </w:tcPr>
          <w:p w14:paraId="3C3CB01D" w14:textId="38CDBA06" w:rsidR="009B0457" w:rsidRDefault="009B0457" w:rsidP="009B0457">
            <w:r>
              <w:t>RSA-2048</w:t>
            </w:r>
          </w:p>
        </w:tc>
        <w:tc>
          <w:tcPr>
            <w:tcW w:w="2336" w:type="dxa"/>
          </w:tcPr>
          <w:p w14:paraId="7F3D18EE" w14:textId="03066DBD" w:rsidR="009B0457" w:rsidRDefault="009B0457" w:rsidP="009B0457">
            <w:r>
              <w:t>Ed25519</w:t>
            </w:r>
          </w:p>
        </w:tc>
      </w:tr>
      <w:tr w:rsidR="009B0457" w14:paraId="1B7D8707" w14:textId="77777777" w:rsidTr="009B0457">
        <w:tc>
          <w:tcPr>
            <w:tcW w:w="2336" w:type="dxa"/>
          </w:tcPr>
          <w:p w14:paraId="0E787B62" w14:textId="3285F07D" w:rsidR="009B0457" w:rsidRDefault="009B0457" w:rsidP="009B0457">
            <w:r>
              <w:t>Certificate Gen</w:t>
            </w:r>
          </w:p>
        </w:tc>
        <w:tc>
          <w:tcPr>
            <w:tcW w:w="2336" w:type="dxa"/>
          </w:tcPr>
          <w:p w14:paraId="3F22185F" w14:textId="7B898DD8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1A0DD014" w14:textId="645AE233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1EF44165" w14:textId="39027099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</w:tr>
      <w:tr w:rsidR="009B0457" w14:paraId="73E77985" w14:textId="77777777" w:rsidTr="009B0457">
        <w:tc>
          <w:tcPr>
            <w:tcW w:w="2336" w:type="dxa"/>
          </w:tcPr>
          <w:p w14:paraId="4EBE59C9" w14:textId="5F4FDECA" w:rsidR="009B0457" w:rsidRDefault="009B0457" w:rsidP="009B0457">
            <w:r>
              <w:t>Cert Validation</w:t>
            </w:r>
          </w:p>
        </w:tc>
        <w:tc>
          <w:tcPr>
            <w:tcW w:w="2336" w:type="dxa"/>
          </w:tcPr>
          <w:p w14:paraId="77875CEB" w14:textId="3A102B39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1F04889A" w14:textId="2D71AEDA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0BF93EB6" w14:textId="6DB8E105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</w:tr>
      <w:tr w:rsidR="009B0457" w14:paraId="4670D750" w14:textId="77777777" w:rsidTr="009B0457">
        <w:tc>
          <w:tcPr>
            <w:tcW w:w="2336" w:type="dxa"/>
          </w:tcPr>
          <w:p w14:paraId="766D1730" w14:textId="32041001" w:rsidR="009B0457" w:rsidRPr="009B0457" w:rsidRDefault="009B0457" w:rsidP="009B0457">
            <w:r w:rsidRPr="009B0457">
              <w:rPr>
                <w:lang w:val="vi-VN"/>
              </w:rPr>
              <w:t>Token Signing</w:t>
            </w:r>
          </w:p>
        </w:tc>
        <w:tc>
          <w:tcPr>
            <w:tcW w:w="2336" w:type="dxa"/>
          </w:tcPr>
          <w:p w14:paraId="521F87B2" w14:textId="216DBD0D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1EA589DD" w14:textId="6A11DF60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4FA6A0BA" w14:textId="6A9C37C9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</w:tr>
      <w:tr w:rsidR="009B0457" w14:paraId="7E335118" w14:textId="77777777" w:rsidTr="009B0457">
        <w:tc>
          <w:tcPr>
            <w:tcW w:w="2336" w:type="dxa"/>
          </w:tcPr>
          <w:p w14:paraId="3346ADF7" w14:textId="44B75298" w:rsidR="009B0457" w:rsidRDefault="009B0457" w:rsidP="009B0457">
            <w:r>
              <w:t>Token Verify</w:t>
            </w:r>
          </w:p>
        </w:tc>
        <w:tc>
          <w:tcPr>
            <w:tcW w:w="2336" w:type="dxa"/>
          </w:tcPr>
          <w:p w14:paraId="398CB260" w14:textId="643A53B9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65A3D7F4" w14:textId="4A8C46B6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  <w:tc>
          <w:tcPr>
            <w:tcW w:w="2336" w:type="dxa"/>
          </w:tcPr>
          <w:p w14:paraId="59A085A1" w14:textId="45AC2A39" w:rsidR="009B0457" w:rsidRDefault="009B0457" w:rsidP="009B0457">
            <w:proofErr w:type="gramStart"/>
            <w:r>
              <w:t>?</w:t>
            </w:r>
            <w:proofErr w:type="spellStart"/>
            <w:r>
              <w:t>ms</w:t>
            </w:r>
            <w:proofErr w:type="spellEnd"/>
            <w:proofErr w:type="gramEnd"/>
          </w:p>
        </w:tc>
      </w:tr>
      <w:tr w:rsidR="009B0457" w14:paraId="7E7742C5" w14:textId="77777777" w:rsidTr="009B0457">
        <w:tc>
          <w:tcPr>
            <w:tcW w:w="2336" w:type="dxa"/>
          </w:tcPr>
          <w:p w14:paraId="7E7B095D" w14:textId="0A53D2FF" w:rsidR="009B0457" w:rsidRDefault="009B0457" w:rsidP="009B0457">
            <w:r>
              <w:t>Memory Usage</w:t>
            </w:r>
          </w:p>
        </w:tc>
        <w:tc>
          <w:tcPr>
            <w:tcW w:w="2336" w:type="dxa"/>
          </w:tcPr>
          <w:p w14:paraId="51233BCE" w14:textId="40498B3C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4FBA33F6" w14:textId="606F4673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35685450" w14:textId="27EE98D3" w:rsidR="009B0457" w:rsidRDefault="009B0457" w:rsidP="009B0457">
            <w:r>
              <w:t>?</w:t>
            </w:r>
          </w:p>
        </w:tc>
      </w:tr>
      <w:tr w:rsidR="009B0457" w14:paraId="4B068DA4" w14:textId="77777777" w:rsidTr="009B0457">
        <w:tc>
          <w:tcPr>
            <w:tcW w:w="2336" w:type="dxa"/>
          </w:tcPr>
          <w:p w14:paraId="1A46ACC0" w14:textId="6ED698D9" w:rsidR="009B0457" w:rsidRDefault="002D35F7" w:rsidP="009B0457">
            <w:r>
              <w:t>CPU Usage</w:t>
            </w:r>
          </w:p>
        </w:tc>
        <w:tc>
          <w:tcPr>
            <w:tcW w:w="2336" w:type="dxa"/>
          </w:tcPr>
          <w:p w14:paraId="245DF826" w14:textId="5574A870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44059EB3" w14:textId="776EC50C" w:rsidR="009B0457" w:rsidRDefault="009B0457" w:rsidP="009B0457">
            <w:r>
              <w:t>?</w:t>
            </w:r>
          </w:p>
        </w:tc>
        <w:tc>
          <w:tcPr>
            <w:tcW w:w="2336" w:type="dxa"/>
          </w:tcPr>
          <w:p w14:paraId="26A60B27" w14:textId="6F8A60EE" w:rsidR="009B0457" w:rsidRDefault="009B0457" w:rsidP="009B0457">
            <w:r>
              <w:t>?</w:t>
            </w:r>
          </w:p>
        </w:tc>
      </w:tr>
      <w:tr w:rsidR="009B0457" w14:paraId="261E2DCE" w14:textId="77777777" w:rsidTr="009B0457">
        <w:tc>
          <w:tcPr>
            <w:tcW w:w="2336" w:type="dxa"/>
          </w:tcPr>
          <w:p w14:paraId="22506650" w14:textId="7581BF7D" w:rsidR="009B0457" w:rsidRDefault="009B0457" w:rsidP="009B0457">
            <w:r>
              <w:t>Key Size</w:t>
            </w:r>
          </w:p>
        </w:tc>
        <w:tc>
          <w:tcPr>
            <w:tcW w:w="2336" w:type="dxa"/>
          </w:tcPr>
          <w:p w14:paraId="0171C9A2" w14:textId="66024B20" w:rsidR="009B0457" w:rsidRDefault="009B0457" w:rsidP="009B0457">
            <w:r>
              <w:t>256-bit</w:t>
            </w:r>
          </w:p>
        </w:tc>
        <w:tc>
          <w:tcPr>
            <w:tcW w:w="2336" w:type="dxa"/>
          </w:tcPr>
          <w:p w14:paraId="0550F2AB" w14:textId="478C8DB9" w:rsidR="009B0457" w:rsidRDefault="009B0457" w:rsidP="009B0457">
            <w:r>
              <w:t>2048-bit</w:t>
            </w:r>
          </w:p>
        </w:tc>
        <w:tc>
          <w:tcPr>
            <w:tcW w:w="2336" w:type="dxa"/>
          </w:tcPr>
          <w:p w14:paraId="0D7A410C" w14:textId="1DBA7029" w:rsidR="009B0457" w:rsidRDefault="009B0457" w:rsidP="009B0457">
            <w:r>
              <w:t>255-bit</w:t>
            </w:r>
          </w:p>
        </w:tc>
      </w:tr>
      <w:tr w:rsidR="009B0457" w14:paraId="3018B320" w14:textId="77777777" w:rsidTr="009B0457">
        <w:tc>
          <w:tcPr>
            <w:tcW w:w="2336" w:type="dxa"/>
          </w:tcPr>
          <w:p w14:paraId="57406D77" w14:textId="27B3DD31" w:rsidR="009B0457" w:rsidRDefault="009B0457" w:rsidP="009B0457">
            <w:r>
              <w:t>Security Level</w:t>
            </w:r>
          </w:p>
        </w:tc>
        <w:tc>
          <w:tcPr>
            <w:tcW w:w="2336" w:type="dxa"/>
          </w:tcPr>
          <w:p w14:paraId="5DB441D9" w14:textId="7D045255" w:rsidR="009B0457" w:rsidRDefault="009B0457" w:rsidP="009B0457">
            <w:r>
              <w:t>~128-bit</w:t>
            </w:r>
          </w:p>
        </w:tc>
        <w:tc>
          <w:tcPr>
            <w:tcW w:w="2336" w:type="dxa"/>
          </w:tcPr>
          <w:p w14:paraId="674F16F1" w14:textId="274A5F4B" w:rsidR="009B0457" w:rsidRDefault="009B0457" w:rsidP="009B0457">
            <w:r>
              <w:t>~112-bit</w:t>
            </w:r>
          </w:p>
        </w:tc>
        <w:tc>
          <w:tcPr>
            <w:tcW w:w="2336" w:type="dxa"/>
          </w:tcPr>
          <w:p w14:paraId="60301814" w14:textId="7328A626" w:rsidR="009B0457" w:rsidRDefault="009B0457" w:rsidP="009B0457">
            <w:r>
              <w:t>~128-bit</w:t>
            </w:r>
          </w:p>
        </w:tc>
      </w:tr>
    </w:tbl>
    <w:p w14:paraId="33CEB88D" w14:textId="77777777" w:rsidR="009B0457" w:rsidRDefault="009B0457" w:rsidP="009B0457"/>
    <w:p w14:paraId="7A77AB20" w14:textId="5491CB01" w:rsidR="001D19C4" w:rsidRDefault="00332F98" w:rsidP="00332F98">
      <w:pPr>
        <w:pStyle w:val="Heading3"/>
      </w:pPr>
      <w:bookmarkStart w:id="30" w:name="_Toc211435315"/>
      <w:r w:rsidRPr="00332F98">
        <w:t>Demo Implementation</w:t>
      </w:r>
      <w:bookmarkEnd w:id="30"/>
    </w:p>
    <w:p w14:paraId="368C5EDC" w14:textId="51CDA4BF" w:rsidR="006A020E" w:rsidRDefault="00332F98" w:rsidP="00332F98">
      <w:proofErr w:type="spellStart"/>
      <w:r w:rsidRPr="00332F98">
        <w:t>Để</w:t>
      </w:r>
      <w:proofErr w:type="spellEnd"/>
      <w:r w:rsidRPr="00332F98">
        <w:t xml:space="preserve"> </w:t>
      </w:r>
      <w:proofErr w:type="spellStart"/>
      <w:r w:rsidR="006A020E">
        <w:t>xác</w:t>
      </w:r>
      <w:proofErr w:type="spellEnd"/>
      <w:r w:rsidR="006A020E">
        <w:t xml:space="preserve"> </w:t>
      </w:r>
      <w:proofErr w:type="spellStart"/>
      <w:r w:rsidR="006A020E">
        <w:t>thực</w:t>
      </w:r>
      <w:proofErr w:type="spellEnd"/>
      <w:r w:rsidRPr="00332F98">
        <w:t xml:space="preserve"> </w:t>
      </w:r>
      <w:proofErr w:type="spellStart"/>
      <w:r w:rsidRPr="00332F98">
        <w:t>các</w:t>
      </w:r>
      <w:proofErr w:type="spellEnd"/>
      <w:r w:rsidRPr="00332F98">
        <w:t xml:space="preserve"> </w:t>
      </w:r>
      <w:proofErr w:type="spellStart"/>
      <w:r w:rsidR="009D4540">
        <w:t>số</w:t>
      </w:r>
      <w:proofErr w:type="spellEnd"/>
      <w:r w:rsidR="009D4540">
        <w:t xml:space="preserve"> </w:t>
      </w:r>
      <w:proofErr w:type="spellStart"/>
      <w:r w:rsidR="009D4540">
        <w:t>liệu</w:t>
      </w:r>
      <w:proofErr w:type="spellEnd"/>
      <w:r w:rsidRPr="00332F98">
        <w:t xml:space="preserve">, </w:t>
      </w:r>
      <w:proofErr w:type="spellStart"/>
      <w:r w:rsidRPr="00332F98">
        <w:t>sẽ</w:t>
      </w:r>
      <w:proofErr w:type="spellEnd"/>
      <w:r w:rsidRPr="00332F98">
        <w:t xml:space="preserve"> </w:t>
      </w:r>
      <w:proofErr w:type="spellStart"/>
      <w:r w:rsidRPr="00332F98">
        <w:t>xây</w:t>
      </w:r>
      <w:proofErr w:type="spellEnd"/>
      <w:r w:rsidRPr="00332F98">
        <w:t xml:space="preserve"> </w:t>
      </w:r>
      <w:proofErr w:type="spellStart"/>
      <w:r w:rsidRPr="00332F98">
        <w:t>dựng</w:t>
      </w:r>
      <w:proofErr w:type="spellEnd"/>
      <w:r w:rsidRPr="00332F98">
        <w:t xml:space="preserve"> </w:t>
      </w:r>
      <w:proofErr w:type="spellStart"/>
      <w:r w:rsidRPr="00332F98">
        <w:t>một</w:t>
      </w:r>
      <w:proofErr w:type="spellEnd"/>
      <w:r w:rsidR="006A020E">
        <w:t xml:space="preserve"> </w:t>
      </w:r>
      <w:proofErr w:type="spellStart"/>
      <w:r w:rsidR="006A020E">
        <w:t>ứng</w:t>
      </w:r>
      <w:proofErr w:type="spellEnd"/>
      <w:r w:rsidR="006A020E">
        <w:t xml:space="preserve"> </w:t>
      </w:r>
      <w:proofErr w:type="spellStart"/>
      <w:r w:rsidR="006A020E">
        <w:t>dụng</w:t>
      </w:r>
      <w:proofErr w:type="spellEnd"/>
      <w:r w:rsidRPr="00332F98">
        <w:t xml:space="preserve"> demo</w:t>
      </w:r>
      <w:r>
        <w:t>:</w:t>
      </w:r>
    </w:p>
    <w:p w14:paraId="45EA04B8" w14:textId="3CD445F3" w:rsidR="00332F98" w:rsidRPr="006A020E" w:rsidRDefault="00332F98" w:rsidP="00332F98">
      <w:r w:rsidRPr="00332F98">
        <w:rPr>
          <w:b/>
          <w:bCs/>
          <w:lang w:val="vi-VN"/>
        </w:rPr>
        <w:t>Banking API Simulation:</w:t>
      </w:r>
    </w:p>
    <w:p w14:paraId="5B24ECF6" w14:textId="77777777" w:rsidR="00F2376C" w:rsidRDefault="00F2376C" w:rsidP="00332F98">
      <w:r w:rsidRPr="00F2376C">
        <w:rPr>
          <w:lang w:val="vi-VN"/>
        </w:rPr>
        <w:t>Kịch bản demo:</w:t>
      </w:r>
      <w:r w:rsidRPr="00F2376C">
        <w:rPr>
          <w:lang w:val="vi-VN"/>
        </w:rPr>
        <w:t xml:space="preserve"> </w:t>
      </w:r>
    </w:p>
    <w:p w14:paraId="5FA6712E" w14:textId="1E4F16DC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 xml:space="preserve">Client application </w:t>
      </w:r>
      <w:proofErr w:type="spellStart"/>
      <w:r w:rsidRPr="00F2376C">
        <w:t>xác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Pr="00F2376C">
        <w:t xml:space="preserve"> qua </w:t>
      </w:r>
      <w:proofErr w:type="spellStart"/>
      <w:r w:rsidRPr="00F2376C">
        <w:t>mTLS</w:t>
      </w:r>
      <w:proofErr w:type="spellEnd"/>
      <w:r w:rsidR="006928B0">
        <w:t>.</w:t>
      </w:r>
    </w:p>
    <w:p w14:paraId="1AABBD2E" w14:textId="5410A9CE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 xml:space="preserve">API Gateway proxy </w:t>
      </w:r>
      <w:proofErr w:type="spellStart"/>
      <w:r w:rsidRPr="00F2376C">
        <w:t>với</w:t>
      </w:r>
      <w:proofErr w:type="spellEnd"/>
      <w:r w:rsidRPr="00F2376C">
        <w:t xml:space="preserve"> </w:t>
      </w:r>
      <w:proofErr w:type="spellStart"/>
      <w:r w:rsidRPr="00F2376C">
        <w:t>xác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Pr="00F2376C">
        <w:t xml:space="preserve"> Zero-Trust</w:t>
      </w:r>
      <w:r w:rsidR="006928B0">
        <w:t>.</w:t>
      </w:r>
    </w:p>
    <w:p w14:paraId="6982120C" w14:textId="31383331" w:rsidR="00F2376C" w:rsidRPr="00F2376C" w:rsidRDefault="00F2376C" w:rsidP="00F2376C">
      <w:pPr>
        <w:pStyle w:val="ListParagraph"/>
        <w:numPr>
          <w:ilvl w:val="0"/>
          <w:numId w:val="134"/>
        </w:numPr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r w:rsidRPr="00F2376C">
        <w:t xml:space="preserve">Service-to-service </w:t>
      </w:r>
      <w:proofErr w:type="spellStart"/>
      <w:r w:rsidRPr="00F2376C">
        <w:t>với</w:t>
      </w:r>
      <w:proofErr w:type="spellEnd"/>
      <w:r w:rsidRPr="00F2376C">
        <w:t xml:space="preserve"> </w:t>
      </w:r>
      <w:proofErr w:type="spellStart"/>
      <w:r w:rsidRPr="00F2376C">
        <w:t>DPoP</w:t>
      </w:r>
      <w:proofErr w:type="spellEnd"/>
      <w:r w:rsidRPr="00F2376C">
        <w:t xml:space="preserve"> tokens</w:t>
      </w:r>
      <w:r w:rsidR="006928B0">
        <w:t>.</w:t>
      </w:r>
    </w:p>
    <w:p w14:paraId="015315EE" w14:textId="7CFA811D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>User Service (</w:t>
      </w:r>
      <w:proofErr w:type="spellStart"/>
      <w:r w:rsidRPr="00F2376C">
        <w:t>quản</w:t>
      </w:r>
      <w:proofErr w:type="spellEnd"/>
      <w:r w:rsidRPr="00F2376C">
        <w:t xml:space="preserve"> </w:t>
      </w:r>
      <w:proofErr w:type="spellStart"/>
      <w:r w:rsidRPr="00F2376C">
        <w:t>lý</w:t>
      </w:r>
      <w:proofErr w:type="spellEnd"/>
      <w:r w:rsidRPr="00F2376C">
        <w:t xml:space="preserve"> </w:t>
      </w:r>
      <w:proofErr w:type="spellStart"/>
      <w:r w:rsidRPr="00F2376C">
        <w:t>danh</w:t>
      </w:r>
      <w:proofErr w:type="spellEnd"/>
      <w:r w:rsidRPr="00F2376C">
        <w:t xml:space="preserve"> </w:t>
      </w:r>
      <w:proofErr w:type="spellStart"/>
      <w:r w:rsidRPr="00F2376C">
        <w:t>tính</w:t>
      </w:r>
      <w:proofErr w:type="spellEnd"/>
      <w:r w:rsidRPr="00F2376C">
        <w:t xml:space="preserve"> </w:t>
      </w:r>
      <w:proofErr w:type="spellStart"/>
      <w:r w:rsidRPr="00F2376C">
        <w:t>người</w:t>
      </w:r>
      <w:proofErr w:type="spellEnd"/>
      <w:r w:rsidRPr="00F2376C">
        <w:t xml:space="preserve"> </w:t>
      </w:r>
      <w:proofErr w:type="spellStart"/>
      <w:r w:rsidRPr="00F2376C">
        <w:t>dùng</w:t>
      </w:r>
      <w:proofErr w:type="spellEnd"/>
      <w:r w:rsidRPr="00F2376C">
        <w:t>)</w:t>
      </w:r>
      <w:r w:rsidR="006928B0">
        <w:t>.</w:t>
      </w:r>
    </w:p>
    <w:p w14:paraId="45C62B01" w14:textId="3989F7F7" w:rsidR="00F2376C" w:rsidRPr="00F2376C" w:rsidRDefault="00F2376C" w:rsidP="00F2376C">
      <w:pPr>
        <w:pStyle w:val="ListParagraph"/>
        <w:numPr>
          <w:ilvl w:val="0"/>
          <w:numId w:val="134"/>
        </w:numPr>
      </w:pPr>
      <w:r w:rsidRPr="00F2376C">
        <w:t>Product Service (</w:t>
      </w:r>
      <w:proofErr w:type="spellStart"/>
      <w:r w:rsidRPr="00F2376C">
        <w:t>quản</w:t>
      </w:r>
      <w:proofErr w:type="spellEnd"/>
      <w:r w:rsidRPr="00F2376C">
        <w:t xml:space="preserve"> </w:t>
      </w:r>
      <w:proofErr w:type="spellStart"/>
      <w:r w:rsidRPr="00F2376C">
        <w:t>lý</w:t>
      </w:r>
      <w:proofErr w:type="spellEnd"/>
      <w:r w:rsidRPr="00F2376C">
        <w:t xml:space="preserve"> </w:t>
      </w:r>
      <w:proofErr w:type="spellStart"/>
      <w:r w:rsidRPr="00F2376C">
        <w:t>sản</w:t>
      </w:r>
      <w:proofErr w:type="spellEnd"/>
      <w:r w:rsidRPr="00F2376C">
        <w:t xml:space="preserve"> </w:t>
      </w:r>
      <w:proofErr w:type="spellStart"/>
      <w:r w:rsidRPr="00F2376C">
        <w:t>phẩm</w:t>
      </w:r>
      <w:proofErr w:type="spellEnd"/>
      <w:r w:rsidRPr="00F2376C">
        <w:t>)</w:t>
      </w:r>
      <w:r w:rsidR="006928B0">
        <w:t>.</w:t>
      </w:r>
    </w:p>
    <w:p w14:paraId="20450318" w14:textId="05737631" w:rsidR="00F2376C" w:rsidRPr="00F2376C" w:rsidRDefault="00F2376C" w:rsidP="00F2376C">
      <w:pPr>
        <w:pStyle w:val="ListParagraph"/>
        <w:numPr>
          <w:ilvl w:val="0"/>
          <w:numId w:val="134"/>
        </w:numPr>
      </w:pPr>
      <w:proofErr w:type="spellStart"/>
      <w:r w:rsidRPr="00F2376C">
        <w:t>Giám</w:t>
      </w:r>
      <w:proofErr w:type="spellEnd"/>
      <w:r w:rsidRPr="00F2376C">
        <w:t xml:space="preserve"> </w:t>
      </w:r>
      <w:proofErr w:type="spellStart"/>
      <w:r w:rsidRPr="00F2376C">
        <w:t>sát</w:t>
      </w:r>
      <w:proofErr w:type="spellEnd"/>
      <w:r w:rsidRPr="00F2376C">
        <w:t xml:space="preserve"> </w:t>
      </w:r>
      <w:proofErr w:type="spellStart"/>
      <w:r w:rsidRPr="00F2376C">
        <w:t>hiệu</w:t>
      </w:r>
      <w:proofErr w:type="spellEnd"/>
      <w:r w:rsidRPr="00F2376C">
        <w:t xml:space="preserve"> </w:t>
      </w:r>
      <w:proofErr w:type="spellStart"/>
      <w:r w:rsidRPr="00F2376C">
        <w:t>suất</w:t>
      </w:r>
      <w:proofErr w:type="spellEnd"/>
      <w:r w:rsidRPr="00F2376C">
        <w:t xml:space="preserve"> </w:t>
      </w:r>
      <w:proofErr w:type="spellStart"/>
      <w:r w:rsidRPr="00F2376C">
        <w:t>thời</w:t>
      </w:r>
      <w:proofErr w:type="spellEnd"/>
      <w:r w:rsidRPr="00F2376C">
        <w:t xml:space="preserve"> </w:t>
      </w:r>
      <w:proofErr w:type="spellStart"/>
      <w:r w:rsidRPr="00F2376C">
        <w:t>gian</w:t>
      </w:r>
      <w:proofErr w:type="spellEnd"/>
      <w:r w:rsidRPr="00F2376C">
        <w:t xml:space="preserve"> </w:t>
      </w:r>
      <w:proofErr w:type="spellStart"/>
      <w:r w:rsidRPr="00F2376C">
        <w:t>thực</w:t>
      </w:r>
      <w:proofErr w:type="spellEnd"/>
      <w:r w:rsidR="006928B0">
        <w:t>.</w:t>
      </w:r>
    </w:p>
    <w:p w14:paraId="58080C76" w14:textId="49FF3E12" w:rsidR="0012413F" w:rsidRDefault="00F2376C" w:rsidP="006928B0">
      <w:pPr>
        <w:pStyle w:val="ListParagraph"/>
        <w:numPr>
          <w:ilvl w:val="0"/>
          <w:numId w:val="134"/>
        </w:numPr>
      </w:pPr>
      <w:r w:rsidRPr="00F2376C">
        <w:t xml:space="preserve">Minh </w:t>
      </w:r>
      <w:proofErr w:type="spellStart"/>
      <w:r w:rsidRPr="00F2376C">
        <w:t>họa</w:t>
      </w:r>
      <w:proofErr w:type="spellEnd"/>
      <w:r w:rsidRPr="00F2376C">
        <w:t xml:space="preserve"> </w:t>
      </w:r>
      <w:proofErr w:type="spellStart"/>
      <w:r w:rsidRPr="00F2376C">
        <w:t>sự</w:t>
      </w:r>
      <w:proofErr w:type="spellEnd"/>
      <w:r w:rsidRPr="00F2376C">
        <w:t xml:space="preserve"> </w:t>
      </w:r>
      <w:proofErr w:type="spellStart"/>
      <w:r w:rsidRPr="00F2376C">
        <w:t>kiện</w:t>
      </w:r>
      <w:proofErr w:type="spellEnd"/>
      <w:r w:rsidRPr="00F2376C">
        <w:t xml:space="preserve"> </w:t>
      </w:r>
      <w:proofErr w:type="spellStart"/>
      <w:r w:rsidRPr="00F2376C">
        <w:t>bảo</w:t>
      </w:r>
      <w:proofErr w:type="spellEnd"/>
      <w:r w:rsidRPr="00F2376C">
        <w:t xml:space="preserve"> </w:t>
      </w:r>
      <w:proofErr w:type="spellStart"/>
      <w:r w:rsidRPr="00F2376C">
        <w:t>mật</w:t>
      </w:r>
      <w:proofErr w:type="spellEnd"/>
      <w:r w:rsidR="006928B0">
        <w:t>.</w:t>
      </w:r>
    </w:p>
    <w:p w14:paraId="1A124574" w14:textId="5E0E15AD" w:rsidR="006928B0" w:rsidRPr="00F2376C" w:rsidRDefault="0012413F" w:rsidP="0012413F">
      <w:pPr>
        <w:spacing w:line="276" w:lineRule="auto"/>
        <w:jc w:val="left"/>
      </w:pPr>
      <w:r>
        <w:br w:type="page"/>
      </w:r>
    </w:p>
    <w:p w14:paraId="531D6F90" w14:textId="7BAE5A26" w:rsidR="00332F98" w:rsidRDefault="00332F98" w:rsidP="00332F98">
      <w:pPr>
        <w:pStyle w:val="Heading1"/>
      </w:pPr>
      <w:bookmarkStart w:id="31" w:name="_Toc211435316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bookmarkEnd w:id="31"/>
      <w:proofErr w:type="spellEnd"/>
    </w:p>
    <w:p w14:paraId="71A46978" w14:textId="73C1D62F" w:rsidR="00332F98" w:rsidRPr="00332F98" w:rsidRDefault="00332F98" w:rsidP="00332F98">
      <w:proofErr w:type="spellStart"/>
      <w:r w:rsidRPr="00332F98">
        <w:t>Nghiên</w:t>
      </w:r>
      <w:proofErr w:type="spellEnd"/>
      <w:r w:rsidRPr="00332F98">
        <w:t xml:space="preserve"> </w:t>
      </w:r>
      <w:proofErr w:type="spellStart"/>
      <w:r w:rsidRPr="00332F98">
        <w:t>cứu</w:t>
      </w:r>
      <w:proofErr w:type="spellEnd"/>
      <w:r w:rsidRPr="00332F98">
        <w:t xml:space="preserve"> </w:t>
      </w:r>
      <w:proofErr w:type="spellStart"/>
      <w:r w:rsidRPr="00332F98">
        <w:t>này</w:t>
      </w:r>
      <w:proofErr w:type="spellEnd"/>
      <w:r w:rsidRPr="00332F98">
        <w:t xml:space="preserve"> </w:t>
      </w:r>
      <w:proofErr w:type="spellStart"/>
      <w:r w:rsidRPr="00332F98">
        <w:t>đề</w:t>
      </w:r>
      <w:proofErr w:type="spellEnd"/>
      <w:r w:rsidRPr="00332F98">
        <w:t xml:space="preserve"> </w:t>
      </w:r>
      <w:proofErr w:type="spellStart"/>
      <w:r w:rsidRPr="00332F98">
        <w:t>xuất</w:t>
      </w:r>
      <w:proofErr w:type="spellEnd"/>
      <w:r w:rsidRPr="00332F98">
        <w:t xml:space="preserve"> </w:t>
      </w:r>
      <w:proofErr w:type="spellStart"/>
      <w:r w:rsidRPr="00332F98">
        <w:t>một</w:t>
      </w:r>
      <w:proofErr w:type="spellEnd"/>
      <w:r w:rsidRPr="00332F98">
        <w:t xml:space="preserve"> </w:t>
      </w:r>
      <w:proofErr w:type="spellStart"/>
      <w:r w:rsidRPr="00332F98">
        <w:t>kiến</w:t>
      </w:r>
      <w:proofErr w:type="spellEnd"/>
      <w:r w:rsidRPr="00332F98">
        <w:t xml:space="preserve"> </w:t>
      </w:r>
      <w:proofErr w:type="spellStart"/>
      <w:r w:rsidRPr="00332F98">
        <w:t>trúc</w:t>
      </w:r>
      <w:proofErr w:type="spellEnd"/>
      <w:r w:rsidRPr="00332F98">
        <w:t xml:space="preserve"> Zero-Trust API authentication </w:t>
      </w:r>
      <w:proofErr w:type="spellStart"/>
      <w:r w:rsidRPr="00332F98">
        <w:t>kết</w:t>
      </w:r>
      <w:proofErr w:type="spellEnd"/>
      <w:r w:rsidRPr="00332F98">
        <w:t xml:space="preserve"> </w:t>
      </w:r>
      <w:proofErr w:type="spellStart"/>
      <w:r w:rsidRPr="00332F98">
        <w:t>hợp</w:t>
      </w:r>
      <w:proofErr w:type="spellEnd"/>
      <w:r w:rsidRPr="00332F98">
        <w:t xml:space="preserve"> </w:t>
      </w:r>
      <w:proofErr w:type="spellStart"/>
      <w:r w:rsidRPr="00332F98">
        <w:t>mTLS</w:t>
      </w:r>
      <w:proofErr w:type="spellEnd"/>
      <w:r w:rsidRPr="00332F98">
        <w:t xml:space="preserve"> </w:t>
      </w:r>
      <w:proofErr w:type="spellStart"/>
      <w:r w:rsidRPr="00332F98">
        <w:t>và</w:t>
      </w:r>
      <w:proofErr w:type="spellEnd"/>
      <w:r w:rsidRPr="00332F98">
        <w:t xml:space="preserve"> token-based signatures </w:t>
      </w:r>
      <w:proofErr w:type="spellStart"/>
      <w:r w:rsidRPr="00332F98">
        <w:t>nhằm</w:t>
      </w:r>
      <w:proofErr w:type="spellEnd"/>
      <w:r w:rsidRPr="00332F98">
        <w:t xml:space="preserve"> </w:t>
      </w:r>
      <w:proofErr w:type="spellStart"/>
      <w:r w:rsidRPr="00332F98">
        <w:t>tăng</w:t>
      </w:r>
      <w:proofErr w:type="spellEnd"/>
      <w:r w:rsidRPr="00332F98">
        <w:t xml:space="preserve"> </w:t>
      </w:r>
      <w:proofErr w:type="spellStart"/>
      <w:r w:rsidRPr="00332F98">
        <w:t>cường</w:t>
      </w:r>
      <w:proofErr w:type="spellEnd"/>
      <w:r w:rsidRPr="00332F98">
        <w:t xml:space="preserve"> </w:t>
      </w:r>
      <w:proofErr w:type="spellStart"/>
      <w:r w:rsidRPr="00332F98">
        <w:t>bảo</w:t>
      </w:r>
      <w:proofErr w:type="spellEnd"/>
      <w:r w:rsidRPr="00332F98">
        <w:t xml:space="preserve"> </w:t>
      </w:r>
      <w:proofErr w:type="spellStart"/>
      <w:r w:rsidRPr="00332F98">
        <w:t>mật</w:t>
      </w:r>
      <w:proofErr w:type="spellEnd"/>
      <w:r w:rsidRPr="00332F98">
        <w:t xml:space="preserve"> </w:t>
      </w:r>
      <w:proofErr w:type="spellStart"/>
      <w:r w:rsidRPr="00332F98">
        <w:t>cho</w:t>
      </w:r>
      <w:proofErr w:type="spellEnd"/>
      <w:r w:rsidRPr="00332F98">
        <w:t xml:space="preserve"> API </w:t>
      </w:r>
      <w:proofErr w:type="spellStart"/>
      <w:r w:rsidRPr="00332F98">
        <w:t>trong</w:t>
      </w:r>
      <w:proofErr w:type="spellEnd"/>
      <w:r w:rsidRPr="00332F98">
        <w:t xml:space="preserve"> </w:t>
      </w:r>
      <w:proofErr w:type="spellStart"/>
      <w:r w:rsidRPr="00332F98">
        <w:t>môi</w:t>
      </w:r>
      <w:proofErr w:type="spellEnd"/>
      <w:r w:rsidRPr="00332F98">
        <w:t xml:space="preserve"> </w:t>
      </w:r>
      <w:proofErr w:type="spellStart"/>
      <w:r w:rsidRPr="00332F98">
        <w:t>trường</w:t>
      </w:r>
      <w:proofErr w:type="spellEnd"/>
      <w:r w:rsidRPr="00332F98">
        <w:t xml:space="preserve"> cloud. </w:t>
      </w:r>
      <w:proofErr w:type="spellStart"/>
      <w:r w:rsidRPr="00332F98">
        <w:t>Kiến</w:t>
      </w:r>
      <w:proofErr w:type="spellEnd"/>
      <w:r w:rsidRPr="00332F98">
        <w:t xml:space="preserve"> </w:t>
      </w:r>
      <w:proofErr w:type="spellStart"/>
      <w:r w:rsidRPr="00332F98">
        <w:t>trúc</w:t>
      </w:r>
      <w:proofErr w:type="spellEnd"/>
      <w:r w:rsidRPr="00332F98">
        <w:t xml:space="preserve"> </w:t>
      </w:r>
      <w:proofErr w:type="spellStart"/>
      <w:r w:rsidRPr="00332F98">
        <w:t>được</w:t>
      </w:r>
      <w:proofErr w:type="spellEnd"/>
      <w:r w:rsidRPr="00332F98">
        <w:t xml:space="preserve"> </w:t>
      </w:r>
      <w:proofErr w:type="spellStart"/>
      <w:r w:rsidRPr="00332F98">
        <w:t>thiết</w:t>
      </w:r>
      <w:proofErr w:type="spellEnd"/>
      <w:r w:rsidRPr="00332F98">
        <w:t xml:space="preserve"> </w:t>
      </w:r>
      <w:proofErr w:type="spellStart"/>
      <w:r w:rsidRPr="00332F98">
        <w:t>kế</w:t>
      </w:r>
      <w:proofErr w:type="spellEnd"/>
      <w:r w:rsidRPr="00332F98">
        <w:t xml:space="preserve"> </w:t>
      </w:r>
      <w:proofErr w:type="spellStart"/>
      <w:r w:rsidRPr="00332F98">
        <w:t>để</w:t>
      </w:r>
      <w:proofErr w:type="spellEnd"/>
      <w:r w:rsidRPr="00332F98">
        <w:t xml:space="preserve"> </w:t>
      </w:r>
      <w:proofErr w:type="spellStart"/>
      <w:r w:rsidRPr="00332F98">
        <w:t>giải</w:t>
      </w:r>
      <w:proofErr w:type="spellEnd"/>
      <w:r w:rsidRPr="00332F98">
        <w:t xml:space="preserve"> </w:t>
      </w:r>
      <w:proofErr w:type="spellStart"/>
      <w:r w:rsidRPr="00332F98">
        <w:t>quyết</w:t>
      </w:r>
      <w:proofErr w:type="spellEnd"/>
      <w:r w:rsidRPr="00332F98">
        <w:t xml:space="preserve"> </w:t>
      </w:r>
      <w:proofErr w:type="spellStart"/>
      <w:r w:rsidRPr="00332F98">
        <w:t>các</w:t>
      </w:r>
      <w:proofErr w:type="spellEnd"/>
      <w:r w:rsidRPr="00332F98">
        <w:t xml:space="preserve"> </w:t>
      </w:r>
      <w:proofErr w:type="spellStart"/>
      <w:r w:rsidRPr="00332F98">
        <w:t>hạn</w:t>
      </w:r>
      <w:proofErr w:type="spellEnd"/>
      <w:r w:rsidRPr="00332F98">
        <w:t xml:space="preserve"> </w:t>
      </w:r>
      <w:proofErr w:type="spellStart"/>
      <w:r w:rsidRPr="00332F98">
        <w:t>chế</w:t>
      </w:r>
      <w:proofErr w:type="spellEnd"/>
      <w:r w:rsidRPr="00332F98">
        <w:t xml:space="preserve"> </w:t>
      </w:r>
      <w:proofErr w:type="spellStart"/>
      <w:r w:rsidRPr="00332F98">
        <w:t>của</w:t>
      </w:r>
      <w:proofErr w:type="spellEnd"/>
      <w:r w:rsidRPr="00332F98">
        <w:t xml:space="preserve"> bearer tokens </w:t>
      </w:r>
      <w:proofErr w:type="spellStart"/>
      <w:r w:rsidRPr="00332F98">
        <w:t>truyền</w:t>
      </w:r>
      <w:proofErr w:type="spellEnd"/>
      <w:r w:rsidRPr="00332F98">
        <w:t xml:space="preserve"> </w:t>
      </w:r>
      <w:proofErr w:type="spellStart"/>
      <w:r w:rsidRPr="00332F98">
        <w:t>thống</w:t>
      </w:r>
      <w:proofErr w:type="spellEnd"/>
      <w:r w:rsidRPr="00332F98">
        <w:t xml:space="preserve"> </w:t>
      </w:r>
      <w:proofErr w:type="spellStart"/>
      <w:r w:rsidRPr="00332F98">
        <w:t>thông</w:t>
      </w:r>
      <w:proofErr w:type="spellEnd"/>
      <w:r w:rsidRPr="00332F98">
        <w:t xml:space="preserve"> qua </w:t>
      </w:r>
      <w:proofErr w:type="spellStart"/>
      <w:r w:rsidRPr="00332F98">
        <w:t>việc</w:t>
      </w:r>
      <w:proofErr w:type="spellEnd"/>
      <w:r w:rsidRPr="00332F98">
        <w:t xml:space="preserve"> </w:t>
      </w:r>
      <w:proofErr w:type="spellStart"/>
      <w:r w:rsidRPr="00332F98">
        <w:t>tạo</w:t>
      </w:r>
      <w:proofErr w:type="spellEnd"/>
      <w:r w:rsidRPr="00332F98">
        <w:t xml:space="preserve"> </w:t>
      </w:r>
      <w:proofErr w:type="spellStart"/>
      <w:r w:rsidRPr="00332F98">
        <w:t>ra</w:t>
      </w:r>
      <w:proofErr w:type="spellEnd"/>
      <w:r w:rsidR="00C8794F">
        <w:t xml:space="preserve"> </w:t>
      </w:r>
      <w:proofErr w:type="spellStart"/>
      <w:r w:rsidR="00C8794F">
        <w:t>ràng</w:t>
      </w:r>
      <w:proofErr w:type="spellEnd"/>
      <w:r w:rsidR="00C8794F">
        <w:t xml:space="preserve"> </w:t>
      </w:r>
      <w:proofErr w:type="spellStart"/>
      <w:r w:rsidR="00C8794F">
        <w:t>buộc</w:t>
      </w:r>
      <w:proofErr w:type="spellEnd"/>
      <w:r w:rsidRPr="00332F98">
        <w:t xml:space="preserve"> cryptographic </w:t>
      </w:r>
      <w:proofErr w:type="spellStart"/>
      <w:r w:rsidRPr="00332F98">
        <w:t>giữa</w:t>
      </w:r>
      <w:proofErr w:type="spellEnd"/>
      <w:r w:rsidRPr="00332F98">
        <w:t xml:space="preserve"> client certificates </w:t>
      </w:r>
      <w:proofErr w:type="spellStart"/>
      <w:r w:rsidRPr="00332F98">
        <w:t>và</w:t>
      </w:r>
      <w:proofErr w:type="spellEnd"/>
      <w:r w:rsidRPr="00332F98">
        <w:t xml:space="preserve"> access tokens.</w:t>
      </w:r>
    </w:p>
    <w:p w14:paraId="32274C10" w14:textId="69ED3567" w:rsidR="00332F98" w:rsidRDefault="00332F98" w:rsidP="00332F98">
      <w:pPr>
        <w:pStyle w:val="Heading2"/>
      </w:pPr>
      <w:bookmarkStart w:id="32" w:name="_Toc211435317"/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bookmarkEnd w:id="32"/>
      <w:proofErr w:type="spellEnd"/>
    </w:p>
    <w:p w14:paraId="714B02CC" w14:textId="7FF06459" w:rsidR="00332F98" w:rsidRDefault="00332F98" w:rsidP="00332F98">
      <w:pPr>
        <w:pStyle w:val="ListParagraph"/>
        <w:numPr>
          <w:ilvl w:val="0"/>
          <w:numId w:val="115"/>
        </w:numPr>
      </w:pPr>
      <w:proofErr w:type="spellStart"/>
      <w:r w:rsidRPr="00332F98">
        <w:rPr>
          <w:b/>
          <w:bCs/>
        </w:rPr>
        <w:t>Kiến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trúc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tích</w:t>
      </w:r>
      <w:proofErr w:type="spellEnd"/>
      <w:r w:rsidRPr="00332F98">
        <w:rPr>
          <w:b/>
          <w:bCs/>
        </w:rPr>
        <w:t xml:space="preserve"> </w:t>
      </w:r>
      <w:proofErr w:type="spellStart"/>
      <w:r w:rsidRPr="00332F98">
        <w:rPr>
          <w:b/>
          <w:bCs/>
        </w:rPr>
        <w:t>hợp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mTLS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DPoP</w:t>
      </w:r>
      <w:proofErr w:type="spellEnd"/>
      <w:r>
        <w:t xml:space="preserve"> tokens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multi-layered authentication </w:t>
      </w:r>
      <w:proofErr w:type="spellStart"/>
      <w:r>
        <w:t>với</w:t>
      </w:r>
      <w:proofErr w:type="spellEnd"/>
      <w:r>
        <w:t xml:space="preserve"> </w:t>
      </w:r>
      <w:proofErr w:type="spellStart"/>
      <w:r w:rsidR="00C67C2A">
        <w:t>ràng</w:t>
      </w:r>
      <w:proofErr w:type="spellEnd"/>
      <w:r w:rsidR="00C67C2A">
        <w:t xml:space="preserve"> </w:t>
      </w:r>
      <w:proofErr w:type="spellStart"/>
      <w:r w:rsidR="00C67C2A">
        <w:t>buộc</w:t>
      </w:r>
      <w:proofErr w:type="spellEnd"/>
      <w:r w:rsidR="00C67C2A">
        <w:t xml:space="preserve"> </w:t>
      </w:r>
      <w:proofErr w:type="spellStart"/>
      <w:r w:rsidR="00C67C2A">
        <w:t>mạnh</w:t>
      </w:r>
      <w:proofErr w:type="spellEnd"/>
      <w:r w:rsidR="00C67C2A">
        <w:t xml:space="preserve"> </w:t>
      </w:r>
      <w:proofErr w:type="spellStart"/>
      <w:r w:rsidR="00C67C2A">
        <w:t>về</w:t>
      </w:r>
      <w:proofErr w:type="spellEnd"/>
      <w:r w:rsidR="00C67C2A">
        <w:t xml:space="preserve"> </w:t>
      </w:r>
      <w:r>
        <w:t>cryptographic</w:t>
      </w:r>
      <w:r w:rsidR="00C67C2A">
        <w:t>.</w:t>
      </w:r>
    </w:p>
    <w:p w14:paraId="437EB03E" w14:textId="679C97B9" w:rsidR="00332F98" w:rsidRDefault="00520E8B" w:rsidP="00332F98">
      <w:pPr>
        <w:pStyle w:val="ListParagraph"/>
        <w:numPr>
          <w:ilvl w:val="0"/>
          <w:numId w:val="115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 w:rsidR="00332F98">
        <w:t xml:space="preserve">: So </w:t>
      </w:r>
      <w:proofErr w:type="spellStart"/>
      <w:r w:rsidR="00332F98">
        <w:t>sánh</w:t>
      </w:r>
      <w:proofErr w:type="spellEnd"/>
      <w:r w:rsidR="00332F98">
        <w:t xml:space="preserve"> </w:t>
      </w:r>
      <w:proofErr w:type="spellStart"/>
      <w:r w:rsidR="004B5FF2">
        <w:t>toàn</w:t>
      </w:r>
      <w:proofErr w:type="spellEnd"/>
      <w:r w:rsidR="004B5FF2">
        <w:t xml:space="preserve"> </w:t>
      </w:r>
      <w:proofErr w:type="spellStart"/>
      <w:r w:rsidR="004B5FF2">
        <w:t>diện</w:t>
      </w:r>
      <w:proofErr w:type="spellEnd"/>
      <w:r w:rsidR="00332F98">
        <w:t xml:space="preserve"> </w:t>
      </w:r>
      <w:proofErr w:type="spellStart"/>
      <w:r w:rsidR="00332F98">
        <w:t>các</w:t>
      </w:r>
      <w:proofErr w:type="spellEnd"/>
      <w:r w:rsidR="00332F98">
        <w:t xml:space="preserve"> </w:t>
      </w:r>
      <w:proofErr w:type="spellStart"/>
      <w:r w:rsidR="00332F98">
        <w:t>thuật</w:t>
      </w:r>
      <w:proofErr w:type="spellEnd"/>
      <w:r w:rsidR="00332F98">
        <w:t xml:space="preserve"> </w:t>
      </w:r>
      <w:proofErr w:type="spellStart"/>
      <w:r w:rsidR="00332F98">
        <w:t>toán</w:t>
      </w:r>
      <w:proofErr w:type="spellEnd"/>
      <w:r w:rsidR="00332F98">
        <w:t xml:space="preserve"> </w:t>
      </w:r>
      <w:proofErr w:type="spellStart"/>
      <w:r w:rsidR="00332F98">
        <w:t>mã</w:t>
      </w:r>
      <w:proofErr w:type="spellEnd"/>
      <w:r w:rsidR="00332F98">
        <w:t xml:space="preserve"> </w:t>
      </w:r>
      <w:proofErr w:type="spellStart"/>
      <w:r w:rsidR="00332F98">
        <w:t>hóa</w:t>
      </w:r>
      <w:proofErr w:type="spellEnd"/>
      <w:r w:rsidR="00332F98">
        <w:t xml:space="preserve"> (ECDSA, RSA, Ed25519) </w:t>
      </w:r>
      <w:proofErr w:type="spellStart"/>
      <w:r w:rsidR="00332F98">
        <w:t>trong</w:t>
      </w:r>
      <w:proofErr w:type="spellEnd"/>
      <w:r w:rsidR="00332F98">
        <w:t xml:space="preserve"> </w:t>
      </w:r>
      <w:proofErr w:type="spellStart"/>
      <w:r w:rsidR="00137C04">
        <w:t>môi</w:t>
      </w:r>
      <w:proofErr w:type="spellEnd"/>
      <w:r w:rsidR="00137C04">
        <w:t xml:space="preserve"> </w:t>
      </w:r>
      <w:proofErr w:type="spellStart"/>
      <w:r w:rsidR="00137C04">
        <w:t>trường</w:t>
      </w:r>
      <w:proofErr w:type="spellEnd"/>
      <w:r w:rsidR="00137C04">
        <w:t xml:space="preserve"> </w:t>
      </w:r>
      <w:r w:rsidR="00332F98">
        <w:t>production</w:t>
      </w:r>
      <w:r w:rsidR="00137C04">
        <w:t>.</w:t>
      </w:r>
    </w:p>
    <w:p w14:paraId="10117A8A" w14:textId="45E4BF18" w:rsidR="00332F98" w:rsidRDefault="00D95598" w:rsidP="00332F98">
      <w:pPr>
        <w:pStyle w:val="ListParagraph"/>
        <w:numPr>
          <w:ilvl w:val="0"/>
          <w:numId w:val="115"/>
        </w:numPr>
      </w:pP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 w:rsidR="00332F98">
        <w:t xml:space="preserve">: </w:t>
      </w:r>
      <w:proofErr w:type="spellStart"/>
      <w:r w:rsidR="00332F98">
        <w:t>Đề</w:t>
      </w:r>
      <w:proofErr w:type="spellEnd"/>
      <w:r w:rsidR="00332F98">
        <w:t xml:space="preserve"> </w:t>
      </w:r>
      <w:proofErr w:type="spellStart"/>
      <w:r w:rsidR="00332F98">
        <w:t>xuất</w:t>
      </w:r>
      <w:proofErr w:type="spellEnd"/>
      <w:r w:rsidR="00332F98">
        <w:t xml:space="preserve"> </w:t>
      </w:r>
      <w:proofErr w:type="spellStart"/>
      <w:r w:rsidR="00332F98">
        <w:t>các</w:t>
      </w:r>
      <w:proofErr w:type="spellEnd"/>
      <w:r w:rsidR="00332F98">
        <w:t xml:space="preserve"> </w:t>
      </w:r>
      <w:proofErr w:type="spellStart"/>
      <w:r w:rsidR="00332F98">
        <w:t>chiến</w:t>
      </w:r>
      <w:proofErr w:type="spellEnd"/>
      <w:r w:rsidR="00332F98">
        <w:t xml:space="preserve"> </w:t>
      </w:r>
      <w:proofErr w:type="spellStart"/>
      <w:r w:rsidR="00332F98">
        <w:t>lược</w:t>
      </w:r>
      <w:proofErr w:type="spellEnd"/>
      <w:r w:rsidR="0036079B">
        <w:t xml:space="preserve"> </w:t>
      </w:r>
      <w:proofErr w:type="spellStart"/>
      <w:r w:rsidR="0036079B">
        <w:t>tự</w:t>
      </w:r>
      <w:proofErr w:type="spellEnd"/>
      <w:r w:rsidR="0036079B">
        <w:t xml:space="preserve"> </w:t>
      </w:r>
      <w:proofErr w:type="spellStart"/>
      <w:r w:rsidR="0036079B">
        <w:t>động</w:t>
      </w:r>
      <w:proofErr w:type="spellEnd"/>
      <w:r w:rsidR="00332F98">
        <w:t xml:space="preserve"> PKI</w:t>
      </w:r>
      <w:r w:rsidR="0036079B">
        <w:t xml:space="preserve"> </w:t>
      </w:r>
      <w:proofErr w:type="spellStart"/>
      <w:r w:rsidR="00332F98">
        <w:t>phù</w:t>
      </w:r>
      <w:proofErr w:type="spellEnd"/>
      <w:r w:rsidR="00332F98">
        <w:t xml:space="preserve"> </w:t>
      </w:r>
      <w:proofErr w:type="spellStart"/>
      <w:r w:rsidR="00332F98">
        <w:t>hợp</w:t>
      </w:r>
      <w:proofErr w:type="spellEnd"/>
      <w:r w:rsidR="00332F98">
        <w:t xml:space="preserve"> </w:t>
      </w:r>
      <w:proofErr w:type="spellStart"/>
      <w:r w:rsidR="00332F98">
        <w:t>với</w:t>
      </w:r>
      <w:proofErr w:type="spellEnd"/>
      <w:r w:rsidR="00332F98">
        <w:t xml:space="preserve"> cloud-native environments</w:t>
      </w:r>
      <w:r w:rsidR="00CD33A8">
        <w:t>.</w:t>
      </w:r>
    </w:p>
    <w:p w14:paraId="4596CEED" w14:textId="69DFC923" w:rsidR="00332F98" w:rsidRPr="00332F98" w:rsidRDefault="00332F98" w:rsidP="00332F98">
      <w:pPr>
        <w:pStyle w:val="Heading2"/>
      </w:pPr>
      <w:bookmarkStart w:id="33" w:name="_Toc211435318"/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33"/>
    </w:p>
    <w:p w14:paraId="36452197" w14:textId="77777777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Post-quantum cryptography: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quantum-resistant</w:t>
      </w:r>
    </w:p>
    <w:p w14:paraId="1526602C" w14:textId="7B380B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Edge computing: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 w:rsidR="005B56D5">
        <w:t>mô</w:t>
      </w:r>
      <w:proofErr w:type="spellEnd"/>
      <w:r w:rsidR="005B56D5">
        <w:t xml:space="preserve"> </w:t>
      </w:r>
      <w:proofErr w:type="spellStart"/>
      <w:r w:rsidR="005B56D5"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edge/IoT environments</w:t>
      </w:r>
    </w:p>
    <w:p w14:paraId="7C4421F1" w14:textId="735A5C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Machine learning: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ML </w:t>
      </w:r>
      <w:proofErr w:type="spellStart"/>
      <w:r>
        <w:t>cho</w:t>
      </w:r>
      <w:proofErr w:type="spellEnd"/>
      <w:r>
        <w:t xml:space="preserve"> anomaly detection </w:t>
      </w:r>
      <w:proofErr w:type="spellStart"/>
      <w:r>
        <w:t>và</w:t>
      </w:r>
      <w:proofErr w:type="spellEnd"/>
      <w:r>
        <w:t xml:space="preserve"> authentication</w:t>
      </w:r>
      <w:r w:rsidR="009C3A31">
        <w:t xml:space="preserve"> </w:t>
      </w:r>
      <w:proofErr w:type="spellStart"/>
      <w:r w:rsidR="009C3A31">
        <w:t>thích</w:t>
      </w:r>
      <w:proofErr w:type="spellEnd"/>
      <w:r w:rsidR="009C3A31">
        <w:t xml:space="preserve"> </w:t>
      </w:r>
      <w:proofErr w:type="spellStart"/>
      <w:r w:rsidR="009C3A31">
        <w:t>ứng</w:t>
      </w:r>
      <w:proofErr w:type="spellEnd"/>
    </w:p>
    <w:p w14:paraId="11D61209" w14:textId="5CD70FF6" w:rsidR="00332F98" w:rsidRDefault="00332F98" w:rsidP="00332F98">
      <w:pPr>
        <w:pStyle w:val="ListParagraph"/>
        <w:numPr>
          <w:ilvl w:val="0"/>
          <w:numId w:val="122"/>
        </w:numPr>
      </w:pPr>
      <w:r>
        <w:t xml:space="preserve">Cross-cloud integration: Multi-cloud PKI federation </w:t>
      </w:r>
      <w:proofErr w:type="spellStart"/>
      <w:r>
        <w:t>và</w:t>
      </w:r>
      <w:proofErr w:type="spellEnd"/>
      <w:r>
        <w:t xml:space="preserve"> trust models</w:t>
      </w:r>
    </w:p>
    <w:p w14:paraId="51EC19FF" w14:textId="7B80EBC3" w:rsidR="005D1815" w:rsidRDefault="00332F98" w:rsidP="00332F98">
      <w:proofErr w:type="spellStart"/>
      <w:r w:rsidRPr="00332F98">
        <w:t>Nghiên</w:t>
      </w:r>
      <w:proofErr w:type="spellEnd"/>
      <w:r w:rsidRPr="00332F98">
        <w:t xml:space="preserve"> </w:t>
      </w:r>
      <w:proofErr w:type="spellStart"/>
      <w:r w:rsidRPr="00332F98">
        <w:t>cứu</w:t>
      </w:r>
      <w:proofErr w:type="spellEnd"/>
      <w:r w:rsidRPr="00332F98">
        <w:t xml:space="preserve"> </w:t>
      </w:r>
      <w:proofErr w:type="spellStart"/>
      <w:r w:rsidRPr="00332F98">
        <w:t>này</w:t>
      </w:r>
      <w:proofErr w:type="spellEnd"/>
      <w:r w:rsidRPr="00332F98">
        <w:t xml:space="preserve"> </w:t>
      </w:r>
      <w:proofErr w:type="spellStart"/>
      <w:r w:rsidRPr="00332F98">
        <w:t>sẽ</w:t>
      </w:r>
      <w:proofErr w:type="spellEnd"/>
      <w:r w:rsidRPr="00332F98">
        <w:t xml:space="preserve"> </w:t>
      </w:r>
      <w:proofErr w:type="spellStart"/>
      <w:r w:rsidRPr="00332F98">
        <w:t>cung</w:t>
      </w:r>
      <w:proofErr w:type="spellEnd"/>
      <w:r w:rsidRPr="00332F98">
        <w:t xml:space="preserve"> </w:t>
      </w:r>
      <w:proofErr w:type="spellStart"/>
      <w:r w:rsidRPr="00332F98">
        <w:t>cấp</w:t>
      </w:r>
      <w:proofErr w:type="spellEnd"/>
      <w:r w:rsidRPr="00332F98">
        <w:t xml:space="preserve"> </w:t>
      </w:r>
      <w:proofErr w:type="spellStart"/>
      <w:r w:rsidR="004B0F3C">
        <w:t>cơ</w:t>
      </w:r>
      <w:proofErr w:type="spellEnd"/>
      <w:r w:rsidR="004B0F3C">
        <w:t xml:space="preserve"> </w:t>
      </w:r>
      <w:proofErr w:type="spellStart"/>
      <w:r w:rsidR="004B0F3C">
        <w:t>sở</w:t>
      </w:r>
      <w:proofErr w:type="spellEnd"/>
      <w:r w:rsidR="000C6EAF">
        <w:t xml:space="preserve"> </w:t>
      </w:r>
      <w:proofErr w:type="spellStart"/>
      <w:r w:rsidR="000C6EAF">
        <w:t>chắc</w:t>
      </w:r>
      <w:proofErr w:type="spellEnd"/>
      <w:r w:rsidR="000C6EAF">
        <w:t xml:space="preserve"> </w:t>
      </w:r>
      <w:proofErr w:type="spellStart"/>
      <w:r w:rsidR="000C6EAF">
        <w:t>chắn</w:t>
      </w:r>
      <w:proofErr w:type="spellEnd"/>
      <w:r w:rsidRPr="00332F98">
        <w:t xml:space="preserve"> ch</w:t>
      </w:r>
      <w:proofErr w:type="spellStart"/>
      <w:r w:rsidRPr="00332F98">
        <w:t>o</w:t>
      </w:r>
      <w:proofErr w:type="spellEnd"/>
      <w:r w:rsidRPr="00332F98">
        <w:t xml:space="preserve"> </w:t>
      </w:r>
      <w:proofErr w:type="spellStart"/>
      <w:r w:rsidRPr="00332F98">
        <w:t>việc</w:t>
      </w:r>
      <w:proofErr w:type="spellEnd"/>
      <w:r w:rsidRPr="00332F98">
        <w:t xml:space="preserve"> </w:t>
      </w:r>
      <w:proofErr w:type="spellStart"/>
      <w:r w:rsidRPr="00332F98">
        <w:t>triển</w:t>
      </w:r>
      <w:proofErr w:type="spellEnd"/>
      <w:r w:rsidRPr="00332F98">
        <w:t xml:space="preserve"> </w:t>
      </w:r>
      <w:proofErr w:type="spellStart"/>
      <w:r w:rsidRPr="00332F98">
        <w:t>khai</w:t>
      </w:r>
      <w:proofErr w:type="spellEnd"/>
      <w:r w:rsidRPr="00332F98">
        <w:t xml:space="preserve"> Zero-Trust API security </w:t>
      </w:r>
      <w:proofErr w:type="spellStart"/>
      <w:r w:rsidRPr="00332F98">
        <w:t>trong</w:t>
      </w:r>
      <w:proofErr w:type="spellEnd"/>
      <w:r w:rsidR="00C84D3F">
        <w:t xml:space="preserve"> </w:t>
      </w:r>
      <w:proofErr w:type="spellStart"/>
      <w:r w:rsidR="00C84D3F">
        <w:t>môi</w:t>
      </w:r>
      <w:proofErr w:type="spellEnd"/>
      <w:r w:rsidR="00C84D3F">
        <w:t xml:space="preserve"> </w:t>
      </w:r>
      <w:proofErr w:type="spellStart"/>
      <w:r w:rsidR="00C84D3F">
        <w:t>trường</w:t>
      </w:r>
      <w:proofErr w:type="spellEnd"/>
      <w:r w:rsidRPr="00332F98">
        <w:t xml:space="preserve"> production, </w:t>
      </w:r>
      <w:proofErr w:type="spellStart"/>
      <w:r w:rsidRPr="00332F98">
        <w:t>với</w:t>
      </w:r>
      <w:proofErr w:type="spellEnd"/>
      <w:r w:rsidRPr="00332F98">
        <w:t xml:space="preserve"> </w:t>
      </w:r>
      <w:proofErr w:type="spellStart"/>
      <w:r w:rsidR="00695958">
        <w:t>trọng</w:t>
      </w:r>
      <w:proofErr w:type="spellEnd"/>
      <w:r w:rsidR="00695958">
        <w:t xml:space="preserve"> </w:t>
      </w:r>
      <w:proofErr w:type="spellStart"/>
      <w:r w:rsidR="00695958">
        <w:t>tâm</w:t>
      </w:r>
      <w:proofErr w:type="spellEnd"/>
      <w:r w:rsidRPr="00332F98">
        <w:t xml:space="preserve"> </w:t>
      </w:r>
      <w:proofErr w:type="spellStart"/>
      <w:r w:rsidRPr="00332F98">
        <w:t>đặc</w:t>
      </w:r>
      <w:proofErr w:type="spellEnd"/>
      <w:r w:rsidRPr="00332F98">
        <w:t xml:space="preserve"> </w:t>
      </w:r>
      <w:proofErr w:type="spellStart"/>
      <w:r w:rsidRPr="00332F98">
        <w:t>biệt</w:t>
      </w:r>
      <w:proofErr w:type="spellEnd"/>
      <w:r w:rsidR="006D7892">
        <w:t xml:space="preserve"> </w:t>
      </w:r>
      <w:proofErr w:type="spellStart"/>
      <w:r w:rsidR="006D7892">
        <w:t>nhằm</w:t>
      </w:r>
      <w:proofErr w:type="spellEnd"/>
      <w:r w:rsidRPr="00332F98">
        <w:t xml:space="preserve"> </w:t>
      </w:r>
      <w:proofErr w:type="spellStart"/>
      <w:r w:rsidRPr="00332F98">
        <w:t>vào</w:t>
      </w:r>
      <w:proofErr w:type="spellEnd"/>
      <w:r w:rsidRPr="00332F98">
        <w:t xml:space="preserve"> </w:t>
      </w:r>
      <w:proofErr w:type="spellStart"/>
      <w:r w:rsidR="00222840">
        <w:t>cân</w:t>
      </w:r>
      <w:proofErr w:type="spellEnd"/>
      <w:r w:rsidR="00222840">
        <w:t xml:space="preserve"> </w:t>
      </w:r>
      <w:proofErr w:type="spellStart"/>
      <w:r w:rsidR="00222840">
        <w:t>nhắc</w:t>
      </w:r>
      <w:proofErr w:type="spellEnd"/>
      <w:r w:rsidR="00222840">
        <w:t xml:space="preserve"> </w:t>
      </w:r>
      <w:proofErr w:type="spellStart"/>
      <w:r w:rsidR="00222840">
        <w:t>thực</w:t>
      </w:r>
      <w:proofErr w:type="spellEnd"/>
      <w:r w:rsidR="00222840">
        <w:t xml:space="preserve"> </w:t>
      </w:r>
      <w:proofErr w:type="spellStart"/>
      <w:r w:rsidR="00222840">
        <w:t>tế</w:t>
      </w:r>
      <w:proofErr w:type="spellEnd"/>
      <w:r w:rsidR="00222840">
        <w:t xml:space="preserve"> </w:t>
      </w:r>
      <w:proofErr w:type="spellStart"/>
      <w:r w:rsidRPr="00332F98">
        <w:t>như</w:t>
      </w:r>
      <w:proofErr w:type="spellEnd"/>
      <w:r w:rsidRPr="00332F98">
        <w:t xml:space="preserve"> </w:t>
      </w:r>
      <w:proofErr w:type="spellStart"/>
      <w:r w:rsidR="00222840">
        <w:t>hiệu</w:t>
      </w:r>
      <w:proofErr w:type="spellEnd"/>
      <w:r w:rsidR="00222840">
        <w:t xml:space="preserve"> </w:t>
      </w:r>
      <w:proofErr w:type="spellStart"/>
      <w:r w:rsidR="00222840">
        <w:t>suất</w:t>
      </w:r>
      <w:proofErr w:type="spellEnd"/>
      <w:r w:rsidRPr="00332F98">
        <w:t xml:space="preserve">, </w:t>
      </w:r>
      <w:proofErr w:type="spellStart"/>
      <w:r w:rsidR="00222840">
        <w:t>vận</w:t>
      </w:r>
      <w:proofErr w:type="spellEnd"/>
      <w:r w:rsidR="00222840">
        <w:t xml:space="preserve"> </w:t>
      </w:r>
      <w:proofErr w:type="spellStart"/>
      <w:r w:rsidR="00222840">
        <w:t>hành</w:t>
      </w:r>
      <w:proofErr w:type="spellEnd"/>
      <w:r w:rsidRPr="00332F98">
        <w:t xml:space="preserve">, </w:t>
      </w:r>
      <w:proofErr w:type="spellStart"/>
      <w:r w:rsidRPr="00332F98">
        <w:t>và</w:t>
      </w:r>
      <w:proofErr w:type="spellEnd"/>
      <w:r w:rsidRPr="00332F98">
        <w:t xml:space="preserve"> </w:t>
      </w:r>
      <w:proofErr w:type="spellStart"/>
      <w:r w:rsidR="00E50341">
        <w:t>tối</w:t>
      </w:r>
      <w:proofErr w:type="spellEnd"/>
      <w:r w:rsidR="00E50341">
        <w:t xml:space="preserve"> </w:t>
      </w:r>
      <w:proofErr w:type="spellStart"/>
      <w:r w:rsidR="00E50341">
        <w:t>ưu</w:t>
      </w:r>
      <w:proofErr w:type="spellEnd"/>
      <w:r w:rsidR="00E50341">
        <w:t xml:space="preserve"> chi </w:t>
      </w:r>
      <w:proofErr w:type="spellStart"/>
      <w:r w:rsidR="00E50341">
        <w:t>phí</w:t>
      </w:r>
      <w:proofErr w:type="spellEnd"/>
      <w:r w:rsidRPr="00332F98">
        <w:t>.</w:t>
      </w:r>
    </w:p>
    <w:p w14:paraId="5606E206" w14:textId="5DC680B6" w:rsidR="00332F98" w:rsidRDefault="005D1815" w:rsidP="005D1815">
      <w:pPr>
        <w:spacing w:line="276" w:lineRule="auto"/>
        <w:jc w:val="left"/>
      </w:pPr>
      <w:r>
        <w:br w:type="page"/>
      </w:r>
    </w:p>
    <w:bookmarkStart w:id="34" w:name="_Toc211435319" w:displacedByCustomXml="next"/>
    <w:sdt>
      <w:sdtPr>
        <w:rPr>
          <w:rFonts w:eastAsiaTheme="minorHAnsi" w:cstheme="minorBidi"/>
          <w:b w:val="0"/>
          <w:bCs w:val="0"/>
          <w:sz w:val="26"/>
          <w:szCs w:val="22"/>
        </w:rPr>
        <w:id w:val="-369691567"/>
        <w:docPartObj>
          <w:docPartGallery w:val="Bibliographies"/>
          <w:docPartUnique/>
        </w:docPartObj>
      </w:sdtPr>
      <w:sdtContent>
        <w:p w14:paraId="7BFFD7D9" w14:textId="30EF4C02" w:rsidR="00CC5DD7" w:rsidRDefault="00CC5DD7">
          <w:pPr>
            <w:pStyle w:val="Heading1"/>
          </w:pPr>
          <w:r>
            <w:t>TÀI LIỆU THAM KHẢO</w:t>
          </w:r>
          <w:bookmarkEnd w:id="34"/>
        </w:p>
        <w:sdt>
          <w:sdtPr>
            <w:id w:val="111145805"/>
            <w:bibliography/>
          </w:sdtPr>
          <w:sdtContent>
            <w:sdt>
              <w:sdtPr>
                <w:rPr>
                  <w:color w:val="000000"/>
                </w:rPr>
                <w:tag w:val="MENDELEY_BIBLIOGRAPHY"/>
                <w:id w:val="217092920"/>
                <w:placeholder>
                  <w:docPart w:val="DefaultPlaceholder_-1854013440"/>
                </w:placeholder>
              </w:sdtPr>
              <w:sdtContent>
                <w:p w14:paraId="723B0E91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834153272"/>
                    <w:rPr>
                      <w:rFonts w:eastAsia="Times New Roman"/>
                      <w:color w:val="000000"/>
                      <w:sz w:val="24"/>
                      <w:szCs w:val="24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7800: Proof-of-Possession Key Semantics for JSON Web Tokens (JWT).” Accessed: Oct. 08, 2025. [Online]. Available: https://www.rfc-editor.org/rfc/rfc7800.txt</w:t>
                  </w:r>
                </w:p>
                <w:p w14:paraId="5EAAC87C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996806063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[2]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9449: OAuth 2.0 Demonstrating Proof-of-Possession at the Application Layer.” Accessed: Oct. 08, 2025. [Online]. Available: https://www.rfc-editor.org/rfc/rfc9449.txt</w:t>
                  </w:r>
                </w:p>
                <w:p w14:paraId="58DA27F8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65420057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[3]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“RFC 8705: OAuth 2.0 Mutual-TLS Client Authentication and Certificate-Bound Access Tokens.” Accessed: Oct. 08, 2025. [Online]. Available: https://www.rfc-editor.org/rfc/rfc8705.txt</w:t>
                  </w:r>
                </w:p>
                <w:p w14:paraId="443C36A7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141803528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[4]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S. Rose, O. Borchert, S. Mitchell, and S. Connelly, “NIST Special Publication 800-207 Zero Trust Architecture”,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doi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>: 10.6028/NIST.SP.800-207.</w:t>
                  </w:r>
                </w:p>
                <w:p w14:paraId="55096B2D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504128767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[5]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“SECURITY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BeyondCorp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</w:t>
                  </w:r>
                  <w:proofErr w:type="gramStart"/>
                  <w:r w:rsidRPr="00163AF1">
                    <w:rPr>
                      <w:rFonts w:eastAsia="Times New Roman"/>
                      <w:color w:val="000000"/>
                    </w:rPr>
                    <w:t>A</w:t>
                  </w:r>
                  <w:proofErr w:type="gramEnd"/>
                  <w:r w:rsidRPr="00163AF1">
                    <w:rPr>
                      <w:rFonts w:eastAsia="Times New Roman"/>
                      <w:color w:val="000000"/>
                    </w:rPr>
                    <w:t xml:space="preserve"> New Approach to Enterprise Security”, Accessed: Oct. 08, 2025. [Online]. Available: www.usenix.org</w:t>
                  </w:r>
                </w:p>
                <w:p w14:paraId="6561744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414204484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[6]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“Zero Trust Guidance Center | Microsoft Learn.” Accessed: Oct. 08, 2025. [Online]. Available: https://learn.microsoft.com/en-us/security/zero-trust/</w:t>
                  </w:r>
                </w:p>
                <w:p w14:paraId="66B62327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658024392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[7]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“Directive - 2015/2366 - EN - Payment Services Directive - EUR-Lex.” Accessed: Oct. 08, 2025. [Online]. Available: https://eur-lex.europa.eu/legal-content/EN/TXT/?uri=celex%3A32015L2366</w:t>
                  </w:r>
                </w:p>
                <w:p w14:paraId="746F6FD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439987662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[8]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“Final: Financial-grade API Security Profile 1.0 - Part 1: Baseline.” Accessed: Oct. 08, 2025. [Online]. Available: https://openid.net/specs/openid-financial-api-part-1-1_0.html</w:t>
                  </w:r>
                </w:p>
                <w:p w14:paraId="7221D7A1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248921854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[9]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 xml:space="preserve">“Customer Security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Programme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(CSP) | Swift.” Accessed: Oct. 08, 2025. [Online]. Available: https://www.swift.com/myswift/customer-security-programme-csp</w:t>
                  </w:r>
                </w:p>
                <w:p w14:paraId="175A1D92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157649938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[10]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“GitHub - Netflix/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zuul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: </w:t>
                  </w:r>
                  <w:proofErr w:type="spellStart"/>
                  <w:r w:rsidRPr="00163AF1">
                    <w:rPr>
                      <w:rFonts w:eastAsia="Times New Roman"/>
                      <w:color w:val="000000"/>
                    </w:rPr>
                    <w:t>Zuul</w:t>
                  </w:r>
                  <w:proofErr w:type="spellEnd"/>
                  <w:r w:rsidRPr="00163AF1">
                    <w:rPr>
                      <w:rFonts w:eastAsia="Times New Roman"/>
                      <w:color w:val="000000"/>
                    </w:rPr>
                    <w:t xml:space="preserve"> is a gateway service that provides dynamic routing, monitoring, resiliency, security, and more.” Accessed: Oct. 08, 2025. [Online]. Available: https://github.com/Netflix/zuul</w:t>
                  </w:r>
                </w:p>
                <w:p w14:paraId="772D3B09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123331631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lastRenderedPageBreak/>
                    <w:t>[11]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“Kong Gateway | Kong Docs.” Accessed: Oct. 08, 2025. [Online]. Available: https://developer.konghq.com/gateway/</w:t>
                  </w:r>
                </w:p>
                <w:p w14:paraId="1D3EAFAC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2056391170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[12]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“Istio / Security Best Practices.” Accessed: Oct. 08, 2025. [Online]. Available: https://istio.io/latest/docs/ops/best-practices/security/</w:t>
                  </w:r>
                </w:p>
                <w:p w14:paraId="08E62670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630483221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[13]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“Amazon API Gateway Documentation.” Accessed: Oct. 08, 2025. [Online]. Available: https://docs.aws.amazon.com/apigateway/</w:t>
                  </w:r>
                </w:p>
                <w:p w14:paraId="005D5F13" w14:textId="77777777" w:rsidR="00163AF1" w:rsidRPr="00163AF1" w:rsidRDefault="00163AF1">
                  <w:pPr>
                    <w:autoSpaceDE w:val="0"/>
                    <w:autoSpaceDN w:val="0"/>
                    <w:ind w:hanging="640"/>
                    <w:divId w:val="1917935456"/>
                    <w:rPr>
                      <w:rFonts w:eastAsia="Times New Roman"/>
                      <w:color w:val="000000"/>
                    </w:rPr>
                  </w:pPr>
                  <w:r w:rsidRPr="00163AF1">
                    <w:rPr>
                      <w:rFonts w:eastAsia="Times New Roman"/>
                      <w:color w:val="000000"/>
                    </w:rPr>
                    <w:t>[14]</w:t>
                  </w:r>
                  <w:r w:rsidRPr="00163AF1">
                    <w:rPr>
                      <w:rFonts w:eastAsia="Times New Roman"/>
                      <w:color w:val="000000"/>
                    </w:rPr>
                    <w:tab/>
                    <w:t>“Envoy documentation — envoy 1.36.0-dev-df4c4b documentation.” Accessed: Oct. 08, 2025. [Online]. Available: https://www.envoyproxy.io/docs/envoy/latest/</w:t>
                  </w:r>
                </w:p>
                <w:p w14:paraId="2DBC7B35" w14:textId="1914FADA" w:rsidR="00163AF1" w:rsidRDefault="00163AF1" w:rsidP="00163AF1">
                  <w:r w:rsidRPr="00163AF1">
                    <w:rPr>
                      <w:rFonts w:eastAsia="Times New Roman"/>
                      <w:color w:val="000000"/>
                    </w:rPr>
                    <w:t> </w:t>
                  </w:r>
                </w:p>
              </w:sdtContent>
            </w:sdt>
            <w:p w14:paraId="2108AC8D" w14:textId="50D0C1F7" w:rsidR="00CC5DD7" w:rsidRDefault="00000000"/>
          </w:sdtContent>
        </w:sdt>
      </w:sdtContent>
    </w:sdt>
    <w:p w14:paraId="4035BE3B" w14:textId="77777777" w:rsidR="00626773" w:rsidRPr="00626773" w:rsidRDefault="00626773" w:rsidP="00626773"/>
    <w:sectPr w:rsidR="00626773" w:rsidRPr="00626773" w:rsidSect="00905A4B">
      <w:footerReference w:type="default" r:id="rId1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6ED7" w14:textId="77777777" w:rsidR="00CA3ED8" w:rsidRDefault="00CA3ED8" w:rsidP="00905A4B">
      <w:pPr>
        <w:spacing w:after="0" w:line="240" w:lineRule="auto"/>
      </w:pPr>
      <w:r>
        <w:separator/>
      </w:r>
    </w:p>
  </w:endnote>
  <w:endnote w:type="continuationSeparator" w:id="0">
    <w:p w14:paraId="7734C90C" w14:textId="77777777" w:rsidR="00CA3ED8" w:rsidRDefault="00CA3ED8" w:rsidP="0090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FEC9" w14:textId="77777777" w:rsidR="009E5FD0" w:rsidRDefault="009E5FD0">
    <w:pPr>
      <w:pStyle w:val="Footer"/>
      <w:tabs>
        <w:tab w:val="clear" w:pos="4680"/>
        <w:tab w:val="clear" w:pos="9360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vi-VN"/>
      </w:rPr>
      <w:t>2</w:t>
    </w:r>
    <w:r>
      <w:rPr>
        <w:caps/>
        <w:color w:val="5B9BD5" w:themeColor="accent1"/>
      </w:rPr>
      <w:fldChar w:fldCharType="end"/>
    </w:r>
  </w:p>
  <w:p w14:paraId="63E82515" w14:textId="77777777" w:rsidR="009E5FD0" w:rsidRDefault="009E5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26B97" w14:textId="77777777" w:rsidR="00CA3ED8" w:rsidRDefault="00CA3ED8" w:rsidP="00905A4B">
      <w:pPr>
        <w:spacing w:after="0" w:line="240" w:lineRule="auto"/>
      </w:pPr>
      <w:r>
        <w:separator/>
      </w:r>
    </w:p>
  </w:footnote>
  <w:footnote w:type="continuationSeparator" w:id="0">
    <w:p w14:paraId="4907BA64" w14:textId="77777777" w:rsidR="00CA3ED8" w:rsidRDefault="00CA3ED8" w:rsidP="00905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E88"/>
    <w:multiLevelType w:val="hybridMultilevel"/>
    <w:tmpl w:val="B8C0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07FAB"/>
    <w:multiLevelType w:val="hybridMultilevel"/>
    <w:tmpl w:val="5310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71A16"/>
    <w:multiLevelType w:val="multilevel"/>
    <w:tmpl w:val="CCA8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54A68"/>
    <w:multiLevelType w:val="hybridMultilevel"/>
    <w:tmpl w:val="80F47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F75A0A"/>
    <w:multiLevelType w:val="hybridMultilevel"/>
    <w:tmpl w:val="00F86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055129"/>
    <w:multiLevelType w:val="hybridMultilevel"/>
    <w:tmpl w:val="CBA28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D02FF9"/>
    <w:multiLevelType w:val="hybridMultilevel"/>
    <w:tmpl w:val="434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F5784"/>
    <w:multiLevelType w:val="hybridMultilevel"/>
    <w:tmpl w:val="64B4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2A18BB"/>
    <w:multiLevelType w:val="hybridMultilevel"/>
    <w:tmpl w:val="E604B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43793"/>
    <w:multiLevelType w:val="multilevel"/>
    <w:tmpl w:val="772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8269D"/>
    <w:multiLevelType w:val="hybridMultilevel"/>
    <w:tmpl w:val="16DA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A72384"/>
    <w:multiLevelType w:val="hybridMultilevel"/>
    <w:tmpl w:val="1B54E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16E9F"/>
    <w:multiLevelType w:val="hybridMultilevel"/>
    <w:tmpl w:val="0EE6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0413F"/>
    <w:multiLevelType w:val="hybridMultilevel"/>
    <w:tmpl w:val="9E42BF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997474"/>
    <w:multiLevelType w:val="multilevel"/>
    <w:tmpl w:val="B10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755C9"/>
    <w:multiLevelType w:val="multilevel"/>
    <w:tmpl w:val="96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D525B"/>
    <w:multiLevelType w:val="multilevel"/>
    <w:tmpl w:val="6EE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62860"/>
    <w:multiLevelType w:val="hybridMultilevel"/>
    <w:tmpl w:val="44CA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9137DF"/>
    <w:multiLevelType w:val="hybridMultilevel"/>
    <w:tmpl w:val="69A6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AC7F4C"/>
    <w:multiLevelType w:val="multilevel"/>
    <w:tmpl w:val="A00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D0AAB"/>
    <w:multiLevelType w:val="multilevel"/>
    <w:tmpl w:val="FBB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34EA4"/>
    <w:multiLevelType w:val="hybridMultilevel"/>
    <w:tmpl w:val="5C00F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FDE6E54"/>
    <w:multiLevelType w:val="multilevel"/>
    <w:tmpl w:val="BB4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45009"/>
    <w:multiLevelType w:val="hybridMultilevel"/>
    <w:tmpl w:val="38D2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9135F6"/>
    <w:multiLevelType w:val="hybridMultilevel"/>
    <w:tmpl w:val="52EEC7C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F20C36"/>
    <w:multiLevelType w:val="hybridMultilevel"/>
    <w:tmpl w:val="B7ACC5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1F4D37"/>
    <w:multiLevelType w:val="multilevel"/>
    <w:tmpl w:val="DBC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47368"/>
    <w:multiLevelType w:val="multilevel"/>
    <w:tmpl w:val="649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BE14C1"/>
    <w:multiLevelType w:val="hybridMultilevel"/>
    <w:tmpl w:val="C750E2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302A96"/>
    <w:multiLevelType w:val="hybridMultilevel"/>
    <w:tmpl w:val="D74E7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83843A6"/>
    <w:multiLevelType w:val="hybridMultilevel"/>
    <w:tmpl w:val="E8C6A7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5637F3"/>
    <w:multiLevelType w:val="hybridMultilevel"/>
    <w:tmpl w:val="31340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AD80AB5"/>
    <w:multiLevelType w:val="hybridMultilevel"/>
    <w:tmpl w:val="F746F5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1AED1B02"/>
    <w:multiLevelType w:val="multilevel"/>
    <w:tmpl w:val="D2C670EC"/>
    <w:styleLink w:val="Style3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."/>
      <w:lvlJc w:val="right"/>
      <w:pPr>
        <w:ind w:left="889" w:hanging="180"/>
      </w:pPr>
      <w:rPr>
        <w:rFonts w:ascii="Times New Roman" w:hAnsi="Times New Roman" w:hint="default"/>
        <w:b/>
        <w:color w:val="auto"/>
        <w:sz w:val="26"/>
      </w:rPr>
    </w:lvl>
    <w:lvl w:ilvl="3">
      <w:start w:val="1"/>
      <w:numFmt w:val="decimal"/>
      <w:lvlText w:val="%2.%3.%4."/>
      <w:lvlJc w:val="left"/>
      <w:pPr>
        <w:ind w:left="1069" w:hanging="360"/>
      </w:pPr>
      <w:rPr>
        <w:rFonts w:ascii="Times New Roman" w:hAnsi="Times New Roman" w:hint="default"/>
        <w:i w:val="0"/>
        <w:sz w:val="26"/>
      </w:rPr>
    </w:lvl>
    <w:lvl w:ilvl="4">
      <w:start w:val="1"/>
      <w:numFmt w:val="lowerLetter"/>
      <w:lvlText w:val="%5."/>
      <w:lvlJc w:val="left"/>
      <w:pPr>
        <w:ind w:left="80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8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5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69" w:hanging="180"/>
      </w:pPr>
      <w:rPr>
        <w:rFonts w:hint="default"/>
      </w:rPr>
    </w:lvl>
  </w:abstractNum>
  <w:abstractNum w:abstractNumId="34" w15:restartNumberingAfterBreak="0">
    <w:nsid w:val="1D520805"/>
    <w:multiLevelType w:val="hybridMultilevel"/>
    <w:tmpl w:val="B790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AB4E91"/>
    <w:multiLevelType w:val="hybridMultilevel"/>
    <w:tmpl w:val="1722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294FFE"/>
    <w:multiLevelType w:val="multilevel"/>
    <w:tmpl w:val="175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E539D"/>
    <w:multiLevelType w:val="multilevel"/>
    <w:tmpl w:val="D86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634164"/>
    <w:multiLevelType w:val="hybridMultilevel"/>
    <w:tmpl w:val="AE08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EE709A"/>
    <w:multiLevelType w:val="hybridMultilevel"/>
    <w:tmpl w:val="2220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766393"/>
    <w:multiLevelType w:val="hybridMultilevel"/>
    <w:tmpl w:val="968CEF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950372"/>
    <w:multiLevelType w:val="multilevel"/>
    <w:tmpl w:val="9124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7E7483"/>
    <w:multiLevelType w:val="multilevel"/>
    <w:tmpl w:val="15F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632D91"/>
    <w:multiLevelType w:val="hybridMultilevel"/>
    <w:tmpl w:val="D13EF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602523"/>
    <w:multiLevelType w:val="hybridMultilevel"/>
    <w:tmpl w:val="F266E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8E5052D"/>
    <w:multiLevelType w:val="hybridMultilevel"/>
    <w:tmpl w:val="9476D838"/>
    <w:lvl w:ilvl="0" w:tplc="9454DB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773FE1"/>
    <w:multiLevelType w:val="hybridMultilevel"/>
    <w:tmpl w:val="95568F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A03B2B"/>
    <w:multiLevelType w:val="hybridMultilevel"/>
    <w:tmpl w:val="BD5059F2"/>
    <w:lvl w:ilvl="0" w:tplc="D6F06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1F352A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2F1A55"/>
    <w:multiLevelType w:val="hybridMultilevel"/>
    <w:tmpl w:val="B562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D03192"/>
    <w:multiLevelType w:val="hybridMultilevel"/>
    <w:tmpl w:val="ED4C18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3D1A47"/>
    <w:multiLevelType w:val="multilevel"/>
    <w:tmpl w:val="AD1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9B03D5"/>
    <w:multiLevelType w:val="hybridMultilevel"/>
    <w:tmpl w:val="7CD689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5412F8"/>
    <w:multiLevelType w:val="hybridMultilevel"/>
    <w:tmpl w:val="EEF6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EA03B1"/>
    <w:multiLevelType w:val="multilevel"/>
    <w:tmpl w:val="57605B16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Heading3"/>
      <w:isLgl/>
      <w:lvlText w:val="%1.%2.%3."/>
      <w:lvlJc w:val="right"/>
      <w:pPr>
        <w:ind w:left="889" w:hanging="180"/>
      </w:pPr>
      <w:rPr>
        <w:rFonts w:ascii="Times New Roman" w:hAnsi="Times New Roman" w:hint="default"/>
        <w:b/>
        <w:i/>
        <w:color w:val="auto"/>
        <w:sz w:val="26"/>
      </w:rPr>
    </w:lvl>
    <w:lvl w:ilvl="3">
      <w:start w:val="1"/>
      <w:numFmt w:val="decimal"/>
      <w:pStyle w:val="Heading4"/>
      <w:isLgl/>
      <w:lvlText w:val="%1.%2.%3.%4."/>
      <w:lvlJc w:val="left"/>
      <w:pPr>
        <w:ind w:left="1069" w:hanging="36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%5."/>
      <w:lvlJc w:val="left"/>
      <w:pPr>
        <w:ind w:left="80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8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5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69" w:hanging="180"/>
      </w:pPr>
      <w:rPr>
        <w:rFonts w:hint="default"/>
      </w:rPr>
    </w:lvl>
  </w:abstractNum>
  <w:abstractNum w:abstractNumId="55" w15:restartNumberingAfterBreak="0">
    <w:nsid w:val="361752CF"/>
    <w:multiLevelType w:val="hybridMultilevel"/>
    <w:tmpl w:val="1FC8A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64E113E"/>
    <w:multiLevelType w:val="hybridMultilevel"/>
    <w:tmpl w:val="338CDB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9E077A"/>
    <w:multiLevelType w:val="multilevel"/>
    <w:tmpl w:val="0A1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F3F54"/>
    <w:multiLevelType w:val="hybridMultilevel"/>
    <w:tmpl w:val="6FCC6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89F6205"/>
    <w:multiLevelType w:val="hybridMultilevel"/>
    <w:tmpl w:val="F08268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7C740C"/>
    <w:multiLevelType w:val="hybridMultilevel"/>
    <w:tmpl w:val="5DAAC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D244DA3"/>
    <w:multiLevelType w:val="multilevel"/>
    <w:tmpl w:val="4F7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6E6E15"/>
    <w:multiLevelType w:val="hybridMultilevel"/>
    <w:tmpl w:val="FC0C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DD66A0C"/>
    <w:multiLevelType w:val="hybridMultilevel"/>
    <w:tmpl w:val="42DAFC6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A040A7"/>
    <w:multiLevelType w:val="hybridMultilevel"/>
    <w:tmpl w:val="03423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391D01"/>
    <w:multiLevelType w:val="multilevel"/>
    <w:tmpl w:val="A84A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D61593"/>
    <w:multiLevelType w:val="hybridMultilevel"/>
    <w:tmpl w:val="9F10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0F371C3"/>
    <w:multiLevelType w:val="multilevel"/>
    <w:tmpl w:val="23D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440B93"/>
    <w:multiLevelType w:val="hybridMultilevel"/>
    <w:tmpl w:val="6F707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25B6AFA"/>
    <w:multiLevelType w:val="multilevel"/>
    <w:tmpl w:val="AD0A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C67684"/>
    <w:multiLevelType w:val="hybridMultilevel"/>
    <w:tmpl w:val="ED0C89DC"/>
    <w:lvl w:ilvl="0" w:tplc="A06AB0AA">
      <w:start w:val="1"/>
      <w:numFmt w:val="upperRoman"/>
      <w:pStyle w:val="Title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A306D7"/>
    <w:multiLevelType w:val="multilevel"/>
    <w:tmpl w:val="31F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CC363E"/>
    <w:multiLevelType w:val="multilevel"/>
    <w:tmpl w:val="659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B2D27"/>
    <w:multiLevelType w:val="hybridMultilevel"/>
    <w:tmpl w:val="4D589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B90975"/>
    <w:multiLevelType w:val="hybridMultilevel"/>
    <w:tmpl w:val="DD4C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0278A7"/>
    <w:multiLevelType w:val="hybridMultilevel"/>
    <w:tmpl w:val="E71E2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6920B89"/>
    <w:multiLevelType w:val="hybridMultilevel"/>
    <w:tmpl w:val="74A087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47000CB6"/>
    <w:multiLevelType w:val="hybridMultilevel"/>
    <w:tmpl w:val="3162E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7554FCB"/>
    <w:multiLevelType w:val="multilevel"/>
    <w:tmpl w:val="E4E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147502"/>
    <w:multiLevelType w:val="hybridMultilevel"/>
    <w:tmpl w:val="1F56B2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6B1905"/>
    <w:multiLevelType w:val="multilevel"/>
    <w:tmpl w:val="139E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897B30"/>
    <w:multiLevelType w:val="hybridMultilevel"/>
    <w:tmpl w:val="5D7C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D405626"/>
    <w:multiLevelType w:val="hybridMultilevel"/>
    <w:tmpl w:val="924E3C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E4A313D"/>
    <w:multiLevelType w:val="hybridMultilevel"/>
    <w:tmpl w:val="539A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8F7497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A4A1B"/>
    <w:multiLevelType w:val="hybridMultilevel"/>
    <w:tmpl w:val="6E2E3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69B3AAB"/>
    <w:multiLevelType w:val="hybridMultilevel"/>
    <w:tmpl w:val="290C38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78F4988"/>
    <w:multiLevelType w:val="hybridMultilevel"/>
    <w:tmpl w:val="3852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2B7B4D"/>
    <w:multiLevelType w:val="multilevel"/>
    <w:tmpl w:val="390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2C67C1"/>
    <w:multiLevelType w:val="hybridMultilevel"/>
    <w:tmpl w:val="28B89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BB92260"/>
    <w:multiLevelType w:val="hybridMultilevel"/>
    <w:tmpl w:val="E9B8D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CAB4EED"/>
    <w:multiLevelType w:val="hybridMultilevel"/>
    <w:tmpl w:val="5EC64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E6D5748"/>
    <w:multiLevelType w:val="hybridMultilevel"/>
    <w:tmpl w:val="79CCE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E7039B3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E22226"/>
    <w:multiLevelType w:val="multilevel"/>
    <w:tmpl w:val="68A8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E35FDD"/>
    <w:multiLevelType w:val="multilevel"/>
    <w:tmpl w:val="C60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130F2E"/>
    <w:multiLevelType w:val="multilevel"/>
    <w:tmpl w:val="03A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F13F87"/>
    <w:multiLevelType w:val="hybridMultilevel"/>
    <w:tmpl w:val="A084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10D01FF"/>
    <w:multiLevelType w:val="hybridMultilevel"/>
    <w:tmpl w:val="6338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4276921"/>
    <w:multiLevelType w:val="multilevel"/>
    <w:tmpl w:val="AB2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C06E0F"/>
    <w:multiLevelType w:val="hybridMultilevel"/>
    <w:tmpl w:val="27C65E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F502CB"/>
    <w:multiLevelType w:val="hybridMultilevel"/>
    <w:tmpl w:val="8EA60F9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491604"/>
    <w:multiLevelType w:val="hybridMultilevel"/>
    <w:tmpl w:val="AA7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7F26F49"/>
    <w:multiLevelType w:val="hybridMultilevel"/>
    <w:tmpl w:val="3CAAC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7FB61FD"/>
    <w:multiLevelType w:val="multilevel"/>
    <w:tmpl w:val="C60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653000"/>
    <w:multiLevelType w:val="multilevel"/>
    <w:tmpl w:val="750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8C11F6"/>
    <w:multiLevelType w:val="multilevel"/>
    <w:tmpl w:val="62E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CE6DE0"/>
    <w:multiLevelType w:val="hybridMultilevel"/>
    <w:tmpl w:val="11AEBB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93570AB"/>
    <w:multiLevelType w:val="hybridMultilevel"/>
    <w:tmpl w:val="58762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6A162575"/>
    <w:multiLevelType w:val="hybridMultilevel"/>
    <w:tmpl w:val="69E86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BD109D4"/>
    <w:multiLevelType w:val="hybridMultilevel"/>
    <w:tmpl w:val="71320A2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D7466C"/>
    <w:multiLevelType w:val="multilevel"/>
    <w:tmpl w:val="E0A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FD6EB4"/>
    <w:multiLevelType w:val="hybridMultilevel"/>
    <w:tmpl w:val="9BC42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DA655C4"/>
    <w:multiLevelType w:val="multilevel"/>
    <w:tmpl w:val="FF9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266DBE"/>
    <w:multiLevelType w:val="hybridMultilevel"/>
    <w:tmpl w:val="9DAE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655552"/>
    <w:multiLevelType w:val="multilevel"/>
    <w:tmpl w:val="E03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1C43E1"/>
    <w:multiLevelType w:val="hybridMultilevel"/>
    <w:tmpl w:val="98C6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F2E1250"/>
    <w:multiLevelType w:val="hybridMultilevel"/>
    <w:tmpl w:val="9828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00532DD"/>
    <w:multiLevelType w:val="hybridMultilevel"/>
    <w:tmpl w:val="F9CA5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15D39D3"/>
    <w:multiLevelType w:val="hybridMultilevel"/>
    <w:tmpl w:val="4C8AC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30F57AF"/>
    <w:multiLevelType w:val="hybridMultilevel"/>
    <w:tmpl w:val="507AD4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3B71785"/>
    <w:multiLevelType w:val="hybridMultilevel"/>
    <w:tmpl w:val="01B6E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3FB30E6"/>
    <w:multiLevelType w:val="hybridMultilevel"/>
    <w:tmpl w:val="3BFC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5145677"/>
    <w:multiLevelType w:val="multilevel"/>
    <w:tmpl w:val="D29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1A2FE2"/>
    <w:multiLevelType w:val="multilevel"/>
    <w:tmpl w:val="A7C4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15399D"/>
    <w:multiLevelType w:val="hybridMultilevel"/>
    <w:tmpl w:val="F6DA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BDC0BDD"/>
    <w:multiLevelType w:val="hybridMultilevel"/>
    <w:tmpl w:val="AE06C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C4F3D89"/>
    <w:multiLevelType w:val="hybridMultilevel"/>
    <w:tmpl w:val="DE62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C6B61A2"/>
    <w:multiLevelType w:val="hybridMultilevel"/>
    <w:tmpl w:val="8C46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CB21E79"/>
    <w:multiLevelType w:val="multilevel"/>
    <w:tmpl w:val="906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7E307D"/>
    <w:multiLevelType w:val="hybridMultilevel"/>
    <w:tmpl w:val="C9066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EBA0445"/>
    <w:multiLevelType w:val="hybridMultilevel"/>
    <w:tmpl w:val="DF94D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F1109E5"/>
    <w:multiLevelType w:val="hybridMultilevel"/>
    <w:tmpl w:val="79169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F650D6B"/>
    <w:multiLevelType w:val="hybridMultilevel"/>
    <w:tmpl w:val="7C8A60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986334">
    <w:abstractNumId w:val="33"/>
  </w:num>
  <w:num w:numId="2" w16cid:durableId="108622683">
    <w:abstractNumId w:val="54"/>
  </w:num>
  <w:num w:numId="3" w16cid:durableId="1173497871">
    <w:abstractNumId w:val="132"/>
  </w:num>
  <w:num w:numId="4" w16cid:durableId="152986999">
    <w:abstractNumId w:val="70"/>
  </w:num>
  <w:num w:numId="5" w16cid:durableId="2006739502">
    <w:abstractNumId w:val="45"/>
  </w:num>
  <w:num w:numId="6" w16cid:durableId="1857960028">
    <w:abstractNumId w:val="123"/>
  </w:num>
  <w:num w:numId="7" w16cid:durableId="684986509">
    <w:abstractNumId w:val="99"/>
  </w:num>
  <w:num w:numId="8" w16cid:durableId="543177089">
    <w:abstractNumId w:val="41"/>
  </w:num>
  <w:num w:numId="9" w16cid:durableId="1907181580">
    <w:abstractNumId w:val="42"/>
  </w:num>
  <w:num w:numId="10" w16cid:durableId="816651525">
    <w:abstractNumId w:val="1"/>
  </w:num>
  <w:num w:numId="11" w16cid:durableId="1417359659">
    <w:abstractNumId w:val="128"/>
  </w:num>
  <w:num w:numId="12" w16cid:durableId="1990328908">
    <w:abstractNumId w:val="64"/>
  </w:num>
  <w:num w:numId="13" w16cid:durableId="2121298696">
    <w:abstractNumId w:val="74"/>
  </w:num>
  <w:num w:numId="14" w16cid:durableId="580018311">
    <w:abstractNumId w:val="106"/>
  </w:num>
  <w:num w:numId="15" w16cid:durableId="1410419771">
    <w:abstractNumId w:val="72"/>
  </w:num>
  <w:num w:numId="16" w16cid:durableId="718091217">
    <w:abstractNumId w:val="39"/>
  </w:num>
  <w:num w:numId="17" w16cid:durableId="165555601">
    <w:abstractNumId w:val="91"/>
  </w:num>
  <w:num w:numId="18" w16cid:durableId="564411065">
    <w:abstractNumId w:val="130"/>
  </w:num>
  <w:num w:numId="19" w16cid:durableId="1453984811">
    <w:abstractNumId w:val="10"/>
  </w:num>
  <w:num w:numId="20" w16cid:durableId="764500066">
    <w:abstractNumId w:val="0"/>
  </w:num>
  <w:num w:numId="21" w16cid:durableId="271590383">
    <w:abstractNumId w:val="81"/>
  </w:num>
  <w:num w:numId="22" w16cid:durableId="1953319066">
    <w:abstractNumId w:val="12"/>
  </w:num>
  <w:num w:numId="23" w16cid:durableId="2138066771">
    <w:abstractNumId w:val="102"/>
  </w:num>
  <w:num w:numId="24" w16cid:durableId="925572824">
    <w:abstractNumId w:val="19"/>
  </w:num>
  <w:num w:numId="25" w16cid:durableId="129903198">
    <w:abstractNumId w:val="37"/>
  </w:num>
  <w:num w:numId="26" w16cid:durableId="1006592771">
    <w:abstractNumId w:val="15"/>
  </w:num>
  <w:num w:numId="27" w16cid:durableId="1358116789">
    <w:abstractNumId w:val="80"/>
  </w:num>
  <w:num w:numId="28" w16cid:durableId="968390817">
    <w:abstractNumId w:val="14"/>
  </w:num>
  <w:num w:numId="29" w16cid:durableId="1434592001">
    <w:abstractNumId w:val="22"/>
  </w:num>
  <w:num w:numId="30" w16cid:durableId="1856577741">
    <w:abstractNumId w:val="36"/>
  </w:num>
  <w:num w:numId="31" w16cid:durableId="29188971">
    <w:abstractNumId w:val="51"/>
  </w:num>
  <w:num w:numId="32" w16cid:durableId="1482650287">
    <w:abstractNumId w:val="93"/>
  </w:num>
  <w:num w:numId="33" w16cid:durableId="2011135073">
    <w:abstractNumId w:val="111"/>
  </w:num>
  <w:num w:numId="34" w16cid:durableId="970791393">
    <w:abstractNumId w:val="23"/>
  </w:num>
  <w:num w:numId="35" w16cid:durableId="131290528">
    <w:abstractNumId w:val="30"/>
  </w:num>
  <w:num w:numId="36" w16cid:durableId="683941194">
    <w:abstractNumId w:val="100"/>
  </w:num>
  <w:num w:numId="37" w16cid:durableId="1407727263">
    <w:abstractNumId w:val="63"/>
  </w:num>
  <w:num w:numId="38" w16cid:durableId="50740069">
    <w:abstractNumId w:val="105"/>
  </w:num>
  <w:num w:numId="39" w16cid:durableId="1260063783">
    <w:abstractNumId w:val="78"/>
  </w:num>
  <w:num w:numId="40" w16cid:durableId="1433667381">
    <w:abstractNumId w:val="71"/>
  </w:num>
  <w:num w:numId="41" w16cid:durableId="1648362187">
    <w:abstractNumId w:val="65"/>
  </w:num>
  <w:num w:numId="42" w16cid:durableId="52854144">
    <w:abstractNumId w:val="84"/>
  </w:num>
  <w:num w:numId="43" w16cid:durableId="336426604">
    <w:abstractNumId w:val="124"/>
  </w:num>
  <w:num w:numId="44" w16cid:durableId="1469475370">
    <w:abstractNumId w:val="46"/>
  </w:num>
  <w:num w:numId="45" w16cid:durableId="239095750">
    <w:abstractNumId w:val="88"/>
  </w:num>
  <w:num w:numId="46" w16cid:durableId="1819178289">
    <w:abstractNumId w:val="56"/>
  </w:num>
  <w:num w:numId="47" w16cid:durableId="641931742">
    <w:abstractNumId w:val="28"/>
  </w:num>
  <w:num w:numId="48" w16cid:durableId="128060227">
    <w:abstractNumId w:val="79"/>
  </w:num>
  <w:num w:numId="49" w16cid:durableId="1349940129">
    <w:abstractNumId w:val="52"/>
  </w:num>
  <w:num w:numId="50" w16cid:durableId="1151678727">
    <w:abstractNumId w:val="120"/>
  </w:num>
  <w:num w:numId="51" w16cid:durableId="1087271730">
    <w:abstractNumId w:val="48"/>
  </w:num>
  <w:num w:numId="52" w16cid:durableId="577593701">
    <w:abstractNumId w:val="40"/>
  </w:num>
  <w:num w:numId="53" w16cid:durableId="1425147793">
    <w:abstractNumId w:val="104"/>
  </w:num>
  <w:num w:numId="54" w16cid:durableId="278486762">
    <w:abstractNumId w:val="113"/>
  </w:num>
  <w:num w:numId="55" w16cid:durableId="183251479">
    <w:abstractNumId w:val="57"/>
  </w:num>
  <w:num w:numId="56" w16cid:durableId="934871307">
    <w:abstractNumId w:val="50"/>
  </w:num>
  <w:num w:numId="57" w16cid:durableId="1090732525">
    <w:abstractNumId w:val="110"/>
  </w:num>
  <w:num w:numId="58" w16cid:durableId="6559614">
    <w:abstractNumId w:val="129"/>
  </w:num>
  <w:num w:numId="59" w16cid:durableId="1476527427">
    <w:abstractNumId w:val="69"/>
  </w:num>
  <w:num w:numId="60" w16cid:durableId="269242822">
    <w:abstractNumId w:val="26"/>
  </w:num>
  <w:num w:numId="61" w16cid:durableId="1465463920">
    <w:abstractNumId w:val="47"/>
  </w:num>
  <w:num w:numId="62" w16cid:durableId="1410233471">
    <w:abstractNumId w:val="35"/>
  </w:num>
  <w:num w:numId="63" w16cid:durableId="1284656515">
    <w:abstractNumId w:val="9"/>
  </w:num>
  <w:num w:numId="64" w16cid:durableId="653723809">
    <w:abstractNumId w:val="18"/>
  </w:num>
  <w:num w:numId="65" w16cid:durableId="2097246185">
    <w:abstractNumId w:val="34"/>
  </w:num>
  <w:num w:numId="66" w16cid:durableId="1078866730">
    <w:abstractNumId w:val="7"/>
  </w:num>
  <w:num w:numId="67" w16cid:durableId="745952827">
    <w:abstractNumId w:val="101"/>
  </w:num>
  <w:num w:numId="68" w16cid:durableId="2127693867">
    <w:abstractNumId w:val="127"/>
  </w:num>
  <w:num w:numId="69" w16cid:durableId="1195460020">
    <w:abstractNumId w:val="83"/>
  </w:num>
  <w:num w:numId="70" w16cid:durableId="1995065485">
    <w:abstractNumId w:val="8"/>
  </w:num>
  <w:num w:numId="71" w16cid:durableId="749078257">
    <w:abstractNumId w:val="125"/>
  </w:num>
  <w:num w:numId="72" w16cid:durableId="291058723">
    <w:abstractNumId w:val="114"/>
  </w:num>
  <w:num w:numId="73" w16cid:durableId="687172536">
    <w:abstractNumId w:val="49"/>
  </w:num>
  <w:num w:numId="74" w16cid:durableId="1222905518">
    <w:abstractNumId w:val="97"/>
  </w:num>
  <w:num w:numId="75" w16cid:durableId="1664236354">
    <w:abstractNumId w:val="11"/>
  </w:num>
  <w:num w:numId="76" w16cid:durableId="194656550">
    <w:abstractNumId w:val="43"/>
  </w:num>
  <w:num w:numId="77" w16cid:durableId="882447607">
    <w:abstractNumId w:val="6"/>
  </w:num>
  <w:num w:numId="78" w16cid:durableId="150145357">
    <w:abstractNumId w:val="17"/>
  </w:num>
  <w:num w:numId="79" w16cid:durableId="1704358702">
    <w:abstractNumId w:val="109"/>
  </w:num>
  <w:num w:numId="80" w16cid:durableId="69011852">
    <w:abstractNumId w:val="103"/>
  </w:num>
  <w:num w:numId="81" w16cid:durableId="1427849128">
    <w:abstractNumId w:val="75"/>
  </w:num>
  <w:num w:numId="82" w16cid:durableId="1158424704">
    <w:abstractNumId w:val="116"/>
  </w:num>
  <w:num w:numId="83" w16cid:durableId="1622109271">
    <w:abstractNumId w:val="29"/>
  </w:num>
  <w:num w:numId="84" w16cid:durableId="1763867188">
    <w:abstractNumId w:val="27"/>
  </w:num>
  <w:num w:numId="85" w16cid:durableId="879321343">
    <w:abstractNumId w:val="115"/>
  </w:num>
  <w:num w:numId="86" w16cid:durableId="1899314150">
    <w:abstractNumId w:val="32"/>
  </w:num>
  <w:num w:numId="87" w16cid:durableId="1014914085">
    <w:abstractNumId w:val="76"/>
  </w:num>
  <w:num w:numId="88" w16cid:durableId="1844279289">
    <w:abstractNumId w:val="92"/>
  </w:num>
  <w:num w:numId="89" w16cid:durableId="426772054">
    <w:abstractNumId w:val="55"/>
  </w:num>
  <w:num w:numId="90" w16cid:durableId="1735154588">
    <w:abstractNumId w:val="66"/>
  </w:num>
  <w:num w:numId="91" w16cid:durableId="732119441">
    <w:abstractNumId w:val="2"/>
  </w:num>
  <w:num w:numId="92" w16cid:durableId="1873034315">
    <w:abstractNumId w:val="16"/>
  </w:num>
  <w:num w:numId="93" w16cid:durableId="1545096583">
    <w:abstractNumId w:val="107"/>
  </w:num>
  <w:num w:numId="94" w16cid:durableId="53242766">
    <w:abstractNumId w:val="4"/>
  </w:num>
  <w:num w:numId="95" w16cid:durableId="1063674665">
    <w:abstractNumId w:val="119"/>
  </w:num>
  <w:num w:numId="96" w16cid:durableId="835271727">
    <w:abstractNumId w:val="44"/>
  </w:num>
  <w:num w:numId="97" w16cid:durableId="1666665621">
    <w:abstractNumId w:val="58"/>
  </w:num>
  <w:num w:numId="98" w16cid:durableId="219026271">
    <w:abstractNumId w:val="108"/>
  </w:num>
  <w:num w:numId="99" w16cid:durableId="1096902804">
    <w:abstractNumId w:val="60"/>
  </w:num>
  <w:num w:numId="100" w16cid:durableId="866141490">
    <w:abstractNumId w:val="89"/>
  </w:num>
  <w:num w:numId="101" w16cid:durableId="405734481">
    <w:abstractNumId w:val="94"/>
  </w:num>
  <w:num w:numId="102" w16cid:durableId="407309738">
    <w:abstractNumId w:val="61"/>
  </w:num>
  <w:num w:numId="103" w16cid:durableId="1006056393">
    <w:abstractNumId w:val="85"/>
  </w:num>
  <w:num w:numId="104" w16cid:durableId="2000302545">
    <w:abstractNumId w:val="82"/>
  </w:num>
  <w:num w:numId="105" w16cid:durableId="2138404602">
    <w:abstractNumId w:val="73"/>
  </w:num>
  <w:num w:numId="106" w16cid:durableId="325787195">
    <w:abstractNumId w:val="126"/>
  </w:num>
  <w:num w:numId="107" w16cid:durableId="1996182358">
    <w:abstractNumId w:val="90"/>
  </w:num>
  <w:num w:numId="108" w16cid:durableId="577136329">
    <w:abstractNumId w:val="3"/>
  </w:num>
  <w:num w:numId="109" w16cid:durableId="506216753">
    <w:abstractNumId w:val="68"/>
  </w:num>
  <w:num w:numId="110" w16cid:durableId="940069127">
    <w:abstractNumId w:val="62"/>
  </w:num>
  <w:num w:numId="111" w16cid:durableId="1145201183">
    <w:abstractNumId w:val="96"/>
  </w:num>
  <w:num w:numId="112" w16cid:durableId="959531379">
    <w:abstractNumId w:val="121"/>
  </w:num>
  <w:num w:numId="113" w16cid:durableId="797800264">
    <w:abstractNumId w:val="87"/>
  </w:num>
  <w:num w:numId="114" w16cid:durableId="1391420639">
    <w:abstractNumId w:val="131"/>
  </w:num>
  <w:num w:numId="115" w16cid:durableId="456605690">
    <w:abstractNumId w:val="38"/>
  </w:num>
  <w:num w:numId="116" w16cid:durableId="2080907893">
    <w:abstractNumId w:val="95"/>
  </w:num>
  <w:num w:numId="117" w16cid:durableId="898981435">
    <w:abstractNumId w:val="20"/>
  </w:num>
  <w:num w:numId="118" w16cid:durableId="275528388">
    <w:abstractNumId w:val="67"/>
  </w:num>
  <w:num w:numId="119" w16cid:durableId="2097943416">
    <w:abstractNumId w:val="31"/>
  </w:num>
  <w:num w:numId="120" w16cid:durableId="155343928">
    <w:abstractNumId w:val="21"/>
  </w:num>
  <w:num w:numId="121" w16cid:durableId="990787630">
    <w:abstractNumId w:val="5"/>
  </w:num>
  <w:num w:numId="122" w16cid:durableId="1610430299">
    <w:abstractNumId w:val="98"/>
  </w:num>
  <w:num w:numId="123" w16cid:durableId="1783956610">
    <w:abstractNumId w:val="86"/>
  </w:num>
  <w:num w:numId="124" w16cid:durableId="516307020">
    <w:abstractNumId w:val="59"/>
  </w:num>
  <w:num w:numId="125" w16cid:durableId="566038547">
    <w:abstractNumId w:val="25"/>
  </w:num>
  <w:num w:numId="126" w16cid:durableId="2146510481">
    <w:abstractNumId w:val="133"/>
  </w:num>
  <w:num w:numId="127" w16cid:durableId="1379696246">
    <w:abstractNumId w:val="13"/>
  </w:num>
  <w:num w:numId="128" w16cid:durableId="1981420972">
    <w:abstractNumId w:val="24"/>
  </w:num>
  <w:num w:numId="129" w16cid:durableId="1372194645">
    <w:abstractNumId w:val="77"/>
  </w:num>
  <w:num w:numId="130" w16cid:durableId="1573007892">
    <w:abstractNumId w:val="122"/>
  </w:num>
  <w:num w:numId="131" w16cid:durableId="725761394">
    <w:abstractNumId w:val="118"/>
  </w:num>
  <w:num w:numId="132" w16cid:durableId="1620451491">
    <w:abstractNumId w:val="53"/>
  </w:num>
  <w:num w:numId="133" w16cid:durableId="970480101">
    <w:abstractNumId w:val="112"/>
  </w:num>
  <w:num w:numId="134" w16cid:durableId="1250500282">
    <w:abstractNumId w:val="1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9C"/>
    <w:rsid w:val="00001506"/>
    <w:rsid w:val="0000275F"/>
    <w:rsid w:val="00003283"/>
    <w:rsid w:val="00004E72"/>
    <w:rsid w:val="00005163"/>
    <w:rsid w:val="00014FB3"/>
    <w:rsid w:val="00023904"/>
    <w:rsid w:val="00024087"/>
    <w:rsid w:val="00030930"/>
    <w:rsid w:val="00033114"/>
    <w:rsid w:val="00040B56"/>
    <w:rsid w:val="000449FB"/>
    <w:rsid w:val="00047F62"/>
    <w:rsid w:val="000508A4"/>
    <w:rsid w:val="0005131C"/>
    <w:rsid w:val="00052B10"/>
    <w:rsid w:val="00055932"/>
    <w:rsid w:val="00057025"/>
    <w:rsid w:val="000575E5"/>
    <w:rsid w:val="000712FA"/>
    <w:rsid w:val="00072EE5"/>
    <w:rsid w:val="00073FB5"/>
    <w:rsid w:val="00075578"/>
    <w:rsid w:val="00076187"/>
    <w:rsid w:val="000769D8"/>
    <w:rsid w:val="0007768C"/>
    <w:rsid w:val="00084ED0"/>
    <w:rsid w:val="000875FE"/>
    <w:rsid w:val="00092C4F"/>
    <w:rsid w:val="00094103"/>
    <w:rsid w:val="0009483B"/>
    <w:rsid w:val="000A077E"/>
    <w:rsid w:val="000A2067"/>
    <w:rsid w:val="000A4AB6"/>
    <w:rsid w:val="000A5540"/>
    <w:rsid w:val="000A7BB2"/>
    <w:rsid w:val="000B0B38"/>
    <w:rsid w:val="000B2160"/>
    <w:rsid w:val="000B2663"/>
    <w:rsid w:val="000B3457"/>
    <w:rsid w:val="000B654B"/>
    <w:rsid w:val="000C143C"/>
    <w:rsid w:val="000C1832"/>
    <w:rsid w:val="000C1D6D"/>
    <w:rsid w:val="000C5187"/>
    <w:rsid w:val="000C6822"/>
    <w:rsid w:val="000C6898"/>
    <w:rsid w:val="000C6EAF"/>
    <w:rsid w:val="000C7CEC"/>
    <w:rsid w:val="000D0BCA"/>
    <w:rsid w:val="000D4FA2"/>
    <w:rsid w:val="000D7ADB"/>
    <w:rsid w:val="000E09CE"/>
    <w:rsid w:val="000E100B"/>
    <w:rsid w:val="000E3E58"/>
    <w:rsid w:val="000F0AF9"/>
    <w:rsid w:val="000F1544"/>
    <w:rsid w:val="000F1D0D"/>
    <w:rsid w:val="000F2A4E"/>
    <w:rsid w:val="000F3464"/>
    <w:rsid w:val="000F373D"/>
    <w:rsid w:val="000F5760"/>
    <w:rsid w:val="000F6D2F"/>
    <w:rsid w:val="00101341"/>
    <w:rsid w:val="00102C65"/>
    <w:rsid w:val="00104C16"/>
    <w:rsid w:val="00111B90"/>
    <w:rsid w:val="00111E12"/>
    <w:rsid w:val="00112587"/>
    <w:rsid w:val="00112714"/>
    <w:rsid w:val="001140C9"/>
    <w:rsid w:val="0011618E"/>
    <w:rsid w:val="00116F94"/>
    <w:rsid w:val="0012413F"/>
    <w:rsid w:val="001243CD"/>
    <w:rsid w:val="00124F43"/>
    <w:rsid w:val="00126246"/>
    <w:rsid w:val="00137C04"/>
    <w:rsid w:val="00142192"/>
    <w:rsid w:val="001425C7"/>
    <w:rsid w:val="001432C3"/>
    <w:rsid w:val="00144AF5"/>
    <w:rsid w:val="00144F0C"/>
    <w:rsid w:val="00145EF3"/>
    <w:rsid w:val="001462E9"/>
    <w:rsid w:val="00152010"/>
    <w:rsid w:val="001535C8"/>
    <w:rsid w:val="0015429D"/>
    <w:rsid w:val="00155229"/>
    <w:rsid w:val="001552A2"/>
    <w:rsid w:val="001560E0"/>
    <w:rsid w:val="00157AD8"/>
    <w:rsid w:val="00162718"/>
    <w:rsid w:val="00163AF1"/>
    <w:rsid w:val="00165623"/>
    <w:rsid w:val="00165C00"/>
    <w:rsid w:val="00173E39"/>
    <w:rsid w:val="00174841"/>
    <w:rsid w:val="00182314"/>
    <w:rsid w:val="00182A7C"/>
    <w:rsid w:val="0018301A"/>
    <w:rsid w:val="00184A99"/>
    <w:rsid w:val="001909CD"/>
    <w:rsid w:val="001A1A69"/>
    <w:rsid w:val="001A26D1"/>
    <w:rsid w:val="001A3129"/>
    <w:rsid w:val="001B28F8"/>
    <w:rsid w:val="001B3804"/>
    <w:rsid w:val="001B49E4"/>
    <w:rsid w:val="001B6823"/>
    <w:rsid w:val="001B7C83"/>
    <w:rsid w:val="001C0B27"/>
    <w:rsid w:val="001C216A"/>
    <w:rsid w:val="001C2969"/>
    <w:rsid w:val="001C6226"/>
    <w:rsid w:val="001C6586"/>
    <w:rsid w:val="001D19C4"/>
    <w:rsid w:val="001D1B94"/>
    <w:rsid w:val="001D51B1"/>
    <w:rsid w:val="001E0544"/>
    <w:rsid w:val="001E05C9"/>
    <w:rsid w:val="001E22E8"/>
    <w:rsid w:val="001E5B2F"/>
    <w:rsid w:val="001F1A41"/>
    <w:rsid w:val="001F5FA7"/>
    <w:rsid w:val="00203D6C"/>
    <w:rsid w:val="00203E6F"/>
    <w:rsid w:val="00205823"/>
    <w:rsid w:val="00213F12"/>
    <w:rsid w:val="002147E5"/>
    <w:rsid w:val="00215469"/>
    <w:rsid w:val="00222840"/>
    <w:rsid w:val="0022343A"/>
    <w:rsid w:val="00224D18"/>
    <w:rsid w:val="002253C2"/>
    <w:rsid w:val="00226192"/>
    <w:rsid w:val="0022638E"/>
    <w:rsid w:val="0023100F"/>
    <w:rsid w:val="00234A04"/>
    <w:rsid w:val="002376A4"/>
    <w:rsid w:val="00241E30"/>
    <w:rsid w:val="00246795"/>
    <w:rsid w:val="00251001"/>
    <w:rsid w:val="00252F42"/>
    <w:rsid w:val="002530AC"/>
    <w:rsid w:val="0025388C"/>
    <w:rsid w:val="00253BDB"/>
    <w:rsid w:val="00256AC7"/>
    <w:rsid w:val="0025733C"/>
    <w:rsid w:val="00261ECB"/>
    <w:rsid w:val="00262B6D"/>
    <w:rsid w:val="00265D59"/>
    <w:rsid w:val="00265F60"/>
    <w:rsid w:val="00272E44"/>
    <w:rsid w:val="002813CF"/>
    <w:rsid w:val="0028260F"/>
    <w:rsid w:val="002869D7"/>
    <w:rsid w:val="00291DB4"/>
    <w:rsid w:val="00292916"/>
    <w:rsid w:val="00293032"/>
    <w:rsid w:val="002967E6"/>
    <w:rsid w:val="00296CF8"/>
    <w:rsid w:val="00297CF7"/>
    <w:rsid w:val="00297D9E"/>
    <w:rsid w:val="002A17D9"/>
    <w:rsid w:val="002A7800"/>
    <w:rsid w:val="002B274A"/>
    <w:rsid w:val="002B65AD"/>
    <w:rsid w:val="002B6C30"/>
    <w:rsid w:val="002C47BA"/>
    <w:rsid w:val="002D12AD"/>
    <w:rsid w:val="002D32A7"/>
    <w:rsid w:val="002D35F7"/>
    <w:rsid w:val="002D4961"/>
    <w:rsid w:val="002D6CE5"/>
    <w:rsid w:val="002E0D9C"/>
    <w:rsid w:val="002E1D77"/>
    <w:rsid w:val="002E20A8"/>
    <w:rsid w:val="002F01D9"/>
    <w:rsid w:val="002F05F4"/>
    <w:rsid w:val="002F14E3"/>
    <w:rsid w:val="002F1FEF"/>
    <w:rsid w:val="002F541D"/>
    <w:rsid w:val="002F7878"/>
    <w:rsid w:val="002F78AF"/>
    <w:rsid w:val="003000BC"/>
    <w:rsid w:val="0030117D"/>
    <w:rsid w:val="0030489F"/>
    <w:rsid w:val="00306E40"/>
    <w:rsid w:val="00307BBE"/>
    <w:rsid w:val="00314649"/>
    <w:rsid w:val="00314F86"/>
    <w:rsid w:val="0032356E"/>
    <w:rsid w:val="00323F2E"/>
    <w:rsid w:val="00325B99"/>
    <w:rsid w:val="00325EE3"/>
    <w:rsid w:val="003261AB"/>
    <w:rsid w:val="00327200"/>
    <w:rsid w:val="0032749E"/>
    <w:rsid w:val="00330D41"/>
    <w:rsid w:val="00331CEF"/>
    <w:rsid w:val="00332F98"/>
    <w:rsid w:val="003331C4"/>
    <w:rsid w:val="003365A7"/>
    <w:rsid w:val="00337640"/>
    <w:rsid w:val="003420F5"/>
    <w:rsid w:val="003423C8"/>
    <w:rsid w:val="00342AC3"/>
    <w:rsid w:val="00343367"/>
    <w:rsid w:val="0034564A"/>
    <w:rsid w:val="0034774A"/>
    <w:rsid w:val="00351E0E"/>
    <w:rsid w:val="00352CF0"/>
    <w:rsid w:val="00354C0F"/>
    <w:rsid w:val="00356929"/>
    <w:rsid w:val="00357719"/>
    <w:rsid w:val="0036024E"/>
    <w:rsid w:val="0036079B"/>
    <w:rsid w:val="0036115E"/>
    <w:rsid w:val="00361987"/>
    <w:rsid w:val="003622B4"/>
    <w:rsid w:val="00364290"/>
    <w:rsid w:val="003643C8"/>
    <w:rsid w:val="0036649B"/>
    <w:rsid w:val="00366A28"/>
    <w:rsid w:val="00371DF4"/>
    <w:rsid w:val="00374C74"/>
    <w:rsid w:val="00375DFF"/>
    <w:rsid w:val="00380DDF"/>
    <w:rsid w:val="00381656"/>
    <w:rsid w:val="00384EF5"/>
    <w:rsid w:val="00387A70"/>
    <w:rsid w:val="00387F99"/>
    <w:rsid w:val="00390B50"/>
    <w:rsid w:val="00391FB8"/>
    <w:rsid w:val="003924BC"/>
    <w:rsid w:val="00394AE6"/>
    <w:rsid w:val="00396CB6"/>
    <w:rsid w:val="003A0B17"/>
    <w:rsid w:val="003A18AC"/>
    <w:rsid w:val="003A50CB"/>
    <w:rsid w:val="003B3016"/>
    <w:rsid w:val="003C1D66"/>
    <w:rsid w:val="003C525C"/>
    <w:rsid w:val="003D040D"/>
    <w:rsid w:val="003D1CFB"/>
    <w:rsid w:val="003D2C1A"/>
    <w:rsid w:val="003D47FD"/>
    <w:rsid w:val="003D6F31"/>
    <w:rsid w:val="003D7AEF"/>
    <w:rsid w:val="003E536E"/>
    <w:rsid w:val="003E53AD"/>
    <w:rsid w:val="003E6FC8"/>
    <w:rsid w:val="003F5080"/>
    <w:rsid w:val="003F52C5"/>
    <w:rsid w:val="003F5993"/>
    <w:rsid w:val="003F5BF1"/>
    <w:rsid w:val="0040616E"/>
    <w:rsid w:val="00415046"/>
    <w:rsid w:val="004156BF"/>
    <w:rsid w:val="00423139"/>
    <w:rsid w:val="004235DD"/>
    <w:rsid w:val="00425060"/>
    <w:rsid w:val="00430B67"/>
    <w:rsid w:val="00436B4C"/>
    <w:rsid w:val="00437CF4"/>
    <w:rsid w:val="004440E4"/>
    <w:rsid w:val="00444E40"/>
    <w:rsid w:val="00447A93"/>
    <w:rsid w:val="00451BED"/>
    <w:rsid w:val="00451D10"/>
    <w:rsid w:val="00453EF9"/>
    <w:rsid w:val="0045458F"/>
    <w:rsid w:val="00457954"/>
    <w:rsid w:val="0046163F"/>
    <w:rsid w:val="00461858"/>
    <w:rsid w:val="00471BC8"/>
    <w:rsid w:val="00472FFA"/>
    <w:rsid w:val="0047628A"/>
    <w:rsid w:val="00477613"/>
    <w:rsid w:val="00480666"/>
    <w:rsid w:val="00480703"/>
    <w:rsid w:val="004813A6"/>
    <w:rsid w:val="004818DC"/>
    <w:rsid w:val="00491595"/>
    <w:rsid w:val="00493402"/>
    <w:rsid w:val="00497C77"/>
    <w:rsid w:val="00497C86"/>
    <w:rsid w:val="004A04D2"/>
    <w:rsid w:val="004A1662"/>
    <w:rsid w:val="004A472D"/>
    <w:rsid w:val="004A5298"/>
    <w:rsid w:val="004A537A"/>
    <w:rsid w:val="004A7B10"/>
    <w:rsid w:val="004B0F3C"/>
    <w:rsid w:val="004B2A22"/>
    <w:rsid w:val="004B4C7C"/>
    <w:rsid w:val="004B5FF2"/>
    <w:rsid w:val="004C168D"/>
    <w:rsid w:val="004C3D3B"/>
    <w:rsid w:val="004C5DC5"/>
    <w:rsid w:val="004C78DA"/>
    <w:rsid w:val="004D0914"/>
    <w:rsid w:val="004D2609"/>
    <w:rsid w:val="004D285B"/>
    <w:rsid w:val="004D39B6"/>
    <w:rsid w:val="004D4CF0"/>
    <w:rsid w:val="004D53FC"/>
    <w:rsid w:val="004D7490"/>
    <w:rsid w:val="004E0843"/>
    <w:rsid w:val="004E18EC"/>
    <w:rsid w:val="004E3730"/>
    <w:rsid w:val="004E5850"/>
    <w:rsid w:val="004F0EF2"/>
    <w:rsid w:val="004F7AC8"/>
    <w:rsid w:val="0050106C"/>
    <w:rsid w:val="00504278"/>
    <w:rsid w:val="00504D34"/>
    <w:rsid w:val="005053BB"/>
    <w:rsid w:val="00506C9C"/>
    <w:rsid w:val="005110E1"/>
    <w:rsid w:val="0051189F"/>
    <w:rsid w:val="0051346E"/>
    <w:rsid w:val="005142EB"/>
    <w:rsid w:val="00514CF4"/>
    <w:rsid w:val="00515188"/>
    <w:rsid w:val="005165BD"/>
    <w:rsid w:val="00520381"/>
    <w:rsid w:val="00520E8B"/>
    <w:rsid w:val="0052442F"/>
    <w:rsid w:val="00530737"/>
    <w:rsid w:val="00531B1F"/>
    <w:rsid w:val="005326D6"/>
    <w:rsid w:val="0053670C"/>
    <w:rsid w:val="00540CD1"/>
    <w:rsid w:val="00541090"/>
    <w:rsid w:val="00544EDE"/>
    <w:rsid w:val="005454EF"/>
    <w:rsid w:val="005457A3"/>
    <w:rsid w:val="005470A1"/>
    <w:rsid w:val="00547149"/>
    <w:rsid w:val="005479F9"/>
    <w:rsid w:val="00550060"/>
    <w:rsid w:val="005501CB"/>
    <w:rsid w:val="0055188E"/>
    <w:rsid w:val="00553164"/>
    <w:rsid w:val="00560C95"/>
    <w:rsid w:val="00561494"/>
    <w:rsid w:val="005620BA"/>
    <w:rsid w:val="005654B3"/>
    <w:rsid w:val="00567883"/>
    <w:rsid w:val="00567DBC"/>
    <w:rsid w:val="00567DEA"/>
    <w:rsid w:val="005704C3"/>
    <w:rsid w:val="005710CA"/>
    <w:rsid w:val="00571E96"/>
    <w:rsid w:val="00572066"/>
    <w:rsid w:val="005744DF"/>
    <w:rsid w:val="00575115"/>
    <w:rsid w:val="00580D78"/>
    <w:rsid w:val="00581083"/>
    <w:rsid w:val="00584832"/>
    <w:rsid w:val="00585255"/>
    <w:rsid w:val="00586F80"/>
    <w:rsid w:val="00587A04"/>
    <w:rsid w:val="00587B89"/>
    <w:rsid w:val="00594E02"/>
    <w:rsid w:val="00595D7A"/>
    <w:rsid w:val="00596B5A"/>
    <w:rsid w:val="005A4258"/>
    <w:rsid w:val="005A43D3"/>
    <w:rsid w:val="005B03ED"/>
    <w:rsid w:val="005B4120"/>
    <w:rsid w:val="005B56D5"/>
    <w:rsid w:val="005B7969"/>
    <w:rsid w:val="005B7FF9"/>
    <w:rsid w:val="005C50AF"/>
    <w:rsid w:val="005C744C"/>
    <w:rsid w:val="005D1815"/>
    <w:rsid w:val="005D2370"/>
    <w:rsid w:val="005D2440"/>
    <w:rsid w:val="005D3C8D"/>
    <w:rsid w:val="005D5C60"/>
    <w:rsid w:val="005D7FA4"/>
    <w:rsid w:val="005E4C75"/>
    <w:rsid w:val="005E61DB"/>
    <w:rsid w:val="005F288F"/>
    <w:rsid w:val="005F2A98"/>
    <w:rsid w:val="005F4B8E"/>
    <w:rsid w:val="005F5C4A"/>
    <w:rsid w:val="005F787C"/>
    <w:rsid w:val="00602487"/>
    <w:rsid w:val="00605AAF"/>
    <w:rsid w:val="00606AB0"/>
    <w:rsid w:val="00607C2B"/>
    <w:rsid w:val="00610202"/>
    <w:rsid w:val="00611199"/>
    <w:rsid w:val="00613CAF"/>
    <w:rsid w:val="006144DE"/>
    <w:rsid w:val="0061529C"/>
    <w:rsid w:val="00615719"/>
    <w:rsid w:val="00616254"/>
    <w:rsid w:val="0061743B"/>
    <w:rsid w:val="00620B47"/>
    <w:rsid w:val="0062211F"/>
    <w:rsid w:val="0062535A"/>
    <w:rsid w:val="00625F29"/>
    <w:rsid w:val="006266A3"/>
    <w:rsid w:val="00626773"/>
    <w:rsid w:val="00630B6E"/>
    <w:rsid w:val="00631257"/>
    <w:rsid w:val="00631657"/>
    <w:rsid w:val="0063235B"/>
    <w:rsid w:val="0063348E"/>
    <w:rsid w:val="00634812"/>
    <w:rsid w:val="00635CF8"/>
    <w:rsid w:val="00636256"/>
    <w:rsid w:val="00640252"/>
    <w:rsid w:val="006413EC"/>
    <w:rsid w:val="00643ED3"/>
    <w:rsid w:val="0064427B"/>
    <w:rsid w:val="00645199"/>
    <w:rsid w:val="00651EA9"/>
    <w:rsid w:val="00652182"/>
    <w:rsid w:val="00652BC8"/>
    <w:rsid w:val="00653D55"/>
    <w:rsid w:val="006564DF"/>
    <w:rsid w:val="00661ECE"/>
    <w:rsid w:val="00666874"/>
    <w:rsid w:val="0066704C"/>
    <w:rsid w:val="0066717E"/>
    <w:rsid w:val="00667331"/>
    <w:rsid w:val="00667D30"/>
    <w:rsid w:val="00670BB0"/>
    <w:rsid w:val="00672377"/>
    <w:rsid w:val="006733E8"/>
    <w:rsid w:val="006762BA"/>
    <w:rsid w:val="00677BB5"/>
    <w:rsid w:val="00682760"/>
    <w:rsid w:val="00684EBF"/>
    <w:rsid w:val="006857DC"/>
    <w:rsid w:val="00686009"/>
    <w:rsid w:val="006921AC"/>
    <w:rsid w:val="006928B0"/>
    <w:rsid w:val="00695958"/>
    <w:rsid w:val="00695EE3"/>
    <w:rsid w:val="00697047"/>
    <w:rsid w:val="006A020E"/>
    <w:rsid w:val="006A3510"/>
    <w:rsid w:val="006B07E7"/>
    <w:rsid w:val="006B089A"/>
    <w:rsid w:val="006B11CF"/>
    <w:rsid w:val="006B1608"/>
    <w:rsid w:val="006B6334"/>
    <w:rsid w:val="006B6D70"/>
    <w:rsid w:val="006C0F6B"/>
    <w:rsid w:val="006C122A"/>
    <w:rsid w:val="006C2F9A"/>
    <w:rsid w:val="006C5E7E"/>
    <w:rsid w:val="006C72D9"/>
    <w:rsid w:val="006C76C3"/>
    <w:rsid w:val="006D48C2"/>
    <w:rsid w:val="006D51A4"/>
    <w:rsid w:val="006D6173"/>
    <w:rsid w:val="006D6B4A"/>
    <w:rsid w:val="006D7892"/>
    <w:rsid w:val="006D7E2D"/>
    <w:rsid w:val="006E2384"/>
    <w:rsid w:val="006E4495"/>
    <w:rsid w:val="006E516D"/>
    <w:rsid w:val="006E54A1"/>
    <w:rsid w:val="006E621A"/>
    <w:rsid w:val="006E7667"/>
    <w:rsid w:val="006F226E"/>
    <w:rsid w:val="006F5E15"/>
    <w:rsid w:val="00705888"/>
    <w:rsid w:val="00712AEA"/>
    <w:rsid w:val="00714723"/>
    <w:rsid w:val="00717F7C"/>
    <w:rsid w:val="00723A8A"/>
    <w:rsid w:val="0072504E"/>
    <w:rsid w:val="00730A50"/>
    <w:rsid w:val="007318DB"/>
    <w:rsid w:val="0073560B"/>
    <w:rsid w:val="00735650"/>
    <w:rsid w:val="00735D6C"/>
    <w:rsid w:val="007364D8"/>
    <w:rsid w:val="00736992"/>
    <w:rsid w:val="00736B10"/>
    <w:rsid w:val="007403BC"/>
    <w:rsid w:val="00740A15"/>
    <w:rsid w:val="00743178"/>
    <w:rsid w:val="00743D21"/>
    <w:rsid w:val="00745102"/>
    <w:rsid w:val="0074624B"/>
    <w:rsid w:val="00746B1F"/>
    <w:rsid w:val="00747F21"/>
    <w:rsid w:val="0075015F"/>
    <w:rsid w:val="007506FF"/>
    <w:rsid w:val="007530EC"/>
    <w:rsid w:val="00753825"/>
    <w:rsid w:val="00754047"/>
    <w:rsid w:val="00755785"/>
    <w:rsid w:val="00755A84"/>
    <w:rsid w:val="007565CD"/>
    <w:rsid w:val="00763073"/>
    <w:rsid w:val="007639CB"/>
    <w:rsid w:val="00764ECF"/>
    <w:rsid w:val="00767555"/>
    <w:rsid w:val="00767B6A"/>
    <w:rsid w:val="00767FF8"/>
    <w:rsid w:val="0077122A"/>
    <w:rsid w:val="0077491D"/>
    <w:rsid w:val="0077759C"/>
    <w:rsid w:val="00777EAF"/>
    <w:rsid w:val="007801FD"/>
    <w:rsid w:val="0078139A"/>
    <w:rsid w:val="00782898"/>
    <w:rsid w:val="00782D5D"/>
    <w:rsid w:val="00783CA3"/>
    <w:rsid w:val="00791226"/>
    <w:rsid w:val="00793E0C"/>
    <w:rsid w:val="007A1833"/>
    <w:rsid w:val="007A6A41"/>
    <w:rsid w:val="007A754F"/>
    <w:rsid w:val="007B4FDF"/>
    <w:rsid w:val="007B517C"/>
    <w:rsid w:val="007C1B1B"/>
    <w:rsid w:val="007C221B"/>
    <w:rsid w:val="007C2C8E"/>
    <w:rsid w:val="007C3A2E"/>
    <w:rsid w:val="007C577D"/>
    <w:rsid w:val="007C6F06"/>
    <w:rsid w:val="007D1F0D"/>
    <w:rsid w:val="007D36B4"/>
    <w:rsid w:val="007D5E50"/>
    <w:rsid w:val="007D642A"/>
    <w:rsid w:val="007E10FC"/>
    <w:rsid w:val="007E21C6"/>
    <w:rsid w:val="007E60CB"/>
    <w:rsid w:val="007E7EC6"/>
    <w:rsid w:val="007F2E0D"/>
    <w:rsid w:val="007F4053"/>
    <w:rsid w:val="007F5DDD"/>
    <w:rsid w:val="007F657D"/>
    <w:rsid w:val="00800BE0"/>
    <w:rsid w:val="0080359B"/>
    <w:rsid w:val="00805611"/>
    <w:rsid w:val="0080681F"/>
    <w:rsid w:val="00806C1D"/>
    <w:rsid w:val="00812C19"/>
    <w:rsid w:val="008133E8"/>
    <w:rsid w:val="008171D8"/>
    <w:rsid w:val="0081767E"/>
    <w:rsid w:val="0082019B"/>
    <w:rsid w:val="00822ADC"/>
    <w:rsid w:val="0083350D"/>
    <w:rsid w:val="00833FDA"/>
    <w:rsid w:val="008344EE"/>
    <w:rsid w:val="00834EB6"/>
    <w:rsid w:val="008353C8"/>
    <w:rsid w:val="00837D40"/>
    <w:rsid w:val="00837FA1"/>
    <w:rsid w:val="008426F7"/>
    <w:rsid w:val="008428C2"/>
    <w:rsid w:val="008446E1"/>
    <w:rsid w:val="008449F1"/>
    <w:rsid w:val="00850AC0"/>
    <w:rsid w:val="008563CE"/>
    <w:rsid w:val="00861227"/>
    <w:rsid w:val="0086307C"/>
    <w:rsid w:val="008739B9"/>
    <w:rsid w:val="00880FE6"/>
    <w:rsid w:val="008815AA"/>
    <w:rsid w:val="00882EE8"/>
    <w:rsid w:val="008834B1"/>
    <w:rsid w:val="00884AB2"/>
    <w:rsid w:val="00886CEA"/>
    <w:rsid w:val="00887575"/>
    <w:rsid w:val="008879BF"/>
    <w:rsid w:val="00887E67"/>
    <w:rsid w:val="0089041C"/>
    <w:rsid w:val="008A28A5"/>
    <w:rsid w:val="008A51EA"/>
    <w:rsid w:val="008B1716"/>
    <w:rsid w:val="008B2F7A"/>
    <w:rsid w:val="008B39F2"/>
    <w:rsid w:val="008B412F"/>
    <w:rsid w:val="008B5375"/>
    <w:rsid w:val="008C05BD"/>
    <w:rsid w:val="008C128E"/>
    <w:rsid w:val="008C73AA"/>
    <w:rsid w:val="008D2934"/>
    <w:rsid w:val="008E7848"/>
    <w:rsid w:val="008F3CD5"/>
    <w:rsid w:val="008F4F6C"/>
    <w:rsid w:val="008F511D"/>
    <w:rsid w:val="008F773B"/>
    <w:rsid w:val="00900AD3"/>
    <w:rsid w:val="009014A9"/>
    <w:rsid w:val="009045BA"/>
    <w:rsid w:val="0090540A"/>
    <w:rsid w:val="00905A4B"/>
    <w:rsid w:val="00907E35"/>
    <w:rsid w:val="00911E90"/>
    <w:rsid w:val="00911FAF"/>
    <w:rsid w:val="00913103"/>
    <w:rsid w:val="00913D88"/>
    <w:rsid w:val="00917D12"/>
    <w:rsid w:val="00920D0D"/>
    <w:rsid w:val="0092378B"/>
    <w:rsid w:val="00923973"/>
    <w:rsid w:val="00927D80"/>
    <w:rsid w:val="00930B26"/>
    <w:rsid w:val="00931506"/>
    <w:rsid w:val="00931DFF"/>
    <w:rsid w:val="00936090"/>
    <w:rsid w:val="00945ED6"/>
    <w:rsid w:val="00947ECB"/>
    <w:rsid w:val="00960ADC"/>
    <w:rsid w:val="00963DC5"/>
    <w:rsid w:val="009644E5"/>
    <w:rsid w:val="009660E0"/>
    <w:rsid w:val="00966E6D"/>
    <w:rsid w:val="00970A2E"/>
    <w:rsid w:val="00972005"/>
    <w:rsid w:val="00977928"/>
    <w:rsid w:val="00980B0E"/>
    <w:rsid w:val="00980F2C"/>
    <w:rsid w:val="00980F95"/>
    <w:rsid w:val="00982F24"/>
    <w:rsid w:val="00983F88"/>
    <w:rsid w:val="00984174"/>
    <w:rsid w:val="009848E9"/>
    <w:rsid w:val="0098680D"/>
    <w:rsid w:val="00990607"/>
    <w:rsid w:val="00990CE3"/>
    <w:rsid w:val="0099519E"/>
    <w:rsid w:val="009A0D9F"/>
    <w:rsid w:val="009A2539"/>
    <w:rsid w:val="009A426F"/>
    <w:rsid w:val="009A686F"/>
    <w:rsid w:val="009B0457"/>
    <w:rsid w:val="009B5435"/>
    <w:rsid w:val="009B6209"/>
    <w:rsid w:val="009C10F7"/>
    <w:rsid w:val="009C3A31"/>
    <w:rsid w:val="009D0376"/>
    <w:rsid w:val="009D25D0"/>
    <w:rsid w:val="009D2B16"/>
    <w:rsid w:val="009D3802"/>
    <w:rsid w:val="009D3FB3"/>
    <w:rsid w:val="009D4540"/>
    <w:rsid w:val="009D5194"/>
    <w:rsid w:val="009E1B07"/>
    <w:rsid w:val="009E1DF7"/>
    <w:rsid w:val="009E5481"/>
    <w:rsid w:val="009E55BA"/>
    <w:rsid w:val="009E5FD0"/>
    <w:rsid w:val="009F32AD"/>
    <w:rsid w:val="009F34E1"/>
    <w:rsid w:val="009F464E"/>
    <w:rsid w:val="009F7990"/>
    <w:rsid w:val="00A043D0"/>
    <w:rsid w:val="00A12476"/>
    <w:rsid w:val="00A12A35"/>
    <w:rsid w:val="00A140E1"/>
    <w:rsid w:val="00A178AA"/>
    <w:rsid w:val="00A17FF0"/>
    <w:rsid w:val="00A22065"/>
    <w:rsid w:val="00A22FC9"/>
    <w:rsid w:val="00A2459D"/>
    <w:rsid w:val="00A2554B"/>
    <w:rsid w:val="00A25ECF"/>
    <w:rsid w:val="00A26629"/>
    <w:rsid w:val="00A27CA9"/>
    <w:rsid w:val="00A30CE5"/>
    <w:rsid w:val="00A34D25"/>
    <w:rsid w:val="00A358F8"/>
    <w:rsid w:val="00A361FA"/>
    <w:rsid w:val="00A363FE"/>
    <w:rsid w:val="00A4206F"/>
    <w:rsid w:val="00A43083"/>
    <w:rsid w:val="00A57366"/>
    <w:rsid w:val="00A576E1"/>
    <w:rsid w:val="00A62CBA"/>
    <w:rsid w:val="00A64CA3"/>
    <w:rsid w:val="00A70164"/>
    <w:rsid w:val="00A70D92"/>
    <w:rsid w:val="00A7260D"/>
    <w:rsid w:val="00A72FAF"/>
    <w:rsid w:val="00A801DE"/>
    <w:rsid w:val="00A809B3"/>
    <w:rsid w:val="00A82371"/>
    <w:rsid w:val="00A85B67"/>
    <w:rsid w:val="00A9639A"/>
    <w:rsid w:val="00A969C3"/>
    <w:rsid w:val="00AA30D2"/>
    <w:rsid w:val="00AA319C"/>
    <w:rsid w:val="00AB069A"/>
    <w:rsid w:val="00AB203F"/>
    <w:rsid w:val="00AB77ED"/>
    <w:rsid w:val="00AC1C7A"/>
    <w:rsid w:val="00AC5F29"/>
    <w:rsid w:val="00AD0496"/>
    <w:rsid w:val="00AD1864"/>
    <w:rsid w:val="00AD2C2E"/>
    <w:rsid w:val="00AD2D60"/>
    <w:rsid w:val="00AD366C"/>
    <w:rsid w:val="00AD4363"/>
    <w:rsid w:val="00AE17A0"/>
    <w:rsid w:val="00AF5FEF"/>
    <w:rsid w:val="00B051C9"/>
    <w:rsid w:val="00B06D4B"/>
    <w:rsid w:val="00B15D22"/>
    <w:rsid w:val="00B17AFE"/>
    <w:rsid w:val="00B22B91"/>
    <w:rsid w:val="00B23725"/>
    <w:rsid w:val="00B31AFD"/>
    <w:rsid w:val="00B36FD7"/>
    <w:rsid w:val="00B4032B"/>
    <w:rsid w:val="00B40A2A"/>
    <w:rsid w:val="00B43564"/>
    <w:rsid w:val="00B46154"/>
    <w:rsid w:val="00B467BF"/>
    <w:rsid w:val="00B474DA"/>
    <w:rsid w:val="00B5240C"/>
    <w:rsid w:val="00B5699A"/>
    <w:rsid w:val="00B60B09"/>
    <w:rsid w:val="00B620EE"/>
    <w:rsid w:val="00B6440D"/>
    <w:rsid w:val="00B644D7"/>
    <w:rsid w:val="00B64656"/>
    <w:rsid w:val="00B65DF4"/>
    <w:rsid w:val="00B66508"/>
    <w:rsid w:val="00B67700"/>
    <w:rsid w:val="00B7361E"/>
    <w:rsid w:val="00B738AA"/>
    <w:rsid w:val="00B747DB"/>
    <w:rsid w:val="00B749CB"/>
    <w:rsid w:val="00B7656B"/>
    <w:rsid w:val="00B76BF1"/>
    <w:rsid w:val="00B77E49"/>
    <w:rsid w:val="00B814BC"/>
    <w:rsid w:val="00B837C2"/>
    <w:rsid w:val="00B83AF0"/>
    <w:rsid w:val="00B85E6E"/>
    <w:rsid w:val="00B86A7D"/>
    <w:rsid w:val="00B91E23"/>
    <w:rsid w:val="00B940BA"/>
    <w:rsid w:val="00B95107"/>
    <w:rsid w:val="00BA3FDF"/>
    <w:rsid w:val="00BA4BD7"/>
    <w:rsid w:val="00BA5077"/>
    <w:rsid w:val="00BB28A0"/>
    <w:rsid w:val="00BC448E"/>
    <w:rsid w:val="00BD54A1"/>
    <w:rsid w:val="00BD649B"/>
    <w:rsid w:val="00BE17AC"/>
    <w:rsid w:val="00BE2448"/>
    <w:rsid w:val="00BE3F2C"/>
    <w:rsid w:val="00BE6D3B"/>
    <w:rsid w:val="00BF7E22"/>
    <w:rsid w:val="00BF7FC8"/>
    <w:rsid w:val="00C03CCF"/>
    <w:rsid w:val="00C12583"/>
    <w:rsid w:val="00C12EB9"/>
    <w:rsid w:val="00C131C0"/>
    <w:rsid w:val="00C14C8C"/>
    <w:rsid w:val="00C20058"/>
    <w:rsid w:val="00C20D05"/>
    <w:rsid w:val="00C23451"/>
    <w:rsid w:val="00C2576B"/>
    <w:rsid w:val="00C2591E"/>
    <w:rsid w:val="00C25AEB"/>
    <w:rsid w:val="00C30450"/>
    <w:rsid w:val="00C31641"/>
    <w:rsid w:val="00C32C24"/>
    <w:rsid w:val="00C3378D"/>
    <w:rsid w:val="00C35937"/>
    <w:rsid w:val="00C368C3"/>
    <w:rsid w:val="00C40949"/>
    <w:rsid w:val="00C41852"/>
    <w:rsid w:val="00C4531D"/>
    <w:rsid w:val="00C4656F"/>
    <w:rsid w:val="00C50CFC"/>
    <w:rsid w:val="00C54888"/>
    <w:rsid w:val="00C61533"/>
    <w:rsid w:val="00C634DD"/>
    <w:rsid w:val="00C67C2A"/>
    <w:rsid w:val="00C749B3"/>
    <w:rsid w:val="00C75B98"/>
    <w:rsid w:val="00C8034F"/>
    <w:rsid w:val="00C83C57"/>
    <w:rsid w:val="00C84257"/>
    <w:rsid w:val="00C84D3F"/>
    <w:rsid w:val="00C84EAE"/>
    <w:rsid w:val="00C85D92"/>
    <w:rsid w:val="00C85DBB"/>
    <w:rsid w:val="00C86C78"/>
    <w:rsid w:val="00C8794F"/>
    <w:rsid w:val="00C925A1"/>
    <w:rsid w:val="00C941B2"/>
    <w:rsid w:val="00C978F9"/>
    <w:rsid w:val="00CA1221"/>
    <w:rsid w:val="00CA3ED8"/>
    <w:rsid w:val="00CA45A2"/>
    <w:rsid w:val="00CA543A"/>
    <w:rsid w:val="00CB228D"/>
    <w:rsid w:val="00CB5392"/>
    <w:rsid w:val="00CC3DAE"/>
    <w:rsid w:val="00CC4BB3"/>
    <w:rsid w:val="00CC50CE"/>
    <w:rsid w:val="00CC510E"/>
    <w:rsid w:val="00CC5DD7"/>
    <w:rsid w:val="00CD0BCC"/>
    <w:rsid w:val="00CD12EB"/>
    <w:rsid w:val="00CD210E"/>
    <w:rsid w:val="00CD33A8"/>
    <w:rsid w:val="00CD4C00"/>
    <w:rsid w:val="00CD5DF7"/>
    <w:rsid w:val="00CD702F"/>
    <w:rsid w:val="00CE1755"/>
    <w:rsid w:val="00CE1DAC"/>
    <w:rsid w:val="00CE4BD5"/>
    <w:rsid w:val="00CE797B"/>
    <w:rsid w:val="00CF1899"/>
    <w:rsid w:val="00CF2202"/>
    <w:rsid w:val="00CF2E73"/>
    <w:rsid w:val="00CF55D6"/>
    <w:rsid w:val="00CF577E"/>
    <w:rsid w:val="00CF5F95"/>
    <w:rsid w:val="00D021F9"/>
    <w:rsid w:val="00D028CF"/>
    <w:rsid w:val="00D03630"/>
    <w:rsid w:val="00D175C4"/>
    <w:rsid w:val="00D20453"/>
    <w:rsid w:val="00D25040"/>
    <w:rsid w:val="00D26A0F"/>
    <w:rsid w:val="00D26C6E"/>
    <w:rsid w:val="00D27703"/>
    <w:rsid w:val="00D31BC6"/>
    <w:rsid w:val="00D3371D"/>
    <w:rsid w:val="00D3449E"/>
    <w:rsid w:val="00D34749"/>
    <w:rsid w:val="00D351A0"/>
    <w:rsid w:val="00D352F2"/>
    <w:rsid w:val="00D35A66"/>
    <w:rsid w:val="00D36251"/>
    <w:rsid w:val="00D36F3B"/>
    <w:rsid w:val="00D4121D"/>
    <w:rsid w:val="00D42D9B"/>
    <w:rsid w:val="00D4414E"/>
    <w:rsid w:val="00D462D8"/>
    <w:rsid w:val="00D46D16"/>
    <w:rsid w:val="00D477C4"/>
    <w:rsid w:val="00D56C52"/>
    <w:rsid w:val="00D57FCA"/>
    <w:rsid w:val="00D615AF"/>
    <w:rsid w:val="00D62668"/>
    <w:rsid w:val="00D65DC8"/>
    <w:rsid w:val="00D72D33"/>
    <w:rsid w:val="00D76EED"/>
    <w:rsid w:val="00D871A9"/>
    <w:rsid w:val="00D91F6C"/>
    <w:rsid w:val="00D923B8"/>
    <w:rsid w:val="00D9268B"/>
    <w:rsid w:val="00D93BFA"/>
    <w:rsid w:val="00D95598"/>
    <w:rsid w:val="00DA2D7B"/>
    <w:rsid w:val="00DA33EF"/>
    <w:rsid w:val="00DA355B"/>
    <w:rsid w:val="00DA735E"/>
    <w:rsid w:val="00DA7B53"/>
    <w:rsid w:val="00DB3D40"/>
    <w:rsid w:val="00DC6951"/>
    <w:rsid w:val="00DC77FF"/>
    <w:rsid w:val="00DD1069"/>
    <w:rsid w:val="00DE1ECC"/>
    <w:rsid w:val="00DE46DD"/>
    <w:rsid w:val="00DE716D"/>
    <w:rsid w:val="00DF0AC2"/>
    <w:rsid w:val="00DF4016"/>
    <w:rsid w:val="00DF4562"/>
    <w:rsid w:val="00DF5615"/>
    <w:rsid w:val="00DF7678"/>
    <w:rsid w:val="00E03262"/>
    <w:rsid w:val="00E11CBF"/>
    <w:rsid w:val="00E12493"/>
    <w:rsid w:val="00E13D0C"/>
    <w:rsid w:val="00E219FC"/>
    <w:rsid w:val="00E25A26"/>
    <w:rsid w:val="00E2693F"/>
    <w:rsid w:val="00E33F2F"/>
    <w:rsid w:val="00E35DA7"/>
    <w:rsid w:val="00E371C4"/>
    <w:rsid w:val="00E41346"/>
    <w:rsid w:val="00E43986"/>
    <w:rsid w:val="00E451A3"/>
    <w:rsid w:val="00E46092"/>
    <w:rsid w:val="00E460D0"/>
    <w:rsid w:val="00E478F6"/>
    <w:rsid w:val="00E47F51"/>
    <w:rsid w:val="00E50341"/>
    <w:rsid w:val="00E5158A"/>
    <w:rsid w:val="00E612B1"/>
    <w:rsid w:val="00E65501"/>
    <w:rsid w:val="00E718AE"/>
    <w:rsid w:val="00E77E2B"/>
    <w:rsid w:val="00E82B99"/>
    <w:rsid w:val="00E86983"/>
    <w:rsid w:val="00E86C29"/>
    <w:rsid w:val="00E9067C"/>
    <w:rsid w:val="00E91DDD"/>
    <w:rsid w:val="00EA177E"/>
    <w:rsid w:val="00EA4E10"/>
    <w:rsid w:val="00EA76C5"/>
    <w:rsid w:val="00EB0133"/>
    <w:rsid w:val="00EB1F0C"/>
    <w:rsid w:val="00EB2EB1"/>
    <w:rsid w:val="00EB626F"/>
    <w:rsid w:val="00EC5C65"/>
    <w:rsid w:val="00EC607B"/>
    <w:rsid w:val="00ED2812"/>
    <w:rsid w:val="00ED3D1D"/>
    <w:rsid w:val="00ED64E2"/>
    <w:rsid w:val="00ED6DF0"/>
    <w:rsid w:val="00EE0686"/>
    <w:rsid w:val="00EE07E6"/>
    <w:rsid w:val="00EE12B7"/>
    <w:rsid w:val="00EE1C1B"/>
    <w:rsid w:val="00EE2DDA"/>
    <w:rsid w:val="00EE5522"/>
    <w:rsid w:val="00EE7E6B"/>
    <w:rsid w:val="00EF09D4"/>
    <w:rsid w:val="00EF0CDB"/>
    <w:rsid w:val="00EF118D"/>
    <w:rsid w:val="00EF4364"/>
    <w:rsid w:val="00F037AA"/>
    <w:rsid w:val="00F03E43"/>
    <w:rsid w:val="00F07A40"/>
    <w:rsid w:val="00F15ECF"/>
    <w:rsid w:val="00F17217"/>
    <w:rsid w:val="00F20FE9"/>
    <w:rsid w:val="00F2376C"/>
    <w:rsid w:val="00F24AE8"/>
    <w:rsid w:val="00F27617"/>
    <w:rsid w:val="00F278A3"/>
    <w:rsid w:val="00F3440C"/>
    <w:rsid w:val="00F37430"/>
    <w:rsid w:val="00F50240"/>
    <w:rsid w:val="00F5419B"/>
    <w:rsid w:val="00F567AE"/>
    <w:rsid w:val="00F577FB"/>
    <w:rsid w:val="00F578BE"/>
    <w:rsid w:val="00F57EE1"/>
    <w:rsid w:val="00F60D85"/>
    <w:rsid w:val="00F65D31"/>
    <w:rsid w:val="00F70CFF"/>
    <w:rsid w:val="00F70D8A"/>
    <w:rsid w:val="00F72E39"/>
    <w:rsid w:val="00F744F6"/>
    <w:rsid w:val="00F81E03"/>
    <w:rsid w:val="00F82DB8"/>
    <w:rsid w:val="00F849F2"/>
    <w:rsid w:val="00F84CFA"/>
    <w:rsid w:val="00F850FB"/>
    <w:rsid w:val="00F8515B"/>
    <w:rsid w:val="00F860C4"/>
    <w:rsid w:val="00F9627F"/>
    <w:rsid w:val="00F966FB"/>
    <w:rsid w:val="00F9748C"/>
    <w:rsid w:val="00FA216A"/>
    <w:rsid w:val="00FA33CD"/>
    <w:rsid w:val="00FA4038"/>
    <w:rsid w:val="00FA4C76"/>
    <w:rsid w:val="00FA50D3"/>
    <w:rsid w:val="00FA516D"/>
    <w:rsid w:val="00FB43A3"/>
    <w:rsid w:val="00FB444D"/>
    <w:rsid w:val="00FB5BB8"/>
    <w:rsid w:val="00FB6487"/>
    <w:rsid w:val="00FC02CB"/>
    <w:rsid w:val="00FC2A97"/>
    <w:rsid w:val="00FC577D"/>
    <w:rsid w:val="00FD0AE4"/>
    <w:rsid w:val="00FD0FA6"/>
    <w:rsid w:val="00FD1786"/>
    <w:rsid w:val="00FE05AA"/>
    <w:rsid w:val="00FE20D0"/>
    <w:rsid w:val="00FE3CB9"/>
    <w:rsid w:val="00FF05E9"/>
    <w:rsid w:val="00FF0D98"/>
    <w:rsid w:val="00FF1C45"/>
    <w:rsid w:val="00FF5C5A"/>
    <w:rsid w:val="00FF6E2D"/>
    <w:rsid w:val="00FF78A1"/>
    <w:rsid w:val="00FF79C0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CF45"/>
  <w15:docId w15:val="{35601B98-C427-4E3B-B59D-50D5FF84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C8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04E"/>
    <w:pPr>
      <w:keepNext/>
      <w:keepLines/>
      <w:numPr>
        <w:numId w:val="2"/>
      </w:numPr>
      <w:spacing w:before="240" w:after="0"/>
      <w:outlineLvl w:val="0"/>
    </w:pPr>
    <w:rPr>
      <w:rFonts w:eastAsiaTheme="majorEastAsia" w:cs="Times New Roman"/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66508"/>
    <w:pPr>
      <w:numPr>
        <w:ilvl w:val="1"/>
        <w:numId w:val="2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6B4"/>
    <w:pPr>
      <w:keepNext/>
      <w:keepLines/>
      <w:numPr>
        <w:ilvl w:val="2"/>
        <w:numId w:val="2"/>
      </w:numPr>
      <w:spacing w:before="160" w:after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1E0E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A4B"/>
  </w:style>
  <w:style w:type="paragraph" w:styleId="Footer">
    <w:name w:val="footer"/>
    <w:basedOn w:val="Normal"/>
    <w:link w:val="FooterChar"/>
    <w:uiPriority w:val="99"/>
    <w:unhideWhenUsed/>
    <w:qFormat/>
    <w:rsid w:val="0090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A4B"/>
  </w:style>
  <w:style w:type="character" w:customStyle="1" w:styleId="Heading1Char">
    <w:name w:val="Heading 1 Char"/>
    <w:basedOn w:val="DefaultParagraphFont"/>
    <w:link w:val="Heading1"/>
    <w:uiPriority w:val="9"/>
    <w:rsid w:val="0072504E"/>
    <w:rPr>
      <w:rFonts w:ascii="Times New Roman" w:eastAsiaTheme="majorEastAsia" w:hAnsi="Times New Roman" w:cs="Times New Roman"/>
      <w:b/>
      <w:bCs/>
      <w:sz w:val="32"/>
      <w:szCs w:val="32"/>
    </w:rPr>
  </w:style>
  <w:style w:type="numbering" w:customStyle="1" w:styleId="Style3">
    <w:name w:val="Style3"/>
    <w:uiPriority w:val="99"/>
    <w:rsid w:val="006B11CF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6508"/>
    <w:rPr>
      <w:rFonts w:ascii="Times New Roman" w:hAnsi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36B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1E0E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unhideWhenUsed/>
    <w:rsid w:val="006413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13EC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767FF8"/>
  </w:style>
  <w:style w:type="paragraph" w:styleId="FootnoteText">
    <w:name w:val="footnote text"/>
    <w:basedOn w:val="Normal"/>
    <w:link w:val="FootnoteTextChar"/>
    <w:uiPriority w:val="99"/>
    <w:semiHidden/>
    <w:unhideWhenUsed/>
    <w:rsid w:val="00AD2D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D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D6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DA355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51E0E"/>
    <w:pPr>
      <w:numPr>
        <w:numId w:val="4"/>
      </w:numPr>
      <w:spacing w:after="0" w:line="48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0E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51E0E"/>
    <w:pPr>
      <w:numPr>
        <w:numId w:val="0"/>
      </w:numPr>
      <w:spacing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51E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1E0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51E0E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51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FE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91DB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D1CFB"/>
    <w:rPr>
      <w:color w:val="666666"/>
    </w:rPr>
  </w:style>
  <w:style w:type="table" w:styleId="TableGrid">
    <w:name w:val="Table Grid"/>
    <w:basedOn w:val="TableNormal"/>
    <w:uiPriority w:val="59"/>
    <w:rsid w:val="00800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5620B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00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4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2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2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0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9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76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4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7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1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3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1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16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5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&#7851;u%20Office%20T&#249;y%20ch&#7881;nh\Document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EE8B-1DFB-42A8-A20A-C7282F7A128E}"/>
      </w:docPartPr>
      <w:docPartBody>
        <w:p w:rsidR="00AD3814" w:rsidRDefault="0078765E">
          <w:r w:rsidRPr="00BD29D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5E"/>
    <w:rsid w:val="005A518A"/>
    <w:rsid w:val="005D7271"/>
    <w:rsid w:val="0078765E"/>
    <w:rsid w:val="00884AB2"/>
    <w:rsid w:val="00A17FF0"/>
    <w:rsid w:val="00AD3814"/>
    <w:rsid w:val="00C8034F"/>
    <w:rsid w:val="00D95A23"/>
    <w:rsid w:val="00E048AE"/>
    <w:rsid w:val="00E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76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EFC65D-F935-4FDA-9B45-B40D9BF50223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59919353861"/>
    <we:property name="MENDELEY_CITATIONS" value="[{&quot;citationID&quot;:&quot;MENDELEY_CITATION_3607e48d-3eac-43f6-b08a-b97662361101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&quot;,&quot;citationItems&quot;:[{&quot;id&quot;:&quot;6234f2be-71cc-3f75-b2b6-6066337b73ba&quot;,&quot;itemData&quot;:{&quot;type&quot;:&quot;webpage&quot;,&quot;id&quot;:&quot;6234f2be-71cc-3f75-b2b6-6066337b73ba&quot;,&quot;title&quot;:&quot;RFC 7800: Proof-of-Possession Key Semantics for JSON Web Tokens (JWT)&quot;,&quot;accessed&quot;:{&quot;date-parts&quot;:[[2025,10,8]]},&quot;URL&quot;:&quot;https://www.rfc-editor.org/rfc/rfc7800.txt&quot;,&quot;container-title-short&quot;:&quot;&quot;},&quot;isTemporary&quot;:false}]},{&quot;citationID&quot;:&quot;MENDELEY_CITATION_6a703092-46d8-4b05-8805-114decb8301d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&quot;,&quot;citationItems&quot;:[{&quot;id&quot;:&quot;b9d92094-552d-330d-aacf-e3611b19064a&quot;,&quot;itemData&quot;:{&quot;type&quot;:&quot;webpage&quot;,&quot;id&quot;:&quot;b9d92094-552d-330d-aacf-e3611b19064a&quot;,&quot;title&quot;:&quot;RFC 9449: OAuth 2.0 Demonstrating Proof-of-Possession at the Application Layer&quot;,&quot;accessed&quot;:{&quot;date-parts&quot;:[[2025,10,8]]},&quot;URL&quot;:&quot;https://www.rfc-editor.org/rfc/rfc9449.txt&quot;,&quot;container-title-short&quot;:&quot;&quot;},&quot;isTemporary&quot;:false}]},{&quot;citationID&quot;:&quot;MENDELEY_CITATION_f3b50ce8-434c-4a4b-a329-2abb7cded09b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&quot;,&quot;citationItems&quot;:[{&quot;id&quot;:&quot;bde46c43-5553-36f4-8391-2ee07fb1a576&quot;,&quot;itemData&quot;:{&quot;type&quot;:&quot;webpage&quot;,&quot;id&quot;:&quot;bde46c43-5553-36f4-8391-2ee07fb1a576&quot;,&quot;title&quot;:&quot;RFC 8705: OAuth 2.0 Mutual-TLS Client Authentication and Certificate-Bound Access Tokens&quot;,&quot;accessed&quot;:{&quot;date-parts&quot;:[[2025,10,8]]},&quot;URL&quot;:&quot;https://www.rfc-editor.org/rfc/rfc8705.txt&quot;,&quot;container-title-short&quot;:&quot;&quot;},&quot;isTemporary&quot;:false}]},{&quot;citationID&quot;:&quot;MENDELEY_CITATION_f124adc3-6678-41ef-a690-b7fdf1042f1a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ZjEyNGFkYzMtNjY3OC00MWVmLWE2OTAtYjdmZGYxMDQyZjFhIiwicHJvcGVydGllcyI6eyJub3RlSW5kZXgiOjB9LCJpc0VkaXRlZCI6ZmFsc2UsIm1hbnVhbE92ZXJyaWRlIjp7ImlzTWFudWFsbHlPdmVycmlkZGVuIjpmYWxzZSwiY2l0ZXByb2NUZXh0IjoiWzRdIiwibWFudWFsT3ZlcnJpZGVUZXh0IjoiIn0sImNpdGF0aW9uSXRlbXMiOlt7ImlkIjoiY2RmYzM1YTEtNDE3NS0zMmQzLTg1OTMtODU5NWVkY2E5NDM3IiwiaXRlbURhdGEiOnsidHlwZSI6ImFydGljbGUtam91cm5hbCIsImlkIjoiY2RmYzM1YTEtNDE3NS0zMmQzLTg1OTMtODU5NWVkY2E5NDM3IiwidGl0bGUiOiJOSVNUIFNwZWNpYWwgUHVibGljYXRpb24gODAwLTIwNyB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YWNjZXNzZWQiOnsiZGF0ZS1wYXJ0cyI6W1syMDI1LDEwLDhdXX0sIkRPSSI6IjEwLjYwMjgvTklTVC5TUC44MDAtMjA3IiwiVVJMIjoiaHR0cHM6Ly9kb2kub3JnLzEwLjYwMjgvTklTVC5TUC44MDAtMjA3IiwiY29udGFpbmVyLXRpdGxlLXNob3J0IjoiIn0sImlzVGVtcG9yYXJ5IjpmYWxzZX1dfQ==&quot;,&quot;citationItems&quot;:[{&quot;id&quot;:&quot;cdfc35a1-4175-32d3-8593-8595edca9437&quot;,&quot;itemData&quot;:{&quot;type&quot;:&quot;article-journal&quot;,&quot;id&quot;:&quot;cdfc35a1-4175-32d3-8593-8595edca9437&quot;,&quot;title&quot;:&quot;NIST Special Publication 800-207 Zero Trust Architecture&quot;,&quot;author&quot;:[{&quot;family&quot;:&quot;Rose&quot;,&quot;given&quot;:&quot;Scott&quot;,&quot;parse-names&quot;:false,&quot;dropping-particle&quot;:&quot;&quot;,&quot;non-dropping-particle&quot;:&quot;&quot;},{&quot;family&quot;:&quot;Borchert&quot;,&quot;given&quot;:&quot;Oliver&quot;,&quot;parse-names&quot;:false,&quot;dropping-particle&quot;:&quot;&quot;,&quot;non-dropping-particle&quot;:&quot;&quot;},{&quot;family&quot;:&quot;Mitchell&quot;,&quot;given&quot;:&quot;Stu&quot;,&quot;parse-names&quot;:false,&quot;dropping-particle&quot;:&quot;&quot;,&quot;non-dropping-particle&quot;:&quot;&quot;},{&quot;family&quot;:&quot;Connelly&quot;,&quot;given&quot;:&quot;Sean&quot;,&quot;parse-names&quot;:false,&quot;dropping-particle&quot;:&quot;&quot;,&quot;non-dropping-particle&quot;:&quot;&quot;}],&quot;accessed&quot;:{&quot;date-parts&quot;:[[2025,10,8]]},&quot;DOI&quot;:&quot;10.6028/NIST.SP.800-207&quot;,&quot;URL&quot;:&quot;https://doi.org/10.6028/NIST.SP.800-207&quot;,&quot;container-title-short&quot;:&quot;&quot;},&quot;isTemporary&quot;:false}]},{&quot;citationID&quot;:&quot;MENDELEY_CITATION_6fe88e65-e9a1-4f4b-b210-3a6ef7777c8c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&quot;,&quot;citationItems&quot;:[{&quot;id&quot;:&quot;830bc58f-9c5b-3284-9989-5e7e2e3ea6ae&quot;,&quot;itemData&quot;:{&quot;type&quot;:&quot;article-journal&quot;,&quot;id&quot;:&quot;830bc58f-9c5b-3284-9989-5e7e2e3ea6ae&quot;,&quot;title&quot;:&quot;SECURITY BeyondCorp A New Approach to Enterprise Security&quot;,&quot;accessed&quot;:{&quot;date-parts&quot;:[[2025,10,8]]},&quot;URL&quot;:&quot;www.usenix.org&quot;,&quot;container-title-short&quot;:&quot;&quot;},&quot;isTemporary&quot;:false}]},{&quot;citationID&quot;:&quot;MENDELEY_CITATION_8bb95ab8-2f0c-4165-91f4-fe4a0e77b8ee&quot;,&quot;properties&quot;:{&quot;noteIndex&quot;:0},&quot;isEdited&quot;:false,&quot;manualOverride&quot;:{&quot;isManuallyOverridden&quot;:false,&quot;citeprocText&quot;:&quot;[6]&quot;,&quot;manualOverrideText&quot;:&quot;&quot;},&quot;citationTag&quot;:&quot;MENDELEY_CITATION_v3_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&quot;,&quot;citationItems&quot;:[{&quot;id&quot;:&quot;1ae3d441-0fa6-3402-8741-637c5b789921&quot;,&quot;itemData&quot;:{&quot;type&quot;:&quot;webpage&quot;,&quot;id&quot;:&quot;1ae3d441-0fa6-3402-8741-637c5b789921&quot;,&quot;title&quot;:&quot;Zero Trust Guidance Center | Microsoft Learn&quot;,&quot;accessed&quot;:{&quot;date-parts&quot;:[[2025,10,8]]},&quot;URL&quot;:&quot;https://learn.microsoft.com/en-us/security/zero-trust/&quot;,&quot;container-title-short&quot;:&quot;&quot;},&quot;isTemporary&quot;:false}]},{&quot;citationID&quot;:&quot;MENDELEY_CITATION_de120a48-0699-444a-b263-384ab8e7889a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&quot;,&quot;citationItems&quot;:[{&quot;id&quot;:&quot;c4650f0d-aac0-3f99-a823-9040e2858846&quot;,&quot;itemData&quot;:{&quot;type&quot;:&quot;webpage&quot;,&quot;id&quot;:&quot;c4650f0d-aac0-3f99-a823-9040e2858846&quot;,&quot;title&quot;:&quot;Directive - 2015/2366 - EN - Payment Services Directive - EUR-Lex&quot;,&quot;accessed&quot;:{&quot;date-parts&quot;:[[2025,10,8]]},&quot;URL&quot;:&quot;https://eur-lex.europa.eu/legal-content/EN/TXT/?uri=celex%3A32015L2366&quot;,&quot;container-title-short&quot;:&quot;&quot;},&quot;isTemporary&quot;:false}]},{&quot;citationID&quot;:&quot;MENDELEY_CITATION_693f44ad-71cc-4900-8bc4-3764f4fa309e&quot;,&quot;properties&quot;:{&quot;noteIndex&quot;:0},&quot;isEdited&quot;:false,&quot;manualOverride&quot;:{&quot;isManuallyOverridden&quot;:false,&quot;citeprocText&quot;:&quot;[8]&quot;,&quot;manualOverrideText&quot;:&quot;&quot;},&quot;citationTag&quot;:&quot;MENDELEY_CITATION_v3_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&quot;,&quot;citationItems&quot;:[{&quot;id&quot;:&quot;7f2fd7c3-019b-35a1-b4ab-1fc1aba4006d&quot;,&quot;itemData&quot;:{&quot;type&quot;:&quot;webpage&quot;,&quot;id&quot;:&quot;7f2fd7c3-019b-35a1-b4ab-1fc1aba4006d&quot;,&quot;title&quot;:&quot;Final: Financial-grade API Security Profile 1.0 - Part 1: Baseline&quot;,&quot;accessed&quot;:{&quot;date-parts&quot;:[[2025,10,8]]},&quot;URL&quot;:&quot;https://openid.net/specs/openid-financial-api-part-1-1_0.html&quot;,&quot;container-title-short&quot;:&quot;&quot;},&quot;isTemporary&quot;:false}]},{&quot;citationID&quot;:&quot;MENDELEY_CITATION_7df6998c-74d9-47d9-951e-46f68e6b12c7&quot;,&quot;properties&quot;:{&quot;noteIndex&quot;:0},&quot;isEdited&quot;:false,&quot;manualOverride&quot;:{&quot;isManuallyOverridden&quot;:false,&quot;citeprocText&quot;:&quot;[9]&quot;,&quot;manualOverrideText&quot;:&quot;&quot;},&quot;citationTag&quot;:&quot;MENDELEY_CITATION_v3_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&quot;,&quot;citationItems&quot;:[{&quot;id&quot;:&quot;2f0052db-0818-37af-ba4a-65f3072a0ec1&quot;,&quot;itemData&quot;:{&quot;type&quot;:&quot;webpage&quot;,&quot;id&quot;:&quot;2f0052db-0818-37af-ba4a-65f3072a0ec1&quot;,&quot;title&quot;:&quot;Customer Security Programme (CSP) | Swift&quot;,&quot;accessed&quot;:{&quot;date-parts&quot;:[[2025,10,8]]},&quot;URL&quot;:&quot;https://www.swift.com/myswift/customer-security-programme-csp&quot;,&quot;container-title-short&quot;:&quot;&quot;},&quot;isTemporary&quot;:false}]},{&quot;citationID&quot;:&quot;MENDELEY_CITATION_c46ea668-bac1-40eb-8133-fc9261aec0b4&quot;,&quot;properties&quot;:{&quot;noteIndex&quot;:0},&quot;isEdited&quot;:false,&quot;manualOverride&quot;:{&quot;isManuallyOverridden&quot;:false,&quot;citeprocText&quot;:&quot;[10]&quot;,&quot;manualOverrideText&quot;:&quot;&quot;},&quot;citationTag&quot;:&quot;MENDELEY_CITATION_v3_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&quot;,&quot;citationItems&quot;:[{&quot;id&quot;:&quot;1d905d4d-fce7-3404-832c-c77e18eed6db&quot;,&quot;itemData&quot;:{&quot;type&quot;:&quot;webpage&quot;,&quot;id&quot;:&quot;1d905d4d-fce7-3404-832c-c77e18eed6db&quot;,&quot;title&quot;:&quot;GitHub - Netflix/zuul: Zuul is a gateway service that provides dynamic routing, monitoring, resiliency, security, and more.&quot;,&quot;accessed&quot;:{&quot;date-parts&quot;:[[2025,10,8]]},&quot;URL&quot;:&quot;https://github.com/Netflix/zuul&quot;,&quot;container-title-short&quot;:&quot;&quot;},&quot;isTemporary&quot;:false}]},{&quot;citationID&quot;:&quot;MENDELEY_CITATION_65f04efa-916d-4897-bf11-9786832b9a99&quot;,&quot;properties&quot;:{&quot;noteIndex&quot;:0},&quot;isEdited&quot;:false,&quot;manualOverride&quot;:{&quot;isManuallyOverridden&quot;:false,&quot;citeprocText&quot;:&quot;[11]&quot;,&quot;manualOverrideText&quot;:&quot;&quot;},&quot;citationTag&quot;:&quot;MENDELEY_CITATION_v3_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&quot;,&quot;citationItems&quot;:[{&quot;id&quot;:&quot;857aabe0-2560-3354-9a0e-d12eec4d93e4&quot;,&quot;itemData&quot;:{&quot;type&quot;:&quot;webpage&quot;,&quot;id&quot;:&quot;857aabe0-2560-3354-9a0e-d12eec4d93e4&quot;,&quot;title&quot;:&quot;Kong Gateway | Kong Docs&quot;,&quot;accessed&quot;:{&quot;date-parts&quot;:[[2025,10,8]]},&quot;URL&quot;:&quot;https://developer.konghq.com/gateway/&quot;,&quot;container-title-short&quot;:&quot;&quot;},&quot;isTemporary&quot;:false}]},{&quot;citationID&quot;:&quot;MENDELEY_CITATION_6ebbbd67-cf4d-4470-a911-2670c1cb7095&quot;,&quot;properties&quot;:{&quot;noteIndex&quot;:0},&quot;isEdited&quot;:false,&quot;manualOverride&quot;:{&quot;isManuallyOverridden&quot;:false,&quot;citeprocText&quot;:&quot;[12]&quot;,&quot;manualOverrideText&quot;:&quot;&quot;},&quot;citationTag&quot;:&quot;MENDELEY_CITATION_v3_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&quot;,&quot;citationItems&quot;:[{&quot;id&quot;:&quot;1cdf80ba-e7f5-387c-97d6-117fb0527587&quot;,&quot;itemData&quot;:{&quot;type&quot;:&quot;webpage&quot;,&quot;id&quot;:&quot;1cdf80ba-e7f5-387c-97d6-117fb0527587&quot;,&quot;title&quot;:&quot;Istio / Security Best Practices&quot;,&quot;accessed&quot;:{&quot;date-parts&quot;:[[2025,10,8]]},&quot;URL&quot;:&quot;https://istio.io/latest/docs/ops/best-practices/security/&quot;,&quot;container-title-short&quot;:&quot;&quot;},&quot;isTemporary&quot;:false}]},{&quot;citationID&quot;:&quot;MENDELEY_CITATION_4d11a581-768e-4c67-8108-e2de177c77a3&quot;,&quot;properties&quot;:{&quot;noteIndex&quot;:0},&quot;isEdited&quot;:false,&quot;manualOverride&quot;:{&quot;isManuallyOverridden&quot;:false,&quot;citeprocText&quot;:&quot;[13]&quot;,&quot;manualOverrideText&quot;:&quot;&quot;},&quot;citationTag&quot;:&quot;MENDELEY_CITATION_v3_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&quot;,&quot;citationItems&quot;:[{&quot;id&quot;:&quot;705ed2a4-6577-3975-9ad5-578f7072e43c&quot;,&quot;itemData&quot;:{&quot;type&quot;:&quot;webpage&quot;,&quot;id&quot;:&quot;705ed2a4-6577-3975-9ad5-578f7072e43c&quot;,&quot;title&quot;:&quot;Amazon API Gateway Documentation&quot;,&quot;accessed&quot;:{&quot;date-parts&quot;:[[2025,10,8]]},&quot;URL&quot;:&quot;https://docs.aws.amazon.com/apigateway/&quot;,&quot;container-title-short&quot;:&quot;&quot;},&quot;isTemporary&quot;:false}]},{&quot;citationID&quot;:&quot;MENDELEY_CITATION_a70dc716-dd14-4949-809d-cfbe3a0f4ab0&quot;,&quot;properties&quot;:{&quot;noteIndex&quot;:0},&quot;isEdited&quot;:false,&quot;manualOverride&quot;:{&quot;isManuallyOverridden&quot;:false,&quot;citeprocText&quot;:&quot;[14]&quot;,&quot;manualOverrideText&quot;:&quot;&quot;},&quot;citationTag&quot;:&quot;MENDELEY_CITATION_v3_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&quot;,&quot;citationItems&quot;:[{&quot;id&quot;:&quot;4b553ff3-5a8e-3d99-93a2-f10420b02948&quot;,&quot;itemData&quot;:{&quot;type&quot;:&quot;webpage&quot;,&quot;id&quot;:&quot;4b553ff3-5a8e-3d99-93a2-f10420b02948&quot;,&quot;title&quot;:&quot;Envoy documentation — envoy 1.36.0-dev-df4c4b documentation&quot;,&quot;accessed&quot;:{&quot;date-parts&quot;:[[2025,10,8]]},&quot;URL&quot;:&quot;https://www.envoyproxy.io/docs/envoy/latest/&quot;,&quot;container-title-short&quot;:&quot;&quot;},&quot;isTemporar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66A1739-138E-4946-82EA-22A9BF6B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Document.dotm</Template>
  <TotalTime>367</TotalTime>
  <Pages>23</Pages>
  <Words>4033</Words>
  <Characters>21260</Characters>
  <Application>Microsoft Office Word</Application>
  <DocSecurity>0</DocSecurity>
  <Lines>574</Lines>
  <Paragraphs>477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Khánh Toàn</dc:creator>
  <cp:lastModifiedBy>Phạm Xuân Bách</cp:lastModifiedBy>
  <cp:revision>236</cp:revision>
  <cp:lastPrinted>2025-07-29T22:03:00Z</cp:lastPrinted>
  <dcterms:created xsi:type="dcterms:W3CDTF">2025-10-08T03:42:00Z</dcterms:created>
  <dcterms:modified xsi:type="dcterms:W3CDTF">2025-10-15T08:41:00Z</dcterms:modified>
</cp:coreProperties>
</file>
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48AD" w14:textId="77777777" w:rsidR="00A82371" w:rsidRPr="00E460D0" w:rsidRDefault="00905A4B" w:rsidP="00F577FB">
      <w:pPr>
        <w:ind w:right="323"/>
        <w:jc w:val="center"/>
        <w:rPr>
          <w:rFonts w:eastAsia="Times New Roman" w:cs="Times New Roman"/>
          <w:bCs/>
          <w:sz w:val="28"/>
          <w:szCs w:val="28"/>
        </w:rPr>
      </w:pPr>
      <w:r w:rsidRPr="006F420D">
        <w:rPr>
          <w:rFonts w:eastAsia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8D86979" wp14:editId="11530F6A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969635" cy="9191768"/>
                <wp:effectExtent l="0" t="0" r="12065" b="2857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9635" cy="9191768"/>
                          <a:chOff x="1612" y="1230"/>
                          <a:chExt cx="9401" cy="14492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12" y="1230"/>
                            <a:ext cx="9401" cy="14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10" y="3394"/>
                            <a:ext cx="1578" cy="13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365BF8" id="Group 2" o:spid="_x0000_s1026" style="position:absolute;margin-left:0;margin-top:0;width:470.05pt;height:723.75pt;z-index:-251657216;mso-position-horizontal:left;mso-position-horizontal-relative:margin;mso-position-vertical:top;mso-position-vertical-relative:margin" coordorigin="1612,1230" coordsize="9401,144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">
                <v:rect id="Rectangle 4" o:spid="_x0000_s1027" style="position:absolute;left:1612;top:1230;width:9401;height:14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5810;top:3394;width:1578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">
                  <v:imagedata r:id="rId9" o:title=""/>
                </v:shape>
                <w10:wrap anchorx="margin" anchory="margin"/>
              </v:group>
            </w:pict>
          </mc:Fallback>
        </mc:AlternateContent>
      </w:r>
      <w:r w:rsidR="00A82371" w:rsidRPr="00A82371">
        <w:rPr>
          <w:rFonts w:eastAsia="Times New Roman" w:cs="Times New Roman"/>
          <w:bCs/>
          <w:sz w:val="28"/>
          <w:szCs w:val="28"/>
          <w:lang w:val="vi"/>
        </w:rPr>
        <w:t>ĐẠI HỌC QUỐC GIA TP HCM</w:t>
      </w:r>
    </w:p>
    <w:p w14:paraId="03F9EE51" w14:textId="77777777" w:rsidR="00A82371" w:rsidRPr="00A82371" w:rsidRDefault="00A82371" w:rsidP="00F577FB">
      <w:pPr>
        <w:widowControl w:val="0"/>
        <w:autoSpaceDE w:val="0"/>
        <w:autoSpaceDN w:val="0"/>
        <w:spacing w:before="115" w:after="0"/>
        <w:ind w:left="880" w:right="323"/>
        <w:jc w:val="center"/>
        <w:rPr>
          <w:rFonts w:eastAsia="Times New Roman" w:cs="Times New Roman"/>
          <w:b/>
          <w:sz w:val="28"/>
          <w:lang w:val="vi"/>
        </w:rPr>
      </w:pPr>
      <w:r w:rsidRPr="00A82371">
        <w:rPr>
          <w:rFonts w:eastAsia="Times New Roman" w:cs="Times New Roman"/>
          <w:b/>
          <w:sz w:val="28"/>
          <w:lang w:val="vi"/>
        </w:rPr>
        <w:t>TRƯỜNG ĐẠI HỌC CÔNG NGHỆ THÔNG TIN</w:t>
      </w:r>
    </w:p>
    <w:p w14:paraId="26384842" w14:textId="77777777" w:rsidR="00A82371" w:rsidRPr="006F420D" w:rsidRDefault="00A82371" w:rsidP="00F577FB">
      <w:pPr>
        <w:widowControl w:val="0"/>
        <w:autoSpaceDE w:val="0"/>
        <w:autoSpaceDN w:val="0"/>
        <w:spacing w:before="5" w:after="0"/>
        <w:ind w:left="887" w:right="323"/>
        <w:jc w:val="center"/>
        <w:rPr>
          <w:rFonts w:ascii="Wingdings" w:eastAsia="Times New Roman" w:hAnsi="Wingdings" w:cs="Times New Roman"/>
          <w:sz w:val="28"/>
          <w:lang w:val="vi"/>
        </w:rPr>
      </w:pPr>
      <w:r w:rsidRPr="006F420D">
        <w:rPr>
          <w:rFonts w:ascii="Wingdings" w:eastAsia="Times New Roman" w:hAnsi="Wingdings" w:cs="Times New Roman"/>
          <w:w w:val="265"/>
          <w:sz w:val="28"/>
          <w:lang w:val="vi"/>
        </w:rPr>
        <w:t></w:t>
      </w:r>
      <w:r w:rsidRPr="006F420D">
        <w:rPr>
          <w:rFonts w:ascii="Wingdings" w:eastAsia="Times New Roman" w:hAnsi="Wingdings" w:cs="Times New Roman"/>
          <w:w w:val="265"/>
          <w:sz w:val="28"/>
          <w:lang w:val="vi"/>
        </w:rPr>
        <w:t></w:t>
      </w:r>
      <w:r w:rsidRPr="006F420D">
        <w:rPr>
          <w:rFonts w:ascii="Wingdings" w:eastAsia="Times New Roman" w:hAnsi="Wingdings" w:cs="Times New Roman"/>
          <w:w w:val="265"/>
          <w:sz w:val="28"/>
          <w:lang w:val="vi"/>
        </w:rPr>
        <w:t></w:t>
      </w:r>
    </w:p>
    <w:p w14:paraId="5838D39B" w14:textId="77777777" w:rsidR="00A82371" w:rsidRPr="006F420D" w:rsidRDefault="00A82371" w:rsidP="00F577FB">
      <w:pPr>
        <w:widowControl w:val="0"/>
        <w:autoSpaceDE w:val="0"/>
        <w:autoSpaceDN w:val="0"/>
        <w:spacing w:after="0"/>
        <w:jc w:val="center"/>
        <w:rPr>
          <w:rFonts w:ascii="Wingdings" w:eastAsia="Times New Roman" w:hAnsi="Wingdings" w:cs="Times New Roman"/>
          <w:sz w:val="20"/>
          <w:szCs w:val="24"/>
          <w:lang w:val="vi"/>
        </w:rPr>
      </w:pPr>
    </w:p>
    <w:p w14:paraId="171AD407" w14:textId="77777777" w:rsidR="00A82371" w:rsidRPr="006F420D" w:rsidRDefault="00A82371" w:rsidP="00F577FB">
      <w:pPr>
        <w:widowControl w:val="0"/>
        <w:autoSpaceDE w:val="0"/>
        <w:autoSpaceDN w:val="0"/>
        <w:spacing w:after="0"/>
        <w:jc w:val="center"/>
        <w:rPr>
          <w:rFonts w:ascii="Wingdings" w:eastAsia="Times New Roman" w:hAnsi="Wingdings" w:cs="Times New Roman"/>
          <w:sz w:val="20"/>
          <w:szCs w:val="24"/>
          <w:lang w:val="vi"/>
        </w:rPr>
      </w:pPr>
    </w:p>
    <w:p w14:paraId="7B44C789" w14:textId="77777777" w:rsidR="00A82371" w:rsidRPr="006F420D" w:rsidRDefault="00A82371" w:rsidP="00F577FB">
      <w:pPr>
        <w:widowControl w:val="0"/>
        <w:autoSpaceDE w:val="0"/>
        <w:autoSpaceDN w:val="0"/>
        <w:spacing w:after="0"/>
        <w:jc w:val="center"/>
        <w:rPr>
          <w:rFonts w:ascii="Wingdings" w:eastAsia="Times New Roman" w:hAnsi="Wingdings" w:cs="Times New Roman"/>
          <w:sz w:val="20"/>
          <w:szCs w:val="24"/>
          <w:lang w:val="vi"/>
        </w:rPr>
      </w:pPr>
    </w:p>
    <w:p w14:paraId="18A7DF6A" w14:textId="77777777" w:rsidR="00A82371" w:rsidRPr="006F420D" w:rsidRDefault="00A82371" w:rsidP="00F577FB">
      <w:pPr>
        <w:widowControl w:val="0"/>
        <w:autoSpaceDE w:val="0"/>
        <w:autoSpaceDN w:val="0"/>
        <w:spacing w:after="0"/>
        <w:jc w:val="center"/>
        <w:rPr>
          <w:rFonts w:ascii="Wingdings" w:eastAsia="Times New Roman" w:hAnsi="Wingdings" w:cs="Times New Roman"/>
          <w:sz w:val="20"/>
          <w:szCs w:val="24"/>
          <w:lang w:val="vi"/>
        </w:rPr>
      </w:pPr>
    </w:p>
    <w:p w14:paraId="7B3296BB" w14:textId="77777777" w:rsidR="00A82371" w:rsidRPr="006F420D" w:rsidRDefault="00A82371" w:rsidP="00F577FB">
      <w:pPr>
        <w:widowControl w:val="0"/>
        <w:autoSpaceDE w:val="0"/>
        <w:autoSpaceDN w:val="0"/>
        <w:spacing w:after="0"/>
        <w:jc w:val="center"/>
        <w:rPr>
          <w:rFonts w:ascii="Wingdings" w:eastAsia="Times New Roman" w:hAnsi="Wingdings" w:cs="Times New Roman"/>
          <w:sz w:val="20"/>
          <w:szCs w:val="24"/>
          <w:lang w:val="vi"/>
        </w:rPr>
      </w:pPr>
    </w:p>
    <w:p w14:paraId="4A71B270" w14:textId="77777777" w:rsidR="00616254" w:rsidRPr="00415046" w:rsidRDefault="00616254" w:rsidP="00F577FB">
      <w:pPr>
        <w:widowControl w:val="0"/>
        <w:autoSpaceDE w:val="0"/>
        <w:autoSpaceDN w:val="0"/>
        <w:spacing w:before="253" w:after="0"/>
        <w:ind w:right="323"/>
        <w:rPr>
          <w:rFonts w:eastAsia="Times New Roman" w:cs="Times New Roman"/>
          <w:b/>
          <w:sz w:val="28"/>
        </w:rPr>
      </w:pPr>
    </w:p>
    <w:p w14:paraId="06D75B5E" w14:textId="77777777" w:rsidR="002F14E3" w:rsidRDefault="002F14E3" w:rsidP="00F577FB">
      <w:pPr>
        <w:widowControl w:val="0"/>
        <w:autoSpaceDE w:val="0"/>
        <w:autoSpaceDN w:val="0"/>
        <w:spacing w:before="253" w:after="0"/>
        <w:ind w:left="885" w:right="323"/>
        <w:jc w:val="center"/>
        <w:rPr>
          <w:rFonts w:eastAsia="Times New Roman" w:cs="Times New Roman"/>
          <w:b/>
          <w:szCs w:val="26"/>
        </w:rPr>
      </w:pPr>
    </w:p>
    <w:p w14:paraId="07457C8E" w14:textId="43576CD2" w:rsidR="00415046" w:rsidRDefault="00415046" w:rsidP="00F577FB">
      <w:pPr>
        <w:widowControl w:val="0"/>
        <w:autoSpaceDE w:val="0"/>
        <w:autoSpaceDN w:val="0"/>
        <w:spacing w:before="253" w:after="0"/>
        <w:ind w:left="885" w:right="323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szCs w:val="26"/>
        </w:rPr>
        <w:t>PHẠM XUÂN BÁCH</w:t>
      </w:r>
    </w:p>
    <w:p w14:paraId="0AA39197" w14:textId="53B20310" w:rsidR="00415046" w:rsidRDefault="00415046" w:rsidP="00F577FB">
      <w:pPr>
        <w:widowControl w:val="0"/>
        <w:autoSpaceDE w:val="0"/>
        <w:autoSpaceDN w:val="0"/>
        <w:spacing w:before="253" w:after="0"/>
        <w:ind w:left="885" w:right="323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szCs w:val="26"/>
        </w:rPr>
        <w:t>MSHV: 240202002</w:t>
      </w:r>
    </w:p>
    <w:p w14:paraId="0ED8CF1D" w14:textId="51AD7A9B" w:rsidR="00DC6951" w:rsidRPr="00812C19" w:rsidRDefault="00DC6951" w:rsidP="00F577FB">
      <w:pPr>
        <w:widowControl w:val="0"/>
        <w:autoSpaceDE w:val="0"/>
        <w:autoSpaceDN w:val="0"/>
        <w:spacing w:before="253" w:after="0"/>
        <w:ind w:left="885" w:right="323"/>
        <w:jc w:val="center"/>
        <w:rPr>
          <w:rFonts w:eastAsia="Times New Roman" w:cs="Times New Roman"/>
          <w:b/>
          <w:szCs w:val="26"/>
        </w:rPr>
      </w:pPr>
      <w:r w:rsidRPr="00812C19">
        <w:rPr>
          <w:rFonts w:eastAsia="Times New Roman" w:cs="Times New Roman"/>
          <w:b/>
          <w:szCs w:val="26"/>
        </w:rPr>
        <w:t>NGUYỄN KHÁNH TOÀN</w:t>
      </w:r>
    </w:p>
    <w:p w14:paraId="2E8E3439" w14:textId="77777777" w:rsidR="003B3016" w:rsidRDefault="00DC6951" w:rsidP="00F577FB">
      <w:pPr>
        <w:widowControl w:val="0"/>
        <w:autoSpaceDE w:val="0"/>
        <w:autoSpaceDN w:val="0"/>
        <w:spacing w:before="253" w:after="0"/>
        <w:ind w:left="885" w:right="323"/>
        <w:jc w:val="center"/>
        <w:rPr>
          <w:rFonts w:eastAsia="Times New Roman" w:cs="Times New Roman"/>
          <w:b/>
          <w:szCs w:val="26"/>
        </w:rPr>
      </w:pPr>
      <w:r w:rsidRPr="00812C19">
        <w:rPr>
          <w:rFonts w:eastAsia="Times New Roman" w:cs="Times New Roman"/>
          <w:b/>
          <w:szCs w:val="26"/>
        </w:rPr>
        <w:t>MSHV: 240202015</w:t>
      </w:r>
    </w:p>
    <w:p w14:paraId="72AAACF9" w14:textId="77777777" w:rsidR="00616254" w:rsidRPr="00D56C52" w:rsidRDefault="00616254" w:rsidP="00314F86">
      <w:pPr>
        <w:widowControl w:val="0"/>
        <w:tabs>
          <w:tab w:val="left" w:pos="6570"/>
        </w:tabs>
        <w:autoSpaceDE w:val="0"/>
        <w:autoSpaceDN w:val="0"/>
        <w:spacing w:before="4" w:after="0"/>
        <w:rPr>
          <w:rFonts w:eastAsia="Times New Roman" w:cs="Times New Roman"/>
          <w:b/>
          <w:sz w:val="25"/>
          <w:szCs w:val="24"/>
        </w:rPr>
      </w:pPr>
    </w:p>
    <w:p w14:paraId="18BAB177" w14:textId="77777777" w:rsidR="00905A4B" w:rsidRPr="00D56C52" w:rsidRDefault="00905A4B" w:rsidP="00F577FB">
      <w:pPr>
        <w:widowControl w:val="0"/>
        <w:tabs>
          <w:tab w:val="left" w:pos="6570"/>
        </w:tabs>
        <w:autoSpaceDE w:val="0"/>
        <w:autoSpaceDN w:val="0"/>
        <w:spacing w:before="4" w:after="0"/>
        <w:jc w:val="center"/>
        <w:rPr>
          <w:rFonts w:eastAsia="Times New Roman" w:cs="Times New Roman"/>
          <w:b/>
          <w:sz w:val="25"/>
          <w:szCs w:val="24"/>
        </w:rPr>
      </w:pPr>
    </w:p>
    <w:p w14:paraId="4B74AA6C" w14:textId="2087EEA3" w:rsidR="002F01D9" w:rsidRPr="00415046" w:rsidRDefault="00A82371" w:rsidP="00415046">
      <w:pPr>
        <w:ind w:left="720" w:right="715"/>
        <w:jc w:val="center"/>
        <w:rPr>
          <w:rFonts w:eastAsia="Times New Roman" w:cs="Times New Roman"/>
          <w:b/>
          <w:bCs/>
          <w:sz w:val="32"/>
        </w:rPr>
      </w:pPr>
      <w:r w:rsidRPr="00D56C52">
        <w:rPr>
          <w:rFonts w:eastAsia="Times New Roman" w:cs="Times New Roman"/>
          <w:b/>
          <w:sz w:val="32"/>
        </w:rPr>
        <w:t xml:space="preserve">TÊN ĐỀ TÀI: </w:t>
      </w:r>
      <w:r w:rsidR="00415046" w:rsidRPr="00415046">
        <w:rPr>
          <w:rFonts w:eastAsia="Times New Roman" w:cs="Times New Roman"/>
          <w:b/>
          <w:sz w:val="32"/>
        </w:rPr>
        <w:t>XÂY DỰNG PROXY SỬ DỤNG MTLS KẾT HỢP TOKEN‑BASED SIGNATURES</w:t>
      </w:r>
      <w:r w:rsidR="00415046">
        <w:rPr>
          <w:rFonts w:eastAsia="Times New Roman" w:cs="Times New Roman"/>
          <w:b/>
          <w:sz w:val="32"/>
        </w:rPr>
        <w:t xml:space="preserve"> </w:t>
      </w:r>
      <w:r w:rsidR="00415046" w:rsidRPr="00415046">
        <w:rPr>
          <w:rFonts w:eastAsia="Times New Roman" w:cs="Times New Roman"/>
          <w:b/>
          <w:sz w:val="32"/>
        </w:rPr>
        <w:t>CHO MÔI TRƯỜNG API &amp; CLOUD</w:t>
      </w:r>
    </w:p>
    <w:p w14:paraId="55BADCAE" w14:textId="77777777" w:rsidR="00982F24" w:rsidRDefault="00982F24" w:rsidP="00F577FB">
      <w:pPr>
        <w:ind w:right="715"/>
        <w:rPr>
          <w:rFonts w:cs="Times New Roman"/>
          <w:sz w:val="32"/>
          <w:szCs w:val="32"/>
        </w:rPr>
      </w:pPr>
    </w:p>
    <w:p w14:paraId="7CB0EB2E" w14:textId="7D5DEC25" w:rsidR="000875FE" w:rsidRPr="00E460D0" w:rsidRDefault="00E451A3" w:rsidP="00F577FB">
      <w:pPr>
        <w:ind w:left="720" w:right="715"/>
        <w:jc w:val="center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Giảng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hướng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dẫn</w:t>
      </w:r>
      <w:proofErr w:type="spellEnd"/>
    </w:p>
    <w:p w14:paraId="7F10A9A2" w14:textId="6310402B" w:rsidR="00415046" w:rsidRDefault="00014FB3" w:rsidP="00415046">
      <w:pPr>
        <w:ind w:left="720" w:right="715"/>
        <w:jc w:val="center"/>
        <w:rPr>
          <w:rFonts w:cs="Times New Roman"/>
          <w:b/>
          <w:bCs/>
          <w:szCs w:val="26"/>
        </w:rPr>
      </w:pPr>
      <w:r w:rsidRPr="00E460D0">
        <w:rPr>
          <w:rFonts w:cs="Times New Roman"/>
          <w:b/>
          <w:bCs/>
          <w:szCs w:val="26"/>
        </w:rPr>
        <w:t xml:space="preserve">TS. </w:t>
      </w:r>
      <w:r w:rsidR="00E451A3">
        <w:rPr>
          <w:rFonts w:cs="Times New Roman"/>
          <w:b/>
          <w:bCs/>
          <w:szCs w:val="26"/>
        </w:rPr>
        <w:t xml:space="preserve">Nguyễn Ngọc </w:t>
      </w:r>
      <w:proofErr w:type="spellStart"/>
      <w:r w:rsidR="00E451A3">
        <w:rPr>
          <w:rFonts w:cs="Times New Roman"/>
          <w:b/>
          <w:bCs/>
          <w:szCs w:val="26"/>
        </w:rPr>
        <w:t>Tự</w:t>
      </w:r>
      <w:proofErr w:type="spellEnd"/>
    </w:p>
    <w:p w14:paraId="56FFAB9F" w14:textId="77777777" w:rsidR="00415046" w:rsidRDefault="00415046" w:rsidP="00415046">
      <w:pPr>
        <w:ind w:left="720" w:right="715"/>
        <w:jc w:val="center"/>
        <w:rPr>
          <w:rFonts w:cs="Times New Roman"/>
          <w:b/>
          <w:bCs/>
          <w:szCs w:val="26"/>
        </w:rPr>
      </w:pPr>
    </w:p>
    <w:p w14:paraId="1EAD5273" w14:textId="77777777" w:rsidR="00314F86" w:rsidRDefault="00314F86" w:rsidP="00415046">
      <w:pPr>
        <w:ind w:left="720" w:right="715"/>
        <w:jc w:val="center"/>
        <w:rPr>
          <w:rFonts w:cs="Times New Roman"/>
          <w:b/>
          <w:bCs/>
          <w:szCs w:val="26"/>
        </w:rPr>
      </w:pPr>
    </w:p>
    <w:p w14:paraId="10B06F99" w14:textId="3FF7B798" w:rsidR="00415046" w:rsidRDefault="00415046" w:rsidP="00415046">
      <w:pPr>
        <w:ind w:left="720" w:right="715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 xml:space="preserve">TP. </w:t>
      </w:r>
      <w:proofErr w:type="spellStart"/>
      <w:r>
        <w:rPr>
          <w:rFonts w:cs="Times New Roman"/>
          <w:b/>
          <w:bCs/>
          <w:szCs w:val="26"/>
        </w:rPr>
        <w:t>Hồ</w:t>
      </w:r>
      <w:proofErr w:type="spellEnd"/>
      <w:r>
        <w:rPr>
          <w:rFonts w:cs="Times New Roman"/>
          <w:b/>
          <w:bCs/>
          <w:szCs w:val="26"/>
        </w:rPr>
        <w:t xml:space="preserve"> Chí Minh, 2025</w:t>
      </w:r>
    </w:p>
    <w:bookmarkStart w:id="0" w:name="_Toc211435285" w:displacedByCustomXml="next"/>
    <w:sdt>
      <w:sdtPr>
        <w:rPr>
          <w:rFonts w:eastAsiaTheme="minorHAnsi" w:cstheme="minorBidi"/>
          <w:b w:val="0"/>
          <w:bCs w:val="0"/>
          <w:sz w:val="26"/>
          <w:szCs w:val="22"/>
        </w:rPr>
        <w:id w:val="-12968378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812B2E6" w14:textId="636EF160" w:rsidR="00C368C3" w:rsidRPr="0080681F" w:rsidRDefault="00C368C3" w:rsidP="005B7FF9">
          <w:pPr>
            <w:pStyle w:val="Heading1"/>
            <w:numPr>
              <w:ilvl w:val="0"/>
              <w:numId w:val="0"/>
            </w:numPr>
            <w:ind w:left="360"/>
          </w:pPr>
          <w:proofErr w:type="spellStart"/>
          <w:r w:rsidRPr="0080681F">
            <w:t>Mục</w:t>
          </w:r>
          <w:proofErr w:type="spellEnd"/>
          <w:r w:rsidRPr="0080681F">
            <w:t xml:space="preserve"> </w:t>
          </w:r>
          <w:proofErr w:type="spellStart"/>
          <w:r w:rsidRPr="0080681F">
            <w:t>lục</w:t>
          </w:r>
          <w:bookmarkEnd w:id="0"/>
          <w:proofErr w:type="spellEnd"/>
        </w:p>
        <w:p w14:paraId="1D20D361" w14:textId="3FAE6EFE" w:rsidR="006C72D9" w:rsidRDefault="00C368C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35285" w:history="1">
            <w:r w:rsidR="006C72D9" w:rsidRPr="008F1BC3">
              <w:rPr>
                <w:rStyle w:val="Hyperlink"/>
                <w:noProof/>
              </w:rPr>
              <w:t>Mục lục</w:t>
            </w:r>
            <w:r w:rsidR="006C72D9">
              <w:rPr>
                <w:noProof/>
                <w:webHidden/>
              </w:rPr>
              <w:tab/>
            </w:r>
            <w:r w:rsidR="006C72D9">
              <w:rPr>
                <w:noProof/>
                <w:webHidden/>
              </w:rPr>
              <w:fldChar w:fldCharType="begin"/>
            </w:r>
            <w:r w:rsidR="006C72D9">
              <w:rPr>
                <w:noProof/>
                <w:webHidden/>
              </w:rPr>
              <w:instrText xml:space="preserve"> PAGEREF _Toc211435285 \h </w:instrText>
            </w:r>
            <w:r w:rsidR="006C72D9">
              <w:rPr>
                <w:noProof/>
                <w:webHidden/>
              </w:rPr>
            </w:r>
            <w:r w:rsidR="006C72D9">
              <w:rPr>
                <w:noProof/>
                <w:webHidden/>
              </w:rPr>
              <w:fldChar w:fldCharType="separate"/>
            </w:r>
            <w:r w:rsidR="006C72D9">
              <w:rPr>
                <w:noProof/>
                <w:webHidden/>
              </w:rPr>
              <w:t>2</w:t>
            </w:r>
            <w:r w:rsidR="006C72D9">
              <w:rPr>
                <w:noProof/>
                <w:webHidden/>
              </w:rPr>
              <w:fldChar w:fldCharType="end"/>
            </w:r>
          </w:hyperlink>
        </w:p>
        <w:p w14:paraId="0F59F4F3" w14:textId="64260DD4" w:rsidR="006C72D9" w:rsidRDefault="006C72D9">
          <w:pPr>
            <w:pStyle w:val="TOC1"/>
            <w:tabs>
              <w:tab w:val="left" w:pos="52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86" w:history="1">
            <w:r w:rsidRPr="008F1BC3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6D769" w14:textId="064A7E7E" w:rsidR="006C72D9" w:rsidRDefault="006C72D9">
          <w:pPr>
            <w:pStyle w:val="TOC1"/>
            <w:tabs>
              <w:tab w:val="left" w:pos="52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87" w:history="1">
            <w:r w:rsidRPr="008F1BC3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29569" w14:textId="185B6A7A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88" w:history="1">
            <w:r w:rsidRPr="008F1BC3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Định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AB4D0" w14:textId="40AE58AE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89" w:history="1">
            <w:r w:rsidRPr="008F1BC3">
              <w:rPr>
                <w:rStyle w:val="Hyperlink"/>
                <w:bCs/>
                <w:noProof/>
              </w:rPr>
              <w:t>2.1.1.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  <w:lang w:val="vi-VN"/>
              </w:rPr>
              <w:t>Zero-Trust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56F8" w14:textId="667E3DEE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0" w:history="1">
            <w:r w:rsidRPr="008F1BC3">
              <w:rPr>
                <w:rStyle w:val="Hyperlink"/>
                <w:noProof/>
              </w:rPr>
              <w:t>2.1.2.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Mutual TLS (mTLS)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45E7" w14:textId="5EEA2F78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1" w:history="1">
            <w:r w:rsidRPr="008F1BC3">
              <w:rPr>
                <w:rStyle w:val="Hyperlink"/>
                <w:noProof/>
              </w:rPr>
              <w:t>2.1.3.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Token-Based Signatures (Proof of Possession)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698A4" w14:textId="087A4E38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2" w:history="1">
            <w:r w:rsidRPr="008F1BC3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B0BA" w14:textId="38A3658C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3" w:history="1">
            <w:r w:rsidRPr="008F1BC3">
              <w:rPr>
                <w:rStyle w:val="Hyperlink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Lỗ hổng bảo mật của Bearer Token: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AD82B" w14:textId="718E2CA5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4" w:history="1">
            <w:r w:rsidRPr="008F1BC3">
              <w:rPr>
                <w:rStyle w:val="Hyperlink"/>
                <w:noProof/>
              </w:rPr>
              <w:t>2.2.2.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Hạn chế của TLS: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3A232" w14:textId="01719E5E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5" w:history="1">
            <w:r w:rsidRPr="008F1BC3">
              <w:rPr>
                <w:rStyle w:val="Hyperlink"/>
                <w:noProof/>
              </w:rPr>
              <w:t>2.2.3.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Nhu cầu nâng cao bảo mật: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10F6" w14:textId="55CFC4EF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6" w:history="1">
            <w:r w:rsidRPr="008F1BC3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Nghiên cứu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17B11" w14:textId="33C57E5D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7" w:history="1">
            <w:r w:rsidRPr="008F1BC3">
              <w:rPr>
                <w:rStyle w:val="Hyperlink"/>
                <w:noProof/>
              </w:rPr>
              <w:t>2.3.1.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Academic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B22E1" w14:textId="623F10A4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8" w:history="1">
            <w:r w:rsidRPr="008F1BC3">
              <w:rPr>
                <w:rStyle w:val="Hyperlink"/>
                <w:noProof/>
              </w:rPr>
              <w:t>2.3.2.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Industry Implementations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5D434" w14:textId="2CE2CDBF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9" w:history="1">
            <w:r w:rsidRPr="008F1BC3">
              <w:rPr>
                <w:rStyle w:val="Hyperlink"/>
                <w:noProof/>
              </w:rPr>
              <w:t>2.3.3.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Existing Solutions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A86C9" w14:textId="3F835B0B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0" w:history="1">
            <w:r w:rsidRPr="008F1BC3">
              <w:rPr>
                <w:rStyle w:val="Hyperlink"/>
                <w:noProof/>
              </w:rPr>
              <w:t>2.3.4.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Research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BA30" w14:textId="506C1E24" w:rsidR="006C72D9" w:rsidRDefault="006C72D9">
          <w:pPr>
            <w:pStyle w:val="TOC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1" w:history="1">
            <w:r w:rsidRPr="008F1BC3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Phương pháp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0B63A" w14:textId="01E83C33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2" w:history="1">
            <w:r w:rsidRPr="008F1BC3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Kiến trúc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BB367" w14:textId="2C6F1FB2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3" w:history="1">
            <w:r w:rsidRPr="008F1BC3">
              <w:rPr>
                <w:rStyle w:val="Hyperlink"/>
                <w:noProof/>
              </w:rPr>
              <w:t>3.1.1.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Tổng quan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3236" w14:textId="64069118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4" w:history="1">
            <w:r w:rsidRPr="008F1BC3">
              <w:rPr>
                <w:rStyle w:val="Hyperlink"/>
                <w:bCs/>
                <w:noProof/>
              </w:rPr>
              <w:t>3.1.2.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</w:rPr>
              <w:t>Giải thích chi tiết từng tầng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91982" w14:textId="75BA7A66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5" w:history="1">
            <w:r w:rsidRPr="008F1BC3">
              <w:rPr>
                <w:rStyle w:val="Hyperlink"/>
                <w:bCs/>
                <w:noProof/>
              </w:rPr>
              <w:t>3.1.3.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  <w:lang w:val="vi-VN"/>
              </w:rPr>
              <w:t>Luồng xác thực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46C89" w14:textId="4647E066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6" w:history="1">
            <w:r w:rsidRPr="008F1BC3">
              <w:rPr>
                <w:rStyle w:val="Hyperlink"/>
                <w:noProof/>
              </w:rPr>
              <w:t>3.1.4.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Techstack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4BB94" w14:textId="012B3264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7" w:history="1">
            <w:r w:rsidRPr="008F1BC3">
              <w:rPr>
                <w:rStyle w:val="Hyperlink"/>
                <w:noProof/>
                <w:lang w:val="vi-VN"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Phân tích kiến trúc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D079D" w14:textId="2EAF1280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8" w:history="1">
            <w:r w:rsidRPr="008F1BC3">
              <w:rPr>
                <w:rStyle w:val="Hyperlink"/>
                <w:bCs/>
                <w:noProof/>
              </w:rPr>
              <w:t>3.2.1.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  <w:lang w:val="vi-VN"/>
              </w:rPr>
              <w:t>Ưu điểm của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9ECA0" w14:textId="09CC0663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9" w:history="1">
            <w:r w:rsidRPr="008F1BC3">
              <w:rPr>
                <w:rStyle w:val="Hyperlink"/>
                <w:bCs/>
                <w:noProof/>
                <w:lang w:val="vi-VN"/>
              </w:rPr>
              <w:t>3.2.2.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  <w:lang w:val="vi-VN"/>
              </w:rPr>
              <w:t xml:space="preserve">Thách thức và </w:t>
            </w:r>
            <w:r w:rsidRPr="008F1BC3">
              <w:rPr>
                <w:rStyle w:val="Hyperlink"/>
                <w:bCs/>
                <w:noProof/>
              </w:rPr>
              <w:t>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780C1" w14:textId="58E1DB64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0" w:history="1">
            <w:r w:rsidRPr="008F1BC3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342A7" w14:textId="03BB6B81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1" w:history="1">
            <w:r w:rsidRPr="008F1BC3">
              <w:rPr>
                <w:rStyle w:val="Hyperlink"/>
                <w:bCs/>
                <w:noProof/>
              </w:rPr>
              <w:t>3.3.1.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</w:rPr>
              <w:t>Phân tích độ hiệu quả của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0F900" w14:textId="5646DAF8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2" w:history="1">
            <w:r w:rsidRPr="008F1BC3">
              <w:rPr>
                <w:rStyle w:val="Hyperlink"/>
                <w:noProof/>
              </w:rPr>
              <w:t>3.3.2.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Đánh giá tác động hiệu suất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D6A43" w14:textId="1C6397DC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3" w:history="1">
            <w:r w:rsidRPr="008F1BC3">
              <w:rPr>
                <w:rStyle w:val="Hyperlink"/>
                <w:bCs/>
                <w:noProof/>
                <w:lang w:val="vi-VN"/>
              </w:rPr>
              <w:t>3.3.3.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</w:rPr>
              <w:t>Đánh giá chiến lược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27085" w14:textId="3D993384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4" w:history="1">
            <w:r w:rsidRPr="008F1BC3">
              <w:rPr>
                <w:rStyle w:val="Hyperlink"/>
                <w:bCs/>
                <w:noProof/>
                <w:lang w:val="vi-VN"/>
              </w:rPr>
              <w:t>3.3.4.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  <w:lang w:val="vi-VN"/>
              </w:rPr>
              <w:t>Phân tích so sánh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37289" w14:textId="54FDECD8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5" w:history="1">
            <w:r w:rsidRPr="008F1BC3">
              <w:rPr>
                <w:rStyle w:val="Hyperlink"/>
                <w:noProof/>
              </w:rPr>
              <w:t>3.3.5.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Demo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DD1E8" w14:textId="7AC32616" w:rsidR="006C72D9" w:rsidRDefault="006C72D9">
          <w:pPr>
            <w:pStyle w:val="TOC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6" w:history="1">
            <w:r w:rsidRPr="008F1BC3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667B" w14:textId="2CA8753D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7" w:history="1">
            <w:r w:rsidRPr="008F1BC3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Đóng góp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A552D" w14:textId="6D54EC56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8" w:history="1">
            <w:r w:rsidRPr="008F1BC3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Hướng đi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266AE" w14:textId="671861A4" w:rsidR="006C72D9" w:rsidRDefault="006C72D9">
          <w:pPr>
            <w:pStyle w:val="TOC1"/>
            <w:tabs>
              <w:tab w:val="left" w:pos="52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9" w:history="1">
            <w:r w:rsidRPr="008F1BC3">
              <w:rPr>
                <w:rStyle w:val="Hyperlink"/>
                <w:noProof/>
              </w:rPr>
              <w:t>V.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EFB4" w14:textId="77F9F80D" w:rsidR="00C368C3" w:rsidRDefault="00C368C3">
          <w:r>
            <w:rPr>
              <w:b/>
              <w:bCs/>
              <w:noProof/>
            </w:rPr>
            <w:fldChar w:fldCharType="end"/>
          </w:r>
        </w:p>
      </w:sdtContent>
    </w:sdt>
    <w:p w14:paraId="7220A858" w14:textId="620A53B4" w:rsidR="0090540A" w:rsidRDefault="0090540A" w:rsidP="00163AF1">
      <w:pPr>
        <w:spacing w:line="276" w:lineRule="auto"/>
        <w:jc w:val="left"/>
        <w:rPr>
          <w:rFonts w:cs="Times New Roman"/>
          <w:b/>
          <w:bCs/>
          <w:szCs w:val="26"/>
        </w:rPr>
      </w:pPr>
    </w:p>
    <w:p w14:paraId="6B7A75FD" w14:textId="77777777" w:rsidR="00163AF1" w:rsidRDefault="00163AF1">
      <w:pPr>
        <w:spacing w:line="276" w:lineRule="auto"/>
        <w:jc w:val="left"/>
        <w:rPr>
          <w:rFonts w:eastAsiaTheme="majorEastAsia" w:cs="Times New Roman"/>
          <w:b/>
          <w:bCs/>
          <w:sz w:val="32"/>
          <w:szCs w:val="32"/>
        </w:rPr>
      </w:pPr>
      <w:r>
        <w:br w:type="page"/>
      </w:r>
    </w:p>
    <w:p w14:paraId="4306C86B" w14:textId="413A0FBC" w:rsidR="00506C9C" w:rsidRDefault="001560E0" w:rsidP="001560E0">
      <w:pPr>
        <w:pStyle w:val="Heading1"/>
      </w:pPr>
      <w:bookmarkStart w:id="1" w:name="_Toc211435286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bookmarkEnd w:id="1"/>
      <w:proofErr w:type="spellEnd"/>
    </w:p>
    <w:p w14:paraId="49B98A38" w14:textId="6FB67867" w:rsidR="001560E0" w:rsidRDefault="001560E0" w:rsidP="001560E0"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Zero-Trust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microservices </w:t>
      </w:r>
      <w:proofErr w:type="spellStart"/>
      <w:r>
        <w:t>và</w:t>
      </w:r>
      <w:proofErr w:type="spellEnd"/>
      <w:r>
        <w:t xml:space="preserve"> API-driven architecture,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API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Bearer tokens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replay.</w:t>
      </w:r>
    </w:p>
    <w:p w14:paraId="6F1D800E" w14:textId="6DF8753C" w:rsidR="001560E0" w:rsidRDefault="001560E0" w:rsidP="001560E0"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Zero-Trust API authentication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mutual TLS (</w:t>
      </w:r>
      <w:proofErr w:type="spellStart"/>
      <w:r>
        <w:t>mTLS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token-based signatures,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Proof of Possession (</w:t>
      </w:r>
      <w:proofErr w:type="spellStart"/>
      <w:r>
        <w:t>PoP</w:t>
      </w:r>
      <w:proofErr w:type="spellEnd"/>
      <w:r>
        <w:t xml:space="preserve">) tokens,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token theft </w:t>
      </w:r>
      <w:proofErr w:type="spellStart"/>
      <w:r>
        <w:t>và</w:t>
      </w:r>
      <w:proofErr w:type="spellEnd"/>
      <w:r>
        <w:t xml:space="preserve"> replay attack.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cloud AWS </w:t>
      </w:r>
      <w:proofErr w:type="spellStart"/>
      <w:r>
        <w:t>với</w:t>
      </w:r>
      <w:proofErr w:type="spellEnd"/>
      <w:r>
        <w:t xml:space="preserve"> focus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0AFBD71" w14:textId="478FD652" w:rsidR="001560E0" w:rsidRDefault="001560E0" w:rsidP="001560E0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:</w:t>
      </w:r>
    </w:p>
    <w:p w14:paraId="26E63813" w14:textId="77777777" w:rsidR="001560E0" w:rsidRDefault="001560E0" w:rsidP="001560E0">
      <w:pPr>
        <w:pStyle w:val="ListParagraph"/>
        <w:numPr>
          <w:ilvl w:val="0"/>
          <w:numId w:val="62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API proxy gateway </w:t>
      </w:r>
      <w:proofErr w:type="spellStart"/>
      <w:r>
        <w:t>với</w:t>
      </w:r>
      <w:proofErr w:type="spellEnd"/>
      <w:r>
        <w:t xml:space="preserve"> Zero-Trust authentication</w:t>
      </w:r>
    </w:p>
    <w:p w14:paraId="6901F9CE" w14:textId="77777777" w:rsidR="001560E0" w:rsidRDefault="001560E0" w:rsidP="001560E0">
      <w:pPr>
        <w:pStyle w:val="ListParagraph"/>
        <w:numPr>
          <w:ilvl w:val="0"/>
          <w:numId w:val="6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(ECDSA, RSA, Ed25519)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BD949ED" w14:textId="77777777" w:rsidR="001560E0" w:rsidRDefault="001560E0" w:rsidP="001560E0">
      <w:pPr>
        <w:pStyle w:val="ListParagraph"/>
        <w:numPr>
          <w:ilvl w:val="0"/>
          <w:numId w:val="62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token-based signatures</w:t>
      </w:r>
    </w:p>
    <w:p w14:paraId="3BB2F4A6" w14:textId="29F5C6C4" w:rsidR="001560E0" w:rsidRDefault="001560E0" w:rsidP="001560E0">
      <w:pPr>
        <w:pStyle w:val="ListParagraph"/>
        <w:numPr>
          <w:ilvl w:val="0"/>
          <w:numId w:val="62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PKI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cloud</w:t>
      </w:r>
    </w:p>
    <w:p w14:paraId="5A13646C" w14:textId="2383E369" w:rsidR="001560E0" w:rsidRDefault="001560E0">
      <w:pPr>
        <w:spacing w:line="276" w:lineRule="auto"/>
        <w:jc w:val="left"/>
      </w:pPr>
      <w:r>
        <w:br w:type="page"/>
      </w:r>
    </w:p>
    <w:p w14:paraId="15B7FB9A" w14:textId="51A0057A" w:rsidR="001560E0" w:rsidRDefault="001560E0" w:rsidP="001560E0">
      <w:pPr>
        <w:pStyle w:val="Heading1"/>
      </w:pPr>
      <w:r>
        <w:lastRenderedPageBreak/>
        <w:t xml:space="preserve"> </w:t>
      </w:r>
      <w:bookmarkStart w:id="2" w:name="_Toc211435287"/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2"/>
      <w:proofErr w:type="spellEnd"/>
    </w:p>
    <w:p w14:paraId="0BFF43D6" w14:textId="4556C3DA" w:rsidR="001560E0" w:rsidRDefault="001560E0" w:rsidP="001560E0">
      <w:pPr>
        <w:pStyle w:val="Heading2"/>
      </w:pPr>
      <w:bookmarkStart w:id="3" w:name="_Toc211435288"/>
      <w:r>
        <w:t xml:space="preserve">Định </w:t>
      </w:r>
      <w:proofErr w:type="spellStart"/>
      <w:r>
        <w:t>nghĩa</w:t>
      </w:r>
      <w:bookmarkEnd w:id="3"/>
      <w:proofErr w:type="spellEnd"/>
    </w:p>
    <w:p w14:paraId="5DC1C68A" w14:textId="77777777" w:rsidR="001560E0" w:rsidRDefault="001560E0" w:rsidP="001560E0">
      <w:pPr>
        <w:pStyle w:val="Heading3"/>
        <w:rPr>
          <w:bCs/>
        </w:rPr>
      </w:pPr>
      <w:bookmarkStart w:id="4" w:name="_Toc211435289"/>
      <w:r w:rsidRPr="001560E0">
        <w:rPr>
          <w:bCs/>
          <w:lang w:val="vi-VN"/>
        </w:rPr>
        <w:t>Zero-Trust Architecture</w:t>
      </w:r>
      <w:bookmarkEnd w:id="4"/>
    </w:p>
    <w:p w14:paraId="5CF40D4E" w14:textId="77777777" w:rsidR="001560E0" w:rsidRPr="001560E0" w:rsidRDefault="001560E0" w:rsidP="001560E0">
      <w:pPr>
        <w:rPr>
          <w:lang w:val="vi-VN"/>
        </w:rPr>
      </w:pPr>
      <w:r w:rsidRPr="001560E0">
        <w:rPr>
          <w:lang w:val="vi-VN"/>
        </w:rPr>
        <w:t>Zero-Trust là một mô hình bảo mật dựa trên nguyên tắc "never trust, always verify" (không bao giờ tin tưởng, luôn xác minh). Trong bối cảnh API security, Zero-Trust yêu cầu:</w:t>
      </w:r>
    </w:p>
    <w:p w14:paraId="3518C5CA" w14:textId="77777777" w:rsidR="001560E0" w:rsidRDefault="001560E0" w:rsidP="001560E0">
      <w:pPr>
        <w:pStyle w:val="ListParagraph"/>
        <w:numPr>
          <w:ilvl w:val="0"/>
          <w:numId w:val="64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request API</w:t>
      </w:r>
    </w:p>
    <w:p w14:paraId="12689565" w14:textId="77777777" w:rsidR="001560E0" w:rsidRDefault="001560E0" w:rsidP="001560E0">
      <w:pPr>
        <w:pStyle w:val="ListParagraph"/>
        <w:numPr>
          <w:ilvl w:val="0"/>
          <w:numId w:val="64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51380CAC" w14:textId="77777777" w:rsidR="001560E0" w:rsidRDefault="001560E0" w:rsidP="001560E0">
      <w:pPr>
        <w:pStyle w:val="ListParagraph"/>
        <w:numPr>
          <w:ilvl w:val="0"/>
          <w:numId w:val="64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surface attack </w:t>
      </w:r>
      <w:proofErr w:type="spellStart"/>
      <w:r>
        <w:t>thông</w:t>
      </w:r>
      <w:proofErr w:type="spellEnd"/>
      <w:r>
        <w:t xml:space="preserve"> qua least privilege access</w:t>
      </w:r>
    </w:p>
    <w:p w14:paraId="488579AC" w14:textId="19C93716" w:rsidR="001560E0" w:rsidRPr="001560E0" w:rsidRDefault="001560E0" w:rsidP="001560E0">
      <w:pPr>
        <w:pStyle w:val="ListParagraph"/>
        <w:numPr>
          <w:ilvl w:val="0"/>
          <w:numId w:val="64"/>
        </w:numPr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audit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38CD528C" w14:textId="31DFBFDA" w:rsidR="001560E0" w:rsidRDefault="001560E0" w:rsidP="001560E0">
      <w:pPr>
        <w:pStyle w:val="Heading3"/>
      </w:pPr>
      <w:bookmarkStart w:id="5" w:name="_Toc211435290"/>
      <w:r w:rsidRPr="001560E0">
        <w:t>Mutual TLS (</w:t>
      </w:r>
      <w:proofErr w:type="spellStart"/>
      <w:r w:rsidRPr="001560E0">
        <w:t>mTLS</w:t>
      </w:r>
      <w:proofErr w:type="spellEnd"/>
      <w:r w:rsidRPr="001560E0">
        <w:t>)</w:t>
      </w:r>
      <w:bookmarkEnd w:id="5"/>
    </w:p>
    <w:p w14:paraId="2BC9C851" w14:textId="1A47ABDB" w:rsidR="001560E0" w:rsidRDefault="001560E0" w:rsidP="001560E0">
      <w:proofErr w:type="spellStart"/>
      <w:r>
        <w:t>mTLS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extension </w:t>
      </w:r>
      <w:proofErr w:type="spellStart"/>
      <w:r>
        <w:t>của</w:t>
      </w:r>
      <w:proofErr w:type="spellEnd"/>
      <w:r>
        <w:t xml:space="preserve"> TLS protocol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digital certificates:</w:t>
      </w:r>
    </w:p>
    <w:p w14:paraId="7716A6D6" w14:textId="77777777" w:rsidR="001560E0" w:rsidRDefault="001560E0" w:rsidP="001560E0">
      <w:pPr>
        <w:pStyle w:val="ListParagraph"/>
        <w:numPr>
          <w:ilvl w:val="0"/>
          <w:numId w:val="65"/>
        </w:numPr>
      </w:pPr>
      <w:r>
        <w:t xml:space="preserve">Transport Layer Security: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end-to-end communication</w:t>
      </w:r>
    </w:p>
    <w:p w14:paraId="3B0B50A9" w14:textId="77777777" w:rsidR="001560E0" w:rsidRDefault="001560E0" w:rsidP="001560E0">
      <w:pPr>
        <w:pStyle w:val="ListParagraph"/>
        <w:numPr>
          <w:ilvl w:val="0"/>
          <w:numId w:val="65"/>
        </w:numPr>
      </w:pPr>
      <w:r>
        <w:t xml:space="preserve">Bidirectional Authentication: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verify identity</w:t>
      </w:r>
    </w:p>
    <w:p w14:paraId="3C22330B" w14:textId="77777777" w:rsidR="001560E0" w:rsidRDefault="001560E0" w:rsidP="001560E0">
      <w:pPr>
        <w:pStyle w:val="ListParagraph"/>
        <w:numPr>
          <w:ilvl w:val="0"/>
          <w:numId w:val="65"/>
        </w:numPr>
      </w:pPr>
      <w:r>
        <w:t xml:space="preserve">Certificate-based Identity: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PKI infrastructure </w:t>
      </w:r>
      <w:proofErr w:type="spellStart"/>
      <w:r>
        <w:t>cho</w:t>
      </w:r>
      <w:proofErr w:type="spellEnd"/>
      <w:r>
        <w:t xml:space="preserve"> strong authentication</w:t>
      </w:r>
    </w:p>
    <w:p w14:paraId="16C8EA26" w14:textId="070D0A10" w:rsidR="001560E0" w:rsidRDefault="001560E0" w:rsidP="001560E0">
      <w:pPr>
        <w:pStyle w:val="ListParagraph"/>
        <w:numPr>
          <w:ilvl w:val="0"/>
          <w:numId w:val="65"/>
        </w:numPr>
      </w:pPr>
      <w:r>
        <w:t xml:space="preserve">Perfect Forward Secrecy: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private key </w:t>
      </w:r>
      <w:proofErr w:type="spellStart"/>
      <w:r>
        <w:t>bị</w:t>
      </w:r>
      <w:proofErr w:type="spellEnd"/>
      <w:r>
        <w:t xml:space="preserve"> compromise</w:t>
      </w:r>
    </w:p>
    <w:p w14:paraId="71001C5C" w14:textId="3D5723ED" w:rsidR="001560E0" w:rsidRDefault="001560E0" w:rsidP="001560E0">
      <w:pPr>
        <w:pStyle w:val="Heading3"/>
      </w:pPr>
      <w:bookmarkStart w:id="6" w:name="_Toc211435291"/>
      <w:r w:rsidRPr="001560E0">
        <w:t>Token-Based Signatures (Proof of Possession)</w:t>
      </w:r>
      <w:bookmarkEnd w:id="6"/>
    </w:p>
    <w:p w14:paraId="36B21F7C" w14:textId="5E000A65" w:rsidR="001560E0" w:rsidRDefault="001560E0" w:rsidP="001560E0">
      <w:r>
        <w:t>Proof of Possession (</w:t>
      </w:r>
      <w:proofErr w:type="spellStart"/>
      <w:r>
        <w:t>PoP</w:t>
      </w:r>
      <w:proofErr w:type="spellEnd"/>
      <w:r>
        <w:t xml:space="preserve">) tokens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client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cryptographic key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access token:</w:t>
      </w:r>
    </w:p>
    <w:p w14:paraId="6A6EABAA" w14:textId="77777777" w:rsidR="001560E0" w:rsidRDefault="001560E0" w:rsidP="001560E0">
      <w:pPr>
        <w:pStyle w:val="ListParagraph"/>
        <w:numPr>
          <w:ilvl w:val="0"/>
          <w:numId w:val="66"/>
        </w:numPr>
      </w:pPr>
      <w:proofErr w:type="spellStart"/>
      <w:r>
        <w:t>DPoP</w:t>
      </w:r>
      <w:proofErr w:type="spellEnd"/>
      <w:r>
        <w:t xml:space="preserve"> (Demonstrating Proof of Possession): Client </w:t>
      </w:r>
      <w:proofErr w:type="spellStart"/>
      <w:r>
        <w:t>tạo</w:t>
      </w:r>
      <w:proofErr w:type="spellEnd"/>
      <w:r>
        <w:t xml:space="preserve"> JWT proof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private key</w:t>
      </w:r>
    </w:p>
    <w:p w14:paraId="32BC8DDF" w14:textId="77777777" w:rsidR="001560E0" w:rsidRDefault="001560E0" w:rsidP="001560E0">
      <w:pPr>
        <w:pStyle w:val="ListParagraph"/>
        <w:numPr>
          <w:ilvl w:val="0"/>
          <w:numId w:val="66"/>
        </w:numPr>
      </w:pPr>
      <w:r>
        <w:t>Holder-of-Key (</w:t>
      </w:r>
      <w:proofErr w:type="spellStart"/>
      <w:r>
        <w:t>HoK</w:t>
      </w:r>
      <w:proofErr w:type="spellEnd"/>
      <w:r>
        <w:t xml:space="preserve">): Token </w:t>
      </w:r>
      <w:proofErr w:type="spellStart"/>
      <w:r>
        <w:t>được</w:t>
      </w:r>
      <w:proofErr w:type="spellEnd"/>
      <w:r>
        <w:t xml:space="preserve"> bind </w:t>
      </w:r>
      <w:proofErr w:type="spellStart"/>
      <w:r>
        <w:t>với</w:t>
      </w:r>
      <w:proofErr w:type="spellEnd"/>
      <w:r>
        <w:t xml:space="preserve"> specific cryptographic key</w:t>
      </w:r>
    </w:p>
    <w:p w14:paraId="069B7A2F" w14:textId="77777777" w:rsidR="001560E0" w:rsidRDefault="001560E0" w:rsidP="001560E0">
      <w:pPr>
        <w:pStyle w:val="ListParagraph"/>
        <w:numPr>
          <w:ilvl w:val="0"/>
          <w:numId w:val="66"/>
        </w:numPr>
      </w:pPr>
      <w:r>
        <w:t xml:space="preserve">Replay Attack Prevention: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fresh cryptographic proof</w:t>
      </w:r>
    </w:p>
    <w:p w14:paraId="4619BE1E" w14:textId="15AB0C35" w:rsidR="001560E0" w:rsidRDefault="001560E0" w:rsidP="001560E0">
      <w:pPr>
        <w:pStyle w:val="ListParagraph"/>
        <w:numPr>
          <w:ilvl w:val="0"/>
          <w:numId w:val="66"/>
        </w:numPr>
      </w:pPr>
      <w:r>
        <w:t xml:space="preserve">Token Binding: Liên </w:t>
      </w:r>
      <w:proofErr w:type="spellStart"/>
      <w:r>
        <w:t>kết</w:t>
      </w:r>
      <w:proofErr w:type="spellEnd"/>
      <w:r>
        <w:t xml:space="preserve"> token </w:t>
      </w:r>
      <w:proofErr w:type="spellStart"/>
      <w:r>
        <w:t>với</w:t>
      </w:r>
      <w:proofErr w:type="spellEnd"/>
      <w:r>
        <w:t xml:space="preserve"> certificate </w:t>
      </w:r>
      <w:proofErr w:type="spellStart"/>
      <w:r>
        <w:t>hoặc</w:t>
      </w:r>
      <w:proofErr w:type="spellEnd"/>
      <w:r>
        <w:t xml:space="preserve"> public key</w:t>
      </w:r>
    </w:p>
    <w:p w14:paraId="047EC223" w14:textId="4838E1C2" w:rsidR="001560E0" w:rsidRDefault="00224D18" w:rsidP="001560E0">
      <w:pPr>
        <w:pStyle w:val="Heading2"/>
      </w:pPr>
      <w:bookmarkStart w:id="7" w:name="_Toc211435292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7"/>
      <w:proofErr w:type="spellEnd"/>
    </w:p>
    <w:p w14:paraId="1617DB5B" w14:textId="18D03DD9" w:rsidR="001560E0" w:rsidRDefault="001560E0" w:rsidP="001560E0">
      <w:r w:rsidRPr="001560E0">
        <w:t xml:space="preserve">Các </w:t>
      </w:r>
      <w:proofErr w:type="spellStart"/>
      <w:r w:rsidRPr="001560E0">
        <w:t>hạn</w:t>
      </w:r>
      <w:proofErr w:type="spellEnd"/>
      <w:r w:rsidRPr="001560E0">
        <w:t xml:space="preserve"> </w:t>
      </w:r>
      <w:proofErr w:type="spellStart"/>
      <w:r w:rsidRPr="001560E0">
        <w:t>chế</w:t>
      </w:r>
      <w:proofErr w:type="spellEnd"/>
      <w:r w:rsidRPr="001560E0">
        <w:t xml:space="preserve"> </w:t>
      </w:r>
      <w:proofErr w:type="spellStart"/>
      <w:r w:rsidRPr="001560E0">
        <w:t>của</w:t>
      </w:r>
      <w:proofErr w:type="spellEnd"/>
      <w:r w:rsidRPr="001560E0">
        <w:t xml:space="preserve"> </w:t>
      </w:r>
      <w:proofErr w:type="spellStart"/>
      <w:r w:rsidRPr="001560E0">
        <w:t>phương</w:t>
      </w:r>
      <w:proofErr w:type="spellEnd"/>
      <w:r w:rsidRPr="001560E0">
        <w:t xml:space="preserve"> </w:t>
      </w:r>
      <w:proofErr w:type="spellStart"/>
      <w:r w:rsidRPr="001560E0">
        <w:t>pháp</w:t>
      </w:r>
      <w:proofErr w:type="spellEnd"/>
      <w:r w:rsidRPr="001560E0">
        <w:t xml:space="preserve"> </w:t>
      </w:r>
      <w:proofErr w:type="spellStart"/>
      <w:r w:rsidRPr="001560E0">
        <w:t>hiện</w:t>
      </w:r>
      <w:proofErr w:type="spellEnd"/>
      <w:r w:rsidRPr="001560E0">
        <w:t xml:space="preserve"> </w:t>
      </w:r>
      <w:proofErr w:type="spellStart"/>
      <w:r w:rsidRPr="001560E0">
        <w:t>tại</w:t>
      </w:r>
      <w:proofErr w:type="spellEnd"/>
      <w:r>
        <w:t>:</w:t>
      </w:r>
    </w:p>
    <w:p w14:paraId="6BB54D00" w14:textId="79467C6A" w:rsidR="001560E0" w:rsidRDefault="00C40949" w:rsidP="001560E0">
      <w:pPr>
        <w:pStyle w:val="Heading3"/>
      </w:pPr>
      <w:bookmarkStart w:id="8" w:name="_Toc211435293"/>
      <w:proofErr w:type="spellStart"/>
      <w:r>
        <w:lastRenderedPageBreak/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1560E0" w:rsidRPr="001560E0">
        <w:t>Bearer Token</w:t>
      </w:r>
      <w:r w:rsidR="001560E0">
        <w:t>:</w:t>
      </w:r>
      <w:bookmarkEnd w:id="8"/>
    </w:p>
    <w:p w14:paraId="2EA37F5F" w14:textId="34EE491D" w:rsidR="001560E0" w:rsidRDefault="001560E0" w:rsidP="001560E0">
      <w:r>
        <w:rPr>
          <w:noProof/>
        </w:rPr>
        <w:drawing>
          <wp:inline distT="0" distB="0" distL="0" distR="0" wp14:anchorId="7750D0BD" wp14:editId="188EAF78">
            <wp:extent cx="5930900" cy="5880100"/>
            <wp:effectExtent l="0" t="0" r="0" b="6350"/>
            <wp:docPr id="56714166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8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D430" w14:textId="0338DC0C" w:rsidR="001560E0" w:rsidRDefault="001560E0" w:rsidP="001560E0">
      <w:pPr>
        <w:pStyle w:val="ListParagraph"/>
        <w:numPr>
          <w:ilvl w:val="0"/>
          <w:numId w:val="67"/>
        </w:numPr>
      </w:pPr>
      <w:r w:rsidRPr="001560E0">
        <w:rPr>
          <w:b/>
          <w:bCs/>
        </w:rPr>
        <w:t>Token Theft</w:t>
      </w:r>
      <w:r>
        <w:t xml:space="preserve">: Bearer tokens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XSS, malware, </w:t>
      </w:r>
      <w:proofErr w:type="spellStart"/>
      <w:r>
        <w:t>hoặc</w:t>
      </w:r>
      <w:proofErr w:type="spellEnd"/>
      <w:r>
        <w:t xml:space="preserve"> </w:t>
      </w:r>
      <w:proofErr w:type="spellStart"/>
      <w:r w:rsidR="00E35DA7">
        <w:t>nghe</w:t>
      </w:r>
      <w:proofErr w:type="spellEnd"/>
      <w:r w:rsidR="00E35DA7">
        <w:t xml:space="preserve"> </w:t>
      </w:r>
      <w:proofErr w:type="spellStart"/>
      <w:r w:rsidR="00E35DA7">
        <w:t>trộm</w:t>
      </w:r>
      <w:proofErr w:type="spellEnd"/>
      <w:r w:rsidR="00E35DA7">
        <w:t xml:space="preserve"> </w:t>
      </w:r>
      <w:proofErr w:type="spellStart"/>
      <w:r w:rsidR="00E35DA7">
        <w:t>gói</w:t>
      </w:r>
      <w:proofErr w:type="spellEnd"/>
      <w:r w:rsidR="00E35DA7">
        <w:t xml:space="preserve"> tin </w:t>
      </w:r>
      <w:proofErr w:type="spellStart"/>
      <w:r w:rsidR="00E35DA7">
        <w:t>mạng</w:t>
      </w:r>
      <w:proofErr w:type="spellEnd"/>
      <w:r w:rsidR="00B43564">
        <w:t>.</w:t>
      </w:r>
    </w:p>
    <w:p w14:paraId="620B0310" w14:textId="06788535" w:rsidR="001560E0" w:rsidRDefault="001560E0" w:rsidP="001560E0">
      <w:pPr>
        <w:pStyle w:val="ListParagraph"/>
        <w:numPr>
          <w:ilvl w:val="0"/>
          <w:numId w:val="67"/>
        </w:numPr>
      </w:pPr>
      <w:r w:rsidRPr="001560E0">
        <w:rPr>
          <w:b/>
          <w:bCs/>
        </w:rPr>
        <w:t>Replay Attacks</w:t>
      </w:r>
      <w:r>
        <w:t>: tokens</w:t>
      </w:r>
      <w:r w:rsidR="0036115E">
        <w:t xml:space="preserve"> </w:t>
      </w:r>
      <w:proofErr w:type="spellStart"/>
      <w:r w:rsidR="0036115E">
        <w:t>bị</w:t>
      </w:r>
      <w:proofErr w:type="spellEnd"/>
      <w:r w:rsidR="0036115E">
        <w:t xml:space="preserve"> </w:t>
      </w:r>
      <w:proofErr w:type="spellStart"/>
      <w:r w:rsidR="0036115E">
        <w:t>đánh</w:t>
      </w:r>
      <w:proofErr w:type="spellEnd"/>
      <w:r w:rsidR="0036115E">
        <w:t xml:space="preserve"> </w:t>
      </w:r>
      <w:proofErr w:type="spellStart"/>
      <w:r w:rsidR="0036115E">
        <w:t>cắp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 w:rsidR="00746B1F">
        <w:t>xác</w:t>
      </w:r>
      <w:proofErr w:type="spellEnd"/>
      <w:r w:rsidR="00746B1F">
        <w:t xml:space="preserve"> </w:t>
      </w:r>
      <w:proofErr w:type="spellStart"/>
      <w:r w:rsidR="00746B1F">
        <w:t>thực</w:t>
      </w:r>
      <w:proofErr w:type="spellEnd"/>
      <w:r w:rsidR="00746B1F">
        <w:t xml:space="preserve"> </w:t>
      </w:r>
      <w:proofErr w:type="spellStart"/>
      <w:r w:rsidR="00746B1F">
        <w:t>bổ</w:t>
      </w:r>
      <w:proofErr w:type="spellEnd"/>
      <w:r w:rsidR="00746B1F">
        <w:t xml:space="preserve"> sung.</w:t>
      </w:r>
    </w:p>
    <w:p w14:paraId="5B815D8B" w14:textId="23447495" w:rsidR="001560E0" w:rsidRDefault="001560E0" w:rsidP="001560E0">
      <w:pPr>
        <w:pStyle w:val="ListParagraph"/>
        <w:numPr>
          <w:ilvl w:val="0"/>
          <w:numId w:val="67"/>
        </w:numPr>
      </w:pPr>
      <w:r w:rsidRPr="001560E0">
        <w:rPr>
          <w:b/>
          <w:bCs/>
        </w:rPr>
        <w:t>No Cryptographic Binding</w:t>
      </w:r>
      <w:r>
        <w:t xml:space="preserve">: Tokens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 w:rsidR="00F70CFF">
        <w:t xml:space="preserve"> </w:t>
      </w:r>
      <w:proofErr w:type="spellStart"/>
      <w:r w:rsidR="00F70CFF">
        <w:t>định</w:t>
      </w:r>
      <w:proofErr w:type="spellEnd"/>
      <w:r>
        <w:t xml:space="preserve"> </w:t>
      </w:r>
      <w:proofErr w:type="spellStart"/>
      <w:r w:rsidR="00CB228D">
        <w:t>danh</w:t>
      </w:r>
      <w:proofErr w:type="spellEnd"/>
      <w:r w:rsidR="00CB228D">
        <w:t xml:space="preserve"> client </w:t>
      </w:r>
      <w:proofErr w:type="spellStart"/>
      <w:r w:rsidR="00CB228D">
        <w:t>cụ</w:t>
      </w:r>
      <w:proofErr w:type="spellEnd"/>
      <w:r w:rsidR="00CB228D">
        <w:t xml:space="preserve"> </w:t>
      </w:r>
      <w:proofErr w:type="spellStart"/>
      <w:r w:rsidR="00CB228D">
        <w:t>thể</w:t>
      </w:r>
      <w:proofErr w:type="spellEnd"/>
      <w:r w:rsidR="00F70CFF">
        <w:t>.</w:t>
      </w:r>
    </w:p>
    <w:p w14:paraId="6EF698BA" w14:textId="0F74D89C" w:rsidR="001560E0" w:rsidRDefault="001560E0" w:rsidP="001560E0">
      <w:pPr>
        <w:pStyle w:val="ListParagraph"/>
        <w:numPr>
          <w:ilvl w:val="0"/>
          <w:numId w:val="67"/>
        </w:numPr>
      </w:pPr>
      <w:r w:rsidRPr="001560E0">
        <w:rPr>
          <w:b/>
          <w:bCs/>
        </w:rPr>
        <w:t>Wide Attack Surface</w:t>
      </w:r>
      <w:r>
        <w:t>: Tokens</w:t>
      </w:r>
      <w:r w:rsidR="00DE1ECC">
        <w:t xml:space="preserve"> </w:t>
      </w:r>
      <w:proofErr w:type="spellStart"/>
      <w:r w:rsidR="00DE1ECC">
        <w:t>hợp</w:t>
      </w:r>
      <w:proofErr w:type="spellEnd"/>
      <w:r w:rsidR="00DE1ECC">
        <w:t xml:space="preserve"> </w:t>
      </w:r>
      <w:proofErr w:type="spellStart"/>
      <w:r w:rsidR="00DE1ECC">
        <w:t>lệ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="00DE1ECC">
        <w:t>xuất</w:t>
      </w:r>
      <w:proofErr w:type="spellEnd"/>
      <w:r w:rsidR="00DE1ECC">
        <w:t xml:space="preserve"> </w:t>
      </w:r>
      <w:proofErr w:type="spellStart"/>
      <w:r w:rsidR="00DE1ECC">
        <w:t>trình</w:t>
      </w:r>
      <w:proofErr w:type="spellEnd"/>
      <w:r w:rsidR="00DE1ECC">
        <w:t>.</w:t>
      </w:r>
    </w:p>
    <w:p w14:paraId="765F4B2A" w14:textId="784350B2" w:rsidR="001560E0" w:rsidRDefault="002D12AD" w:rsidP="001560E0">
      <w:pPr>
        <w:pStyle w:val="Heading3"/>
      </w:pPr>
      <w:bookmarkStart w:id="9" w:name="_Toc211435294"/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1560E0" w:rsidRPr="001560E0">
        <w:t>TLS:</w:t>
      </w:r>
      <w:bookmarkEnd w:id="9"/>
    </w:p>
    <w:p w14:paraId="50090EA4" w14:textId="7CC935BE" w:rsidR="001560E0" w:rsidRDefault="001560E0" w:rsidP="001560E0">
      <w:pPr>
        <w:pStyle w:val="ListParagraph"/>
        <w:numPr>
          <w:ilvl w:val="0"/>
          <w:numId w:val="68"/>
        </w:numPr>
      </w:pPr>
      <w:r w:rsidRPr="001560E0">
        <w:rPr>
          <w:b/>
          <w:bCs/>
        </w:rPr>
        <w:t>Single Point of Failure</w:t>
      </w:r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 w:rsidR="00C30450">
        <w:t xml:space="preserve"> </w:t>
      </w:r>
      <w:proofErr w:type="spellStart"/>
      <w:r w:rsidR="00C30450">
        <w:t>xác</w:t>
      </w:r>
      <w:proofErr w:type="spellEnd"/>
      <w:r w:rsidR="00C30450">
        <w:t xml:space="preserve"> </w:t>
      </w:r>
      <w:proofErr w:type="spellStart"/>
      <w:r w:rsidR="00C30450">
        <w:t>thực</w:t>
      </w:r>
      <w:proofErr w:type="spellEnd"/>
      <w:r>
        <w:t xml:space="preserve"> server certificate</w:t>
      </w:r>
      <w:r w:rsidR="00C85D92">
        <w:t>.</w:t>
      </w:r>
    </w:p>
    <w:p w14:paraId="068382AC" w14:textId="2A38230A" w:rsidR="001560E0" w:rsidRDefault="001560E0" w:rsidP="001560E0">
      <w:pPr>
        <w:pStyle w:val="ListParagraph"/>
        <w:numPr>
          <w:ilvl w:val="0"/>
          <w:numId w:val="68"/>
        </w:numPr>
      </w:pPr>
      <w:r w:rsidRPr="001560E0">
        <w:rPr>
          <w:b/>
          <w:bCs/>
        </w:rPr>
        <w:lastRenderedPageBreak/>
        <w:t>No Client Authentication</w:t>
      </w:r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 w:rsidR="00C85D92">
        <w:t xml:space="preserve"> </w:t>
      </w:r>
      <w:proofErr w:type="spellStart"/>
      <w:r w:rsidR="00C85D92">
        <w:t>xác</w:t>
      </w:r>
      <w:proofErr w:type="spellEnd"/>
      <w:r w:rsidR="00C85D92">
        <w:t xml:space="preserve"> </w:t>
      </w:r>
      <w:proofErr w:type="spellStart"/>
      <w:r w:rsidR="00C85D92">
        <w:t>minh</w:t>
      </w:r>
      <w:proofErr w:type="spellEnd"/>
      <w:r w:rsidR="00C85D92">
        <w:t xml:space="preserve"> </w:t>
      </w:r>
      <w:proofErr w:type="spellStart"/>
      <w:r w:rsidR="00C85D92">
        <w:t>danh</w:t>
      </w:r>
      <w:proofErr w:type="spellEnd"/>
      <w:r w:rsidR="00C85D92">
        <w:t xml:space="preserve"> </w:t>
      </w:r>
      <w:proofErr w:type="spellStart"/>
      <w:r w:rsidR="00C85D92">
        <w:t>tính</w:t>
      </w:r>
      <w:proofErr w:type="spellEnd"/>
      <w:r>
        <w:t xml:space="preserve"> client</w:t>
      </w:r>
      <w:r w:rsidR="00124F43">
        <w:t>.</w:t>
      </w:r>
    </w:p>
    <w:p w14:paraId="7F1D3515" w14:textId="46A50AED" w:rsidR="001560E0" w:rsidRPr="001560E0" w:rsidRDefault="001560E0" w:rsidP="001560E0">
      <w:pPr>
        <w:pStyle w:val="ListParagraph"/>
        <w:numPr>
          <w:ilvl w:val="0"/>
          <w:numId w:val="68"/>
        </w:numPr>
      </w:pPr>
      <w:r w:rsidRPr="001560E0">
        <w:rPr>
          <w:b/>
          <w:bCs/>
        </w:rPr>
        <w:t>Certificate Pinning Challenges</w:t>
      </w:r>
      <w:r>
        <w:t xml:space="preserve">: </w:t>
      </w:r>
      <w:proofErr w:type="spellStart"/>
      <w:r>
        <w:t>Khó</w:t>
      </w:r>
      <w:proofErr w:type="spellEnd"/>
      <w:r>
        <w:t xml:space="preserve"> </w:t>
      </w:r>
      <w:proofErr w:type="spellStart"/>
      <w:r w:rsidR="003643C8">
        <w:t>thực</w:t>
      </w:r>
      <w:proofErr w:type="spellEnd"/>
      <w:r w:rsidR="003643C8">
        <w:t xml:space="preserve"> </w:t>
      </w:r>
      <w:proofErr w:type="spellStart"/>
      <w:r w:rsidR="003643C8"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3643C8">
        <w:t>bảo</w:t>
      </w:r>
      <w:proofErr w:type="spellEnd"/>
      <w:r w:rsidR="003643C8">
        <w:t xml:space="preserve"> </w:t>
      </w:r>
      <w:proofErr w:type="spellStart"/>
      <w:r w:rsidR="003643C8">
        <w:t>trì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="00ED6DF0">
        <w:t>môi</w:t>
      </w:r>
      <w:proofErr w:type="spellEnd"/>
      <w:r w:rsidR="00ED6DF0">
        <w:t xml:space="preserve"> </w:t>
      </w:r>
      <w:proofErr w:type="spellStart"/>
      <w:r w:rsidR="00ED6DF0">
        <w:t>trường</w:t>
      </w:r>
      <w:proofErr w:type="spellEnd"/>
      <w:r w:rsidR="00ED6DF0">
        <w:t xml:space="preserve"> </w:t>
      </w:r>
      <w:proofErr w:type="spellStart"/>
      <w:r w:rsidR="00ED6DF0">
        <w:t>động</w:t>
      </w:r>
      <w:proofErr w:type="spellEnd"/>
      <w:r w:rsidR="00124F43">
        <w:t>.</w:t>
      </w:r>
    </w:p>
    <w:p w14:paraId="0618743D" w14:textId="1530907D" w:rsidR="001560E0" w:rsidRDefault="001560E0" w:rsidP="001560E0">
      <w:pPr>
        <w:pStyle w:val="Heading3"/>
      </w:pPr>
      <w:bookmarkStart w:id="10" w:name="_Toc211435295"/>
      <w:r w:rsidRPr="001560E0">
        <w:t xml:space="preserve">Nhu </w:t>
      </w:r>
      <w:proofErr w:type="spellStart"/>
      <w:r w:rsidRPr="001560E0">
        <w:t>cầu</w:t>
      </w:r>
      <w:proofErr w:type="spellEnd"/>
      <w:r w:rsidR="009E1B07">
        <w:t xml:space="preserve"> </w:t>
      </w:r>
      <w:proofErr w:type="spellStart"/>
      <w:r w:rsidR="009E1B07">
        <w:t>nâng</w:t>
      </w:r>
      <w:proofErr w:type="spellEnd"/>
      <w:r w:rsidR="009E1B07">
        <w:t xml:space="preserve"> </w:t>
      </w:r>
      <w:proofErr w:type="spellStart"/>
      <w:r w:rsidR="009E1B07">
        <w:t>cao</w:t>
      </w:r>
      <w:proofErr w:type="spellEnd"/>
      <w:r w:rsidR="009E1B07">
        <w:t xml:space="preserve"> </w:t>
      </w:r>
      <w:proofErr w:type="spellStart"/>
      <w:r w:rsidR="009E1B07">
        <w:t>bảo</w:t>
      </w:r>
      <w:proofErr w:type="spellEnd"/>
      <w:r w:rsidR="009E1B07">
        <w:t xml:space="preserve"> </w:t>
      </w:r>
      <w:proofErr w:type="spellStart"/>
      <w:r w:rsidR="009E1B07">
        <w:t>mật</w:t>
      </w:r>
      <w:proofErr w:type="spellEnd"/>
      <w:r>
        <w:t>:</w:t>
      </w:r>
      <w:bookmarkEnd w:id="10"/>
    </w:p>
    <w:p w14:paraId="6DDDB86A" w14:textId="0381413A" w:rsidR="001560E0" w:rsidRDefault="001560E0" w:rsidP="001560E0"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="00EA4E10">
        <w:t>các</w:t>
      </w:r>
      <w:proofErr w:type="spellEnd"/>
      <w:r w:rsidR="00EA4E10">
        <w:t xml:space="preserve"> </w:t>
      </w:r>
      <w:proofErr w:type="spellStart"/>
      <w:r w:rsidR="00EA4E10">
        <w:t>cuộc</w:t>
      </w:r>
      <w:proofErr w:type="spellEnd"/>
      <w:r w:rsidR="00EA4E10">
        <w:t xml:space="preserve"> </w:t>
      </w:r>
      <w:proofErr w:type="spellStart"/>
      <w:r w:rsidR="00EA4E10">
        <w:t>tấn</w:t>
      </w:r>
      <w:proofErr w:type="spellEnd"/>
      <w:r w:rsidR="00EA4E10">
        <w:t xml:space="preserve"> </w:t>
      </w:r>
      <w:proofErr w:type="spellStart"/>
      <w:r w:rsidR="00EA4E10">
        <w:t>công</w:t>
      </w:r>
      <w:proofErr w:type="spellEnd"/>
      <w:r w:rsidR="00EA4E10">
        <w:t xml:space="preserve"> </w:t>
      </w:r>
      <w:proofErr w:type="spellStart"/>
      <w:r w:rsidR="00EA4E10">
        <w:t>tinh</w:t>
      </w:r>
      <w:proofErr w:type="spellEnd"/>
      <w:r w:rsidR="00EA4E10">
        <w:t xml:space="preserve"> vi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AD4363">
        <w:t>yêu</w:t>
      </w:r>
      <w:proofErr w:type="spellEnd"/>
      <w:r w:rsidR="00AD4363">
        <w:t xml:space="preserve"> </w:t>
      </w:r>
      <w:proofErr w:type="spellStart"/>
      <w:r w:rsidR="00AD4363">
        <w:t>cầu</w:t>
      </w:r>
      <w:proofErr w:type="spellEnd"/>
      <w:r w:rsidR="00AD4363">
        <w:t xml:space="preserve"> </w:t>
      </w:r>
      <w:proofErr w:type="spellStart"/>
      <w:r w:rsidR="00AD4363">
        <w:t>tuân</w:t>
      </w:r>
      <w:proofErr w:type="spellEnd"/>
      <w:r w:rsidR="00AD4363">
        <w:t xml:space="preserve"> </w:t>
      </w:r>
      <w:proofErr w:type="spellStart"/>
      <w:r w:rsidR="00AD4363">
        <w:t>thủ</w:t>
      </w:r>
      <w:proofErr w:type="spellEnd"/>
      <w:r>
        <w:t xml:space="preserve"> (PCI DSS, SOX, GDPR),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>:</w:t>
      </w:r>
    </w:p>
    <w:p w14:paraId="6DF8B623" w14:textId="195EE743" w:rsidR="001560E0" w:rsidRDefault="001560E0" w:rsidP="001560E0">
      <w:pPr>
        <w:pStyle w:val="ListParagraph"/>
        <w:numPr>
          <w:ilvl w:val="0"/>
          <w:numId w:val="69"/>
        </w:numPr>
      </w:pPr>
      <w:r>
        <w:t xml:space="preserve">Multi-factor authentication </w:t>
      </w:r>
      <w:proofErr w:type="spellStart"/>
      <w:r>
        <w:t>cho</w:t>
      </w:r>
      <w:proofErr w:type="spellEnd"/>
      <w:r w:rsidR="00251001">
        <w:t xml:space="preserve"> </w:t>
      </w:r>
      <w:proofErr w:type="spellStart"/>
      <w:r w:rsidR="00251001">
        <w:t>truy</w:t>
      </w:r>
      <w:proofErr w:type="spellEnd"/>
      <w:r w:rsidR="00251001">
        <w:t xml:space="preserve"> </w:t>
      </w:r>
      <w:proofErr w:type="spellStart"/>
      <w:r w:rsidR="00251001">
        <w:t>cập</w:t>
      </w:r>
      <w:proofErr w:type="spellEnd"/>
      <w:r>
        <w:t xml:space="preserve"> API</w:t>
      </w:r>
      <w:r w:rsidR="00251001">
        <w:t>.</w:t>
      </w:r>
    </w:p>
    <w:p w14:paraId="2073BFC7" w14:textId="2B60AB63" w:rsidR="00EE0686" w:rsidRDefault="00EE0686" w:rsidP="001560E0">
      <w:pPr>
        <w:pStyle w:val="ListParagraph"/>
        <w:numPr>
          <w:ilvl w:val="0"/>
          <w:numId w:val="69"/>
        </w:numPr>
      </w:pPr>
      <w:r w:rsidRPr="00EE0686">
        <w:t xml:space="preserve">Liên </w:t>
      </w:r>
      <w:proofErr w:type="spellStart"/>
      <w:r w:rsidRPr="00EE0686">
        <w:t>kết</w:t>
      </w:r>
      <w:proofErr w:type="spellEnd"/>
      <w:r w:rsidRPr="00EE0686">
        <w:t xml:space="preserve"> </w:t>
      </w:r>
      <w:proofErr w:type="spellStart"/>
      <w:r w:rsidRPr="00EE0686">
        <w:t>danh</w:t>
      </w:r>
      <w:proofErr w:type="spellEnd"/>
      <w:r w:rsidRPr="00EE0686">
        <w:t xml:space="preserve"> </w:t>
      </w:r>
      <w:proofErr w:type="spellStart"/>
      <w:r w:rsidRPr="00EE0686">
        <w:t>tính</w:t>
      </w:r>
      <w:proofErr w:type="spellEnd"/>
      <w:r w:rsidRPr="00EE0686">
        <w:t xml:space="preserve"> </w:t>
      </w:r>
      <w:proofErr w:type="spellStart"/>
      <w:r w:rsidRPr="00EE0686">
        <w:t>mật</w:t>
      </w:r>
      <w:proofErr w:type="spellEnd"/>
      <w:r w:rsidRPr="00EE0686">
        <w:t xml:space="preserve"> </w:t>
      </w:r>
      <w:proofErr w:type="spellStart"/>
      <w:r w:rsidRPr="00EE0686">
        <w:t>mã</w:t>
      </w:r>
      <w:proofErr w:type="spellEnd"/>
      <w:r w:rsidRPr="00EE0686">
        <w:t xml:space="preserve"> </w:t>
      </w:r>
      <w:proofErr w:type="spellStart"/>
      <w:r w:rsidRPr="00EE0686">
        <w:t>mạnh</w:t>
      </w:r>
      <w:proofErr w:type="spellEnd"/>
      <w:r w:rsidRPr="00EE0686">
        <w:t xml:space="preserve"> </w:t>
      </w:r>
      <w:proofErr w:type="spellStart"/>
      <w:r w:rsidRPr="00EE0686">
        <w:t>mẽ</w:t>
      </w:r>
      <w:proofErr w:type="spellEnd"/>
      <w:r w:rsidR="009B5435">
        <w:t>.</w:t>
      </w:r>
    </w:p>
    <w:p w14:paraId="7B54528E" w14:textId="369BAF56" w:rsidR="00B814BC" w:rsidRDefault="00B814BC" w:rsidP="001560E0">
      <w:pPr>
        <w:pStyle w:val="ListParagraph"/>
        <w:numPr>
          <w:ilvl w:val="0"/>
          <w:numId w:val="69"/>
        </w:numPr>
      </w:pPr>
      <w:r w:rsidRPr="00B814BC">
        <w:t xml:space="preserve">Theo </w:t>
      </w:r>
      <w:proofErr w:type="spellStart"/>
      <w:r w:rsidRPr="00B814BC">
        <w:t>dõi</w:t>
      </w:r>
      <w:proofErr w:type="spellEnd"/>
      <w:r w:rsidRPr="00B814BC">
        <w:t xml:space="preserve"> </w:t>
      </w:r>
      <w:proofErr w:type="spellStart"/>
      <w:r w:rsidRPr="00B814BC">
        <w:t>kiểm</w:t>
      </w:r>
      <w:proofErr w:type="spellEnd"/>
      <w:r w:rsidRPr="00B814BC">
        <w:t xml:space="preserve"> </w:t>
      </w:r>
      <w:proofErr w:type="spellStart"/>
      <w:r w:rsidRPr="00B814BC">
        <w:t>toán</w:t>
      </w:r>
      <w:proofErr w:type="spellEnd"/>
      <w:r w:rsidRPr="00B814BC">
        <w:t xml:space="preserve"> </w:t>
      </w:r>
      <w:proofErr w:type="spellStart"/>
      <w:r w:rsidRPr="00B814BC">
        <w:t>toàn</w:t>
      </w:r>
      <w:proofErr w:type="spellEnd"/>
      <w:r w:rsidRPr="00B814BC">
        <w:t xml:space="preserve"> </w:t>
      </w:r>
      <w:proofErr w:type="spellStart"/>
      <w:r w:rsidRPr="00B814BC">
        <w:t>diện</w:t>
      </w:r>
      <w:proofErr w:type="spellEnd"/>
      <w:r w:rsidR="009B5435">
        <w:t>.</w:t>
      </w:r>
    </w:p>
    <w:p w14:paraId="7220B7DB" w14:textId="0DA23CD4" w:rsidR="001560E0" w:rsidRDefault="00265D59" w:rsidP="001560E0">
      <w:pPr>
        <w:pStyle w:val="ListParagraph"/>
        <w:numPr>
          <w:ilvl w:val="0"/>
          <w:numId w:val="69"/>
        </w:numPr>
      </w:pPr>
      <w:proofErr w:type="spellStart"/>
      <w:r w:rsidRPr="00265D59">
        <w:t>Giảm</w:t>
      </w:r>
      <w:proofErr w:type="spellEnd"/>
      <w:r w:rsidRPr="00265D59">
        <w:t xml:space="preserve"> </w:t>
      </w:r>
      <w:proofErr w:type="spellStart"/>
      <w:r w:rsidRPr="00265D59">
        <w:t>bán</w:t>
      </w:r>
      <w:proofErr w:type="spellEnd"/>
      <w:r w:rsidRPr="00265D59">
        <w:t xml:space="preserve"> </w:t>
      </w:r>
      <w:proofErr w:type="spellStart"/>
      <w:r w:rsidRPr="00265D59">
        <w:t>kính</w:t>
      </w:r>
      <w:proofErr w:type="spellEnd"/>
      <w:r w:rsidRPr="00265D59"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rộng</w:t>
      </w:r>
      <w:proofErr w:type="spellEnd"/>
      <w:r w:rsidRPr="00265D59">
        <w:t xml:space="preserve"> </w:t>
      </w:r>
      <w:proofErr w:type="spellStart"/>
      <w:r w:rsidRPr="00265D59">
        <w:t>khi</w:t>
      </w:r>
      <w:proofErr w:type="spellEnd"/>
      <w:r w:rsidRPr="00265D59">
        <w:t xml:space="preserve"> vi </w:t>
      </w:r>
      <w:proofErr w:type="spellStart"/>
      <w:r w:rsidRPr="00265D59">
        <w:t>phạm</w:t>
      </w:r>
      <w:proofErr w:type="spellEnd"/>
      <w:r w:rsidRPr="00265D59">
        <w:t xml:space="preserve"> </w:t>
      </w:r>
      <w:proofErr w:type="spellStart"/>
      <w:r w:rsidR="00B65DF4">
        <w:t>bảo</w:t>
      </w:r>
      <w:proofErr w:type="spellEnd"/>
      <w:r w:rsidR="00B65DF4">
        <w:t xml:space="preserve"> </w:t>
      </w:r>
      <w:proofErr w:type="spellStart"/>
      <w:r w:rsidR="00B65DF4">
        <w:t>mật</w:t>
      </w:r>
      <w:proofErr w:type="spellEnd"/>
      <w:r w:rsidRPr="00265D59">
        <w:t xml:space="preserve"> </w:t>
      </w:r>
      <w:proofErr w:type="spellStart"/>
      <w:r w:rsidRPr="00265D59">
        <w:t>xảy</w:t>
      </w:r>
      <w:proofErr w:type="spellEnd"/>
      <w:r w:rsidRPr="00265D59">
        <w:t xml:space="preserve"> </w:t>
      </w:r>
      <w:proofErr w:type="spellStart"/>
      <w:r w:rsidR="001560E0">
        <w:t>ra</w:t>
      </w:r>
      <w:r w:rsidR="009B5435">
        <w:t>.</w:t>
      </w:r>
      <w:proofErr w:type="spellEnd"/>
    </w:p>
    <w:p w14:paraId="2B1DCFFA" w14:textId="2FA864A5" w:rsidR="001560E0" w:rsidRDefault="00634812" w:rsidP="00634812">
      <w:pPr>
        <w:pStyle w:val="Heading2"/>
      </w:pPr>
      <w:bookmarkStart w:id="11" w:name="_Toc211435296"/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bookmarkEnd w:id="11"/>
      <w:proofErr w:type="spellEnd"/>
    </w:p>
    <w:p w14:paraId="1AA80BDB" w14:textId="77777777" w:rsidR="00634812" w:rsidRDefault="00634812" w:rsidP="00634812">
      <w:pPr>
        <w:pStyle w:val="Heading3"/>
      </w:pPr>
      <w:bookmarkStart w:id="12" w:name="_Toc211435297"/>
      <w:r>
        <w:t>Academic Research</w:t>
      </w:r>
      <w:bookmarkEnd w:id="12"/>
    </w:p>
    <w:p w14:paraId="6EA4879B" w14:textId="587E389B" w:rsidR="00634812" w:rsidRDefault="00634812" w:rsidP="00634812"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API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OAuth 2.0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(extensions)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 RFC 7800</w:t>
      </w:r>
      <w:r w:rsidR="00CD4C00">
        <w:t xml:space="preserve"> </w:t>
      </w:r>
      <w:sdt>
        <w:sdtPr>
          <w:rPr>
            <w:color w:val="000000"/>
          </w:rPr>
          <w:tag w:val="MENDELEY_CITATION_v3_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"/>
          <w:id w:val="1499379501"/>
          <w:placeholder>
            <w:docPart w:val="DefaultPlaceholder_-1854013440"/>
          </w:placeholder>
        </w:sdtPr>
        <w:sdtContent>
          <w:r w:rsidR="00B747DB" w:rsidRPr="00B747DB">
            <w:rPr>
              <w:rFonts w:eastAsia="Times New Roman"/>
              <w:color w:val="000000"/>
            </w:rPr>
            <w:t>[1]</w:t>
          </w:r>
        </w:sdtContent>
      </w:sdt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(Proof-of-Possession Key Semantics) </w:t>
      </w:r>
      <w:proofErr w:type="spellStart"/>
      <w:r>
        <w:t>cho</w:t>
      </w:r>
      <w:proofErr w:type="spellEnd"/>
      <w:r>
        <w:t xml:space="preserve"> JSON Web Tokens,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tokens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>, RFC 9449</w:t>
      </w:r>
      <w:r w:rsidR="00CD4C00">
        <w:t xml:space="preserve"> </w:t>
      </w:r>
      <w:sdt>
        <w:sdtPr>
          <w:rPr>
            <w:color w:val="000000"/>
          </w:rPr>
          <w:tag w:val="MENDELEY_CITATION_v3_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"/>
          <w:id w:val="1637833007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[2]</w:t>
          </w:r>
        </w:sdtContent>
      </w:sdt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OAuth 2.0 Demonstrating Proof-of-Possession (</w:t>
      </w:r>
      <w:proofErr w:type="spellStart"/>
      <w:r>
        <w:t>DPoP</w:t>
      </w:r>
      <w:proofErr w:type="spellEnd"/>
      <w:r>
        <w:t xml:space="preserve">) protocol,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clients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private key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RFC 8705 </w:t>
      </w:r>
      <w:sdt>
        <w:sdtPr>
          <w:rPr>
            <w:color w:val="000000"/>
          </w:rPr>
          <w:tag w:val="MENDELEY_CITATION_v3_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"/>
          <w:id w:val="-1849862837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[3]</w:t>
          </w:r>
        </w:sdtContent>
      </w:sdt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OAuth 2.0 Mutual-TLS Client Authentication </w:t>
      </w:r>
      <w:proofErr w:type="spellStart"/>
      <w:r>
        <w:t>và</w:t>
      </w:r>
      <w:proofErr w:type="spellEnd"/>
      <w:r>
        <w:t xml:space="preserve"> Certificate-Bound Access Tokens,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clients </w:t>
      </w:r>
      <w:proofErr w:type="spellStart"/>
      <w:r>
        <w:t>mạnh</w:t>
      </w:r>
      <w:proofErr w:type="spellEnd"/>
      <w:r>
        <w:t>.</w:t>
      </w:r>
    </w:p>
    <w:p w14:paraId="630FDA57" w14:textId="49BD07E2" w:rsidR="00634812" w:rsidRDefault="00634812" w:rsidP="00634812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Zero-Trust, NIST SP 800-207 </w:t>
      </w:r>
      <w:sdt>
        <w:sdtPr>
          <w:rPr>
            <w:color w:val="000000"/>
          </w:rPr>
          <w:tag w:val="MENDELEY_CITATION_v3_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"/>
          <w:id w:val="829797357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[4]</w:t>
          </w:r>
        </w:sdtContent>
      </w:sdt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Zero Trust Architecture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2020. Google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practical zero-trust model </w:t>
      </w:r>
      <w:proofErr w:type="spellStart"/>
      <w:r>
        <w:t>thông</w:t>
      </w:r>
      <w:proofErr w:type="spellEnd"/>
      <w:r>
        <w:t xml:space="preserve"> qua</w:t>
      </w:r>
      <w:r w:rsidR="00314F86">
        <w:t xml:space="preserve"> </w:t>
      </w:r>
      <w:proofErr w:type="spellStart"/>
      <w:r w:rsidR="00314F86" w:rsidRPr="00314F86">
        <w:t>sáng</w:t>
      </w:r>
      <w:proofErr w:type="spellEnd"/>
      <w:r w:rsidR="00314F86" w:rsidRPr="00314F86">
        <w:t xml:space="preserve"> </w:t>
      </w:r>
      <w:proofErr w:type="spellStart"/>
      <w:r w:rsidR="00314F86" w:rsidRPr="00314F86">
        <w:t>kiến</w:t>
      </w:r>
      <w:proofErr w:type="spellEnd"/>
      <w:r>
        <w:t xml:space="preserve"> </w:t>
      </w:r>
      <w:proofErr w:type="spellStart"/>
      <w:r>
        <w:t>BeyondCorp</w:t>
      </w:r>
      <w:proofErr w:type="spellEnd"/>
      <w:r>
        <w:t xml:space="preserve"> </w:t>
      </w:r>
      <w:sdt>
        <w:sdtPr>
          <w:rPr>
            <w:color w:val="000000"/>
          </w:rPr>
          <w:tag w:val="MENDELEY_CITATION_v3_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"/>
          <w:id w:val="2099982693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[5]</w:t>
          </w:r>
        </w:sdtContent>
      </w:sdt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"never trust, always verify" principle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enterprise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Microsoft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Zero Trust Security Model </w:t>
      </w:r>
      <w:sdt>
        <w:sdtPr>
          <w:rPr>
            <w:color w:val="000000"/>
          </w:rPr>
          <w:tag w:val="MENDELEY_CITATION_v3_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"/>
          <w:id w:val="-1866748789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[6]</w:t>
          </w:r>
        </w:sdtContent>
      </w:sdt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 w:rsidR="00CD4C00"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(device compliance),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 w:rsidR="00CD4C00">
        <w:t>.</w:t>
      </w:r>
    </w:p>
    <w:p w14:paraId="72381B10" w14:textId="77777777" w:rsidR="00634812" w:rsidRDefault="00634812" w:rsidP="00634812">
      <w:pPr>
        <w:pStyle w:val="Heading3"/>
      </w:pPr>
      <w:bookmarkStart w:id="13" w:name="_Toc211435298"/>
      <w:r>
        <w:lastRenderedPageBreak/>
        <w:t>Industry Implementations</w:t>
      </w:r>
      <w:bookmarkEnd w:id="13"/>
    </w:p>
    <w:p w14:paraId="74619341" w14:textId="703A4CD2" w:rsidR="00634812" w:rsidRDefault="00634812" w:rsidP="00634812">
      <w:proofErr w:type="spellStart"/>
      <w:r>
        <w:t>Ngành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API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Payment Services Directive 2 (PSD2) </w:t>
      </w:r>
      <w:sdt>
        <w:sdtPr>
          <w:rPr>
            <w:color w:val="000000"/>
          </w:rPr>
          <w:tag w:val="MENDELEY_CITATION_v3_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"/>
          <w:id w:val="-629941328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[7]</w:t>
          </w:r>
        </w:sdtContent>
      </w:sdt>
      <w:r>
        <w:t xml:space="preserve"> </w:t>
      </w:r>
      <w:proofErr w:type="spellStart"/>
      <w:r>
        <w:t>của</w:t>
      </w:r>
      <w:proofErr w:type="spellEnd"/>
      <w:r>
        <w:t xml:space="preserve"> Liên </w:t>
      </w:r>
      <w:proofErr w:type="spellStart"/>
      <w:r>
        <w:t>minh</w:t>
      </w:r>
      <w:proofErr w:type="spellEnd"/>
      <w:r>
        <w:t xml:space="preserve"> Châu </w:t>
      </w:r>
      <w:proofErr w:type="spellStart"/>
      <w:r>
        <w:t>Âu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clients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API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Tài </w:t>
      </w:r>
      <w:proofErr w:type="spellStart"/>
      <w:r>
        <w:t>chính</w:t>
      </w:r>
      <w:proofErr w:type="spellEnd"/>
      <w:r>
        <w:t xml:space="preserve"> (Financial-grade API - FAPI) </w:t>
      </w:r>
      <w:sdt>
        <w:sdtPr>
          <w:rPr>
            <w:color w:val="000000"/>
          </w:rPr>
          <w:tag w:val="MENDELEY_CITATION_v3_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"/>
          <w:id w:val="1205678558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[8]</w:t>
          </w:r>
        </w:sdtContent>
      </w:sdt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FAPI </w:t>
      </w:r>
      <w:proofErr w:type="spellStart"/>
      <w:r>
        <w:t>tại</w:t>
      </w:r>
      <w:proofErr w:type="spellEnd"/>
      <w:r>
        <w:t xml:space="preserve"> OpenID Foundation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signed JWTs,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Barclays, HSBC, </w:t>
      </w:r>
      <w:proofErr w:type="spellStart"/>
      <w:r>
        <w:t>và</w:t>
      </w:r>
      <w:proofErr w:type="spellEnd"/>
      <w:r>
        <w:t xml:space="preserve"> Deutsche Bank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SWIFT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(CSP) </w:t>
      </w:r>
      <w:sdt>
        <w:sdtPr>
          <w:rPr>
            <w:color w:val="000000"/>
          </w:rPr>
          <w:tag w:val="MENDELEY_CITATION_v3_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"/>
          <w:id w:val="-963582010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[9]</w:t>
          </w:r>
        </w:sdtContent>
      </w:sdt>
      <w:r>
        <w:t xml:space="preserve"> </w:t>
      </w:r>
      <w:proofErr w:type="spellStart"/>
      <w:r>
        <w:t>để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(certificate-based authentication).</w:t>
      </w:r>
    </w:p>
    <w:p w14:paraId="67671147" w14:textId="4ED6B05B" w:rsidR="00634812" w:rsidRDefault="00634812" w:rsidP="00634812">
      <w:r>
        <w:t xml:space="preserve">Các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Google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Istio service mesh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services,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Kubernetes environments. Netflix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Zuul</w:t>
      </w:r>
      <w:proofErr w:type="spellEnd"/>
      <w:r>
        <w:t xml:space="preserve"> gateway </w:t>
      </w:r>
      <w:sdt>
        <w:sdtPr>
          <w:rPr>
            <w:color w:val="000000"/>
          </w:rPr>
          <w:tag w:val="MENDELEY_CITATION_v3_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"/>
          <w:id w:val="-2116122244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[10]</w:t>
          </w:r>
        </w:sdtContent>
      </w:sdt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requests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780EBB7D" w14:textId="77777777" w:rsidR="00634812" w:rsidRDefault="00634812" w:rsidP="00634812">
      <w:pPr>
        <w:pStyle w:val="Heading3"/>
      </w:pPr>
      <w:bookmarkStart w:id="14" w:name="_Toc211435299"/>
      <w:r>
        <w:t>Existing Solutions Analysis</w:t>
      </w:r>
      <w:bookmarkEnd w:id="14"/>
    </w:p>
    <w:p w14:paraId="5213318B" w14:textId="3E684399" w:rsidR="00634812" w:rsidRDefault="00634812" w:rsidP="00634812">
      <w:r>
        <w:t xml:space="preserve">Các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Kong Gateway </w:t>
      </w:r>
      <w:sdt>
        <w:sdtPr>
          <w:rPr>
            <w:color w:val="000000"/>
          </w:rPr>
          <w:tag w:val="MENDELEY_CITATION_v3_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"/>
          <w:id w:val="-1860116656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[11]</w:t>
          </w:r>
        </w:sdtContent>
      </w:sdt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plugin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native support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PoP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Istio Service Mesh </w:t>
      </w:r>
      <w:sdt>
        <w:sdtPr>
          <w:rPr>
            <w:color w:val="000000"/>
          </w:rPr>
          <w:tag w:val="MENDELEY_CITATION_v3_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"/>
          <w:id w:val="398024803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[12]</w:t>
          </w:r>
        </w:sdtContent>
      </w:sdt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Kubernetes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. AWS API Gateway </w:t>
      </w:r>
      <w:sdt>
        <w:sdtPr>
          <w:rPr>
            <w:color w:val="000000"/>
          </w:rPr>
          <w:tag w:val="MENDELEY_CITATION_v3_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"/>
          <w:id w:val="1207452467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[13]</w:t>
          </w:r>
        </w:sdtContent>
      </w:sdt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Envoy Proxy </w:t>
      </w:r>
      <w:sdt>
        <w:sdtPr>
          <w:rPr>
            <w:color w:val="000000"/>
          </w:rPr>
          <w:tag w:val="MENDELEY_CITATION_v3_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"/>
          <w:id w:val="-1028715694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[14]</w:t>
          </w:r>
        </w:sdtContent>
      </w:sdt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45607E42" w14:textId="77777777" w:rsidR="00634812" w:rsidRDefault="00634812" w:rsidP="00634812">
      <w:pPr>
        <w:pStyle w:val="Heading3"/>
      </w:pPr>
      <w:bookmarkStart w:id="15" w:name="_Toc211435300"/>
      <w:r>
        <w:t>Research Gap</w:t>
      </w:r>
      <w:bookmarkEnd w:id="15"/>
    </w:p>
    <w:p w14:paraId="21D87EDF" w14:textId="24BB2314" w:rsidR="00634812" w:rsidRDefault="00634812" w:rsidP="00634812"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 w:rsidR="00B76BF1">
        <w:t>khuôn</w:t>
      </w:r>
      <w:proofErr w:type="spellEnd"/>
      <w:r w:rsidR="00B76BF1">
        <w:t xml:space="preserve"> </w:t>
      </w:r>
      <w:proofErr w:type="spellStart"/>
      <w:r w:rsidR="00B76BF1">
        <w:t>khổ</w:t>
      </w:r>
      <w:proofErr w:type="spellEnd"/>
      <w:r w:rsidR="00B76BF1">
        <w:t xml:space="preserve"> </w:t>
      </w:r>
      <w:proofErr w:type="spellStart"/>
      <w:r w:rsidR="00B76BF1">
        <w:t>lý</w:t>
      </w:r>
      <w:proofErr w:type="spellEnd"/>
      <w:r w:rsidR="00B76BF1">
        <w:t xml:space="preserve"> </w:t>
      </w:r>
      <w:proofErr w:type="spellStart"/>
      <w:r w:rsidR="00B76BF1"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C54888">
        <w:t>triển</w:t>
      </w:r>
      <w:proofErr w:type="spellEnd"/>
      <w:r w:rsidR="00C54888">
        <w:t xml:space="preserve"> </w:t>
      </w:r>
      <w:proofErr w:type="spellStart"/>
      <w:r w:rsidR="00C54888">
        <w:t>khai</w:t>
      </w:r>
      <w:proofErr w:type="spellEnd"/>
      <w:r w:rsidR="00C54888">
        <w:t xml:space="preserve"> </w:t>
      </w:r>
      <w:proofErr w:type="spellStart"/>
      <w:r w:rsidR="00747F21">
        <w:t>đơn</w:t>
      </w:r>
      <w:proofErr w:type="spellEnd"/>
      <w:r w:rsidR="00747F21">
        <w:t xml:space="preserve"> </w:t>
      </w:r>
      <w:proofErr w:type="spellStart"/>
      <w:r w:rsidR="00747F21">
        <w:t>lẻ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 w:rsidR="00764ECF">
        <w:t>toàn</w:t>
      </w:r>
      <w:proofErr w:type="spellEnd"/>
      <w:r w:rsidR="00764ECF">
        <w:t xml:space="preserve"> </w:t>
      </w:r>
      <w:proofErr w:type="spellStart"/>
      <w:r w:rsidR="00764ECF">
        <w:t>diện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C54888" w:rsidRPr="00C54888">
        <w:t>hiệu</w:t>
      </w:r>
      <w:proofErr w:type="spellEnd"/>
      <w:r w:rsidR="00C54888" w:rsidRPr="00C54888">
        <w:t xml:space="preserve"> </w:t>
      </w:r>
      <w:proofErr w:type="spellStart"/>
      <w:r w:rsidR="00C54888" w:rsidRPr="00C54888">
        <w:t>suất</w:t>
      </w:r>
      <w:proofErr w:type="spellEnd"/>
      <w:r w:rsidR="00C54888" w:rsidRPr="00C54888"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token-based signatures </w:t>
      </w:r>
      <w:proofErr w:type="spellStart"/>
      <w:r>
        <w:t>trong</w:t>
      </w:r>
      <w:proofErr w:type="spellEnd"/>
      <w:r>
        <w:t xml:space="preserve"> production environments.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="00B06D4B">
        <w:t xml:space="preserve">so </w:t>
      </w:r>
      <w:proofErr w:type="spellStart"/>
      <w:r w:rsidR="00B06D4B">
        <w:t>sánh</w:t>
      </w:r>
      <w:proofErr w:type="spellEnd"/>
      <w:r w:rsidR="00205823">
        <w:t xml:space="preserve"> </w:t>
      </w:r>
      <w:proofErr w:type="spellStart"/>
      <w:r w:rsidR="00205823">
        <w:t>một</w:t>
      </w:r>
      <w:proofErr w:type="spellEnd"/>
      <w:r w:rsidR="00205823">
        <w:t xml:space="preserve"> </w:t>
      </w:r>
      <w:proofErr w:type="spellStart"/>
      <w:r w:rsidR="00205823">
        <w:t>cách</w:t>
      </w:r>
      <w:proofErr w:type="spellEnd"/>
      <w:r w:rsidR="00B06D4B">
        <w:t xml:space="preserve"> </w:t>
      </w:r>
      <w:proofErr w:type="spellStart"/>
      <w:r w:rsidR="00B06D4B">
        <w:t>hệ</w:t>
      </w:r>
      <w:proofErr w:type="spellEnd"/>
      <w:r w:rsidR="00B06D4B">
        <w:t xml:space="preserve"> </w:t>
      </w:r>
      <w:proofErr w:type="spellStart"/>
      <w:r w:rsidR="00B06D4B">
        <w:t>thống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822ADC">
        <w:t>tác</w:t>
      </w:r>
      <w:proofErr w:type="spellEnd"/>
      <w:r w:rsidR="00822ADC">
        <w:t xml:space="preserve"> </w:t>
      </w:r>
      <w:proofErr w:type="spellStart"/>
      <w:r w:rsidR="00822ADC"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 w:rsidR="00D3371D">
        <w:t xml:space="preserve"> </w:t>
      </w:r>
      <w:proofErr w:type="spellStart"/>
      <w:r w:rsidR="00D3371D">
        <w:t>các</w:t>
      </w:r>
      <w:proofErr w:type="spellEnd"/>
      <w:r w:rsidR="00D3371D">
        <w:t xml:space="preserve"> </w:t>
      </w:r>
      <w:proofErr w:type="spellStart"/>
      <w:r w:rsidR="00D3371D">
        <w:t>thuật</w:t>
      </w:r>
      <w:proofErr w:type="spellEnd"/>
      <w:r w:rsidR="00D3371D">
        <w:t xml:space="preserve"> </w:t>
      </w:r>
      <w:proofErr w:type="spellStart"/>
      <w:r w:rsidR="00D3371D">
        <w:t>toán</w:t>
      </w:r>
      <w:proofErr w:type="spellEnd"/>
      <w:r w:rsidR="00822ADC">
        <w:t xml:space="preserve"> </w:t>
      </w:r>
      <w:proofErr w:type="spellStart"/>
      <w:r w:rsidR="00822ADC">
        <w:t>khác</w:t>
      </w:r>
      <w:proofErr w:type="spellEnd"/>
      <w:r w:rsidR="00822ADC">
        <w:t xml:space="preserve"> </w:t>
      </w:r>
      <w:proofErr w:type="spellStart"/>
      <w:r w:rsidR="00822ADC">
        <w:t>nhau</w:t>
      </w:r>
      <w:proofErr w:type="spellEnd"/>
      <w:r>
        <w:t xml:space="preserve"> cryptographic (ECDSA, RSA, Ed25519) </w:t>
      </w:r>
      <w:proofErr w:type="spellStart"/>
      <w:r>
        <w:t>trên</w:t>
      </w:r>
      <w:proofErr w:type="spellEnd"/>
      <w:r>
        <w:t xml:space="preserve"> </w:t>
      </w:r>
      <w:proofErr w:type="spellStart"/>
      <w:r w:rsidR="00945ED6">
        <w:t>lượng</w:t>
      </w:r>
      <w:proofErr w:type="spellEnd"/>
      <w:r w:rsidR="00945ED6">
        <w:t xml:space="preserve"> </w:t>
      </w:r>
      <w:proofErr w:type="spellStart"/>
      <w:r w:rsidR="00945ED6">
        <w:t>công</w:t>
      </w:r>
      <w:proofErr w:type="spellEnd"/>
      <w:r w:rsidR="00945ED6">
        <w:t xml:space="preserve"> </w:t>
      </w:r>
      <w:proofErr w:type="spellStart"/>
      <w:r w:rsidR="00945ED6">
        <w:t>việc</w:t>
      </w:r>
      <w:proofErr w:type="spellEnd"/>
      <w:r w:rsidR="00945ED6">
        <w:t xml:space="preserve"> </w:t>
      </w:r>
      <w:proofErr w:type="spellStart"/>
      <w:r w:rsidR="00945ED6">
        <w:t>thực</w:t>
      </w:r>
      <w:proofErr w:type="spellEnd"/>
      <w:r w:rsidR="00945ED6">
        <w:t xml:space="preserve"> </w:t>
      </w:r>
      <w:proofErr w:type="spellStart"/>
      <w:r w:rsidR="00945ED6">
        <w:t>tế</w:t>
      </w:r>
      <w:proofErr w:type="spellEnd"/>
      <w:r>
        <w:t xml:space="preserve">. </w:t>
      </w:r>
      <w:r w:rsidR="00547149">
        <w:t xml:space="preserve">Các </w:t>
      </w:r>
      <w:proofErr w:type="spellStart"/>
      <w:r w:rsidR="00547149">
        <w:t>nghiên</w:t>
      </w:r>
      <w:proofErr w:type="spellEnd"/>
      <w:r w:rsidR="00547149">
        <w:t xml:space="preserve"> </w:t>
      </w:r>
      <w:proofErr w:type="spellStart"/>
      <w:r w:rsidR="00547149">
        <w:t>cứu</w:t>
      </w:r>
      <w:proofErr w:type="spellEnd"/>
      <w:r w:rsidR="00547149">
        <w:t xml:space="preserve"> </w:t>
      </w:r>
      <w:proofErr w:type="spellStart"/>
      <w:r w:rsidR="00547149">
        <w:t>hiện</w:t>
      </w:r>
      <w:proofErr w:type="spellEnd"/>
      <w:r w:rsidR="00547149">
        <w:t xml:space="preserve"> nay</w:t>
      </w:r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 w:rsidR="00D3371D">
        <w:t>hướng</w:t>
      </w:r>
      <w:proofErr w:type="spellEnd"/>
      <w:r w:rsidR="00D3371D">
        <w:t xml:space="preserve"> </w:t>
      </w:r>
      <w:proofErr w:type="spellStart"/>
      <w:r w:rsidR="00D3371D">
        <w:t>dẫn</w:t>
      </w:r>
      <w:proofErr w:type="spellEnd"/>
      <w:r w:rsidR="00D3371D">
        <w:t xml:space="preserve"> </w:t>
      </w:r>
      <w:proofErr w:type="spellStart"/>
      <w:r w:rsidR="00D3371D">
        <w:t>thực</w:t>
      </w:r>
      <w:proofErr w:type="spellEnd"/>
      <w:r w:rsidR="00D3371D">
        <w:t xml:space="preserve"> </w:t>
      </w:r>
      <w:proofErr w:type="spellStart"/>
      <w:r w:rsidR="00D3371D"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3000BC">
        <w:t>các</w:t>
      </w:r>
      <w:proofErr w:type="spellEnd"/>
      <w:r w:rsidR="003000BC">
        <w:t xml:space="preserve"> </w:t>
      </w:r>
      <w:proofErr w:type="spellStart"/>
      <w:r w:rsidR="003000BC">
        <w:t>khía</w:t>
      </w:r>
      <w:proofErr w:type="spellEnd"/>
      <w:r w:rsidR="003000BC">
        <w:t xml:space="preserve"> </w:t>
      </w:r>
      <w:proofErr w:type="spellStart"/>
      <w:r w:rsidR="003000BC">
        <w:t>cạnh</w:t>
      </w:r>
      <w:proofErr w:type="spellEnd"/>
      <w:r w:rsidR="003000BC">
        <w:t xml:space="preserve"> </w:t>
      </w:r>
      <w:proofErr w:type="spellStart"/>
      <w:r w:rsidR="003000BC">
        <w:t>vận</w:t>
      </w:r>
      <w:proofErr w:type="spellEnd"/>
      <w:r w:rsidR="003000BC">
        <w:t xml:space="preserve"> </w:t>
      </w:r>
      <w:proofErr w:type="spellStart"/>
      <w:r w:rsidR="003000BC"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 w:rsidR="001D1B94">
        <w:t>quản</w:t>
      </w:r>
      <w:proofErr w:type="spellEnd"/>
      <w:r w:rsidR="001D1B94">
        <w:t xml:space="preserve"> </w:t>
      </w:r>
      <w:proofErr w:type="spellStart"/>
      <w:r w:rsidR="001D1B94">
        <w:t>lý</w:t>
      </w:r>
      <w:proofErr w:type="spellEnd"/>
      <w:r w:rsidR="001D1B94">
        <w:t xml:space="preserve"> </w:t>
      </w:r>
      <w:proofErr w:type="spellStart"/>
      <w:r w:rsidR="001D1B94">
        <w:t>vòng</w:t>
      </w:r>
      <w:proofErr w:type="spellEnd"/>
      <w:r w:rsidR="001D1B94">
        <w:t xml:space="preserve"> </w:t>
      </w:r>
      <w:proofErr w:type="spellStart"/>
      <w:r w:rsidR="001D1B94">
        <w:t>đời</w:t>
      </w:r>
      <w:proofErr w:type="spellEnd"/>
      <w:r w:rsidR="001D1B94">
        <w:t xml:space="preserve"> </w:t>
      </w:r>
      <w:proofErr w:type="spellStart"/>
      <w:r w:rsidR="001D1B94">
        <w:t>chứng</w:t>
      </w:r>
      <w:proofErr w:type="spellEnd"/>
      <w:r w:rsidR="001D1B94">
        <w:t xml:space="preserve"> </w:t>
      </w:r>
      <w:proofErr w:type="spellStart"/>
      <w:r w:rsidR="001D1B94">
        <w:t>chỉ</w:t>
      </w:r>
      <w:proofErr w:type="spellEnd"/>
      <w:r>
        <w:t xml:space="preserve">, </w:t>
      </w:r>
      <w:proofErr w:type="spellStart"/>
      <w:r w:rsidR="001D1B94">
        <w:t>chiến</w:t>
      </w:r>
      <w:proofErr w:type="spellEnd"/>
      <w:r w:rsidR="001D1B94">
        <w:t xml:space="preserve"> </w:t>
      </w:r>
      <w:proofErr w:type="spellStart"/>
      <w:r w:rsidR="001D1B94">
        <w:t>lược</w:t>
      </w:r>
      <w:proofErr w:type="spellEnd"/>
      <w:r w:rsidR="001D1B94">
        <w:t xml:space="preserve"> quay </w:t>
      </w:r>
      <w:proofErr w:type="spellStart"/>
      <w:r w:rsidR="001D1B94">
        <w:t>vòng</w:t>
      </w:r>
      <w:proofErr w:type="spellEnd"/>
      <w:r w:rsidR="001D1B94">
        <w:t xml:space="preserve"> </w:t>
      </w:r>
      <w:proofErr w:type="spellStart"/>
      <w:r w:rsidR="001D1B94">
        <w:t>khóa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 w:rsidR="001D1B94">
        <w:t>tối</w:t>
      </w:r>
      <w:proofErr w:type="spellEnd"/>
      <w:r w:rsidR="001D1B94">
        <w:t xml:space="preserve"> </w:t>
      </w:r>
      <w:proofErr w:type="spellStart"/>
      <w:r w:rsidR="001D1B94">
        <w:t>ưu</w:t>
      </w:r>
      <w:proofErr w:type="spellEnd"/>
      <w:r w:rsidR="001D1B94">
        <w:t xml:space="preserve"> chi </w:t>
      </w:r>
      <w:proofErr w:type="spellStart"/>
      <w:r w:rsidR="001D1B94"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 w:rsidR="001D1B94">
        <w:t xml:space="preserve"> </w:t>
      </w:r>
      <w:proofErr w:type="spellStart"/>
      <w:r w:rsidR="001D1B94">
        <w:t>triển</w:t>
      </w:r>
      <w:proofErr w:type="spellEnd"/>
      <w:r w:rsidR="001D1B94">
        <w:t xml:space="preserve"> </w:t>
      </w:r>
      <w:proofErr w:type="spellStart"/>
      <w:r w:rsidR="001D1B94">
        <w:t>khai</w:t>
      </w:r>
      <w:proofErr w:type="spellEnd"/>
      <w:r w:rsidR="001D1B94">
        <w:t xml:space="preserve"> </w:t>
      </w:r>
      <w:proofErr w:type="spellStart"/>
      <w:r w:rsidR="001D1B94">
        <w:t>trên</w:t>
      </w:r>
      <w:proofErr w:type="spellEnd"/>
      <w:r>
        <w:t xml:space="preserve"> cloud.</w:t>
      </w:r>
    </w:p>
    <w:p w14:paraId="623B1185" w14:textId="039EF964" w:rsidR="00634812" w:rsidRDefault="00634812" w:rsidP="00634812">
      <w:pPr>
        <w:pStyle w:val="Heading1"/>
      </w:pPr>
      <w:bookmarkStart w:id="16" w:name="_Toc211435301"/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bookmarkEnd w:id="16"/>
      <w:proofErr w:type="spellEnd"/>
    </w:p>
    <w:p w14:paraId="0CCC6528" w14:textId="5EC95078" w:rsidR="00634812" w:rsidRDefault="00634812" w:rsidP="00634812">
      <w:pPr>
        <w:pStyle w:val="Heading2"/>
      </w:pPr>
      <w:bookmarkStart w:id="17" w:name="_Toc211435302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17"/>
      <w:proofErr w:type="spellEnd"/>
    </w:p>
    <w:p w14:paraId="448D4AD1" w14:textId="4637F5ED" w:rsidR="00634812" w:rsidRDefault="00634812" w:rsidP="00634812">
      <w:pPr>
        <w:pStyle w:val="Heading3"/>
      </w:pPr>
      <w:bookmarkStart w:id="18" w:name="_Toc211435303"/>
      <w:proofErr w:type="spellStart"/>
      <w:r w:rsidRPr="00634812">
        <w:t>Tổng</w:t>
      </w:r>
      <w:proofErr w:type="spellEnd"/>
      <w:r w:rsidRPr="00634812">
        <w:t xml:space="preserve"> </w:t>
      </w:r>
      <w:proofErr w:type="spellStart"/>
      <w:r w:rsidRPr="00634812">
        <w:t>quan</w:t>
      </w:r>
      <w:proofErr w:type="spellEnd"/>
      <w:r w:rsidRPr="00634812">
        <w:t xml:space="preserve"> </w:t>
      </w:r>
      <w:proofErr w:type="spellStart"/>
      <w:r w:rsidRPr="00634812">
        <w:t>kiến</w:t>
      </w:r>
      <w:proofErr w:type="spellEnd"/>
      <w:r w:rsidRPr="00634812">
        <w:t xml:space="preserve"> </w:t>
      </w:r>
      <w:proofErr w:type="spellStart"/>
      <w:r w:rsidRPr="00634812">
        <w:t>trúc</w:t>
      </w:r>
      <w:bookmarkEnd w:id="18"/>
      <w:proofErr w:type="spellEnd"/>
    </w:p>
    <w:p w14:paraId="6DFE8CA7" w14:textId="1264A396" w:rsidR="00634812" w:rsidRDefault="00634812" w:rsidP="00634812">
      <w:r>
        <w:rPr>
          <w:noProof/>
        </w:rPr>
        <w:drawing>
          <wp:inline distT="0" distB="0" distL="0" distR="0" wp14:anchorId="78C8F3EB" wp14:editId="696326DA">
            <wp:extent cx="5930900" cy="4794250"/>
            <wp:effectExtent l="0" t="0" r="0" b="6350"/>
            <wp:docPr id="129371799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7944" w14:textId="28D055A5" w:rsidR="00634812" w:rsidRDefault="00634812" w:rsidP="00634812">
      <w:pPr>
        <w:pStyle w:val="Heading3"/>
        <w:rPr>
          <w:bCs/>
        </w:rPr>
      </w:pPr>
      <w:bookmarkStart w:id="19" w:name="_Toc211435304"/>
      <w:proofErr w:type="spellStart"/>
      <w:r w:rsidRPr="00634812">
        <w:rPr>
          <w:bCs/>
        </w:rPr>
        <w:t>Giải</w:t>
      </w:r>
      <w:proofErr w:type="spellEnd"/>
      <w:r w:rsidRPr="00634812">
        <w:rPr>
          <w:bCs/>
        </w:rPr>
        <w:t xml:space="preserve"> </w:t>
      </w:r>
      <w:proofErr w:type="spellStart"/>
      <w:r w:rsidRPr="00634812">
        <w:rPr>
          <w:bCs/>
        </w:rPr>
        <w:t>thích</w:t>
      </w:r>
      <w:proofErr w:type="spellEnd"/>
      <w:r w:rsidRPr="00634812">
        <w:rPr>
          <w:bCs/>
        </w:rPr>
        <w:t xml:space="preserve"> chi </w:t>
      </w:r>
      <w:proofErr w:type="spellStart"/>
      <w:r w:rsidRPr="00634812">
        <w:rPr>
          <w:bCs/>
        </w:rPr>
        <w:t>tiết</w:t>
      </w:r>
      <w:proofErr w:type="spellEnd"/>
      <w:r w:rsidRPr="00634812">
        <w:rPr>
          <w:bCs/>
        </w:rPr>
        <w:t xml:space="preserve"> </w:t>
      </w:r>
      <w:proofErr w:type="spellStart"/>
      <w:r w:rsidRPr="00634812">
        <w:rPr>
          <w:bCs/>
        </w:rPr>
        <w:t>từng</w:t>
      </w:r>
      <w:proofErr w:type="spellEnd"/>
      <w:r w:rsidRPr="00634812">
        <w:rPr>
          <w:bCs/>
        </w:rPr>
        <w:t xml:space="preserve"> </w:t>
      </w:r>
      <w:proofErr w:type="spellStart"/>
      <w:r w:rsidRPr="00634812">
        <w:rPr>
          <w:bCs/>
        </w:rPr>
        <w:t>tầng</w:t>
      </w:r>
      <w:bookmarkEnd w:id="19"/>
      <w:proofErr w:type="spellEnd"/>
    </w:p>
    <w:p w14:paraId="34FF387D" w14:textId="48D3AC2D" w:rsidR="00634812" w:rsidRDefault="00634812" w:rsidP="00634812">
      <w:proofErr w:type="spellStart"/>
      <w:r w:rsidRPr="00634812">
        <w:rPr>
          <w:b/>
          <w:bCs/>
        </w:rPr>
        <w:t>Tầng</w:t>
      </w:r>
      <w:proofErr w:type="spellEnd"/>
      <w:r w:rsidRPr="00634812">
        <w:rPr>
          <w:b/>
          <w:bCs/>
        </w:rPr>
        <w:t xml:space="preserve"> Load Balancing</w:t>
      </w:r>
      <w:r>
        <w:t xml:space="preserve">: Application Load Balancer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(1)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SSL/TLS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client; (2)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proxy instances;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76D5BD01" w14:textId="57A89944" w:rsidR="00634812" w:rsidRDefault="00634812" w:rsidP="00634812">
      <w:proofErr w:type="spellStart"/>
      <w:r w:rsidRPr="00634812">
        <w:rPr>
          <w:b/>
          <w:bCs/>
        </w:rPr>
        <w:t>Tầng</w:t>
      </w:r>
      <w:proofErr w:type="spellEnd"/>
      <w:r w:rsidRPr="00634812">
        <w:rPr>
          <w:b/>
          <w:bCs/>
        </w:rPr>
        <w:t xml:space="preserve"> Compute &amp; Proxy</w:t>
      </w:r>
      <w:r>
        <w:t xml:space="preserve">: Các EC2 instances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con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proxy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(1) cryptography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X.509; (2) </w:t>
      </w:r>
      <w:proofErr w:type="spellStart"/>
      <w:r>
        <w:t>PyJWT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token;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httpx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reverse proxy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ALB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7F5DC5A0" w14:textId="7A0C981F" w:rsidR="00634812" w:rsidRDefault="00634812" w:rsidP="00634812">
      <w:proofErr w:type="spellStart"/>
      <w:r w:rsidRPr="00634812">
        <w:rPr>
          <w:b/>
          <w:bCs/>
        </w:rPr>
        <w:lastRenderedPageBreak/>
        <w:t>Tầng</w:t>
      </w:r>
      <w:proofErr w:type="spellEnd"/>
      <w:r w:rsidRPr="00634812">
        <w:rPr>
          <w:b/>
          <w:bCs/>
        </w:rPr>
        <w:t xml:space="preserve"> Security &amp; Key Management</w:t>
      </w:r>
      <w:r>
        <w:t xml:space="preserve">: AWS KMS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token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(HSMs)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Secrets Manager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(1)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; (2)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khóa</w:t>
      </w:r>
      <w:proofErr w:type="spellEnd"/>
      <w:r>
        <w:t xml:space="preserve">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2C94FD21" w14:textId="5034D5F8" w:rsidR="00634812" w:rsidRDefault="00634812" w:rsidP="00634812">
      <w:proofErr w:type="spellStart"/>
      <w:r w:rsidRPr="00634812">
        <w:rPr>
          <w:b/>
          <w:bCs/>
        </w:rPr>
        <w:t>Tầng</w:t>
      </w:r>
      <w:proofErr w:type="spellEnd"/>
      <w:r w:rsidRPr="00634812">
        <w:rPr>
          <w:b/>
          <w:bCs/>
        </w:rPr>
        <w:t xml:space="preserve"> Backend</w:t>
      </w:r>
      <w:r>
        <w:t xml:space="preserve">: 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con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RDS PostgreSQL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(1)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(2)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. </w:t>
      </w:r>
      <w:proofErr w:type="spellStart"/>
      <w:r>
        <w:t>ElastiCache</w:t>
      </w:r>
      <w:proofErr w:type="spellEnd"/>
      <w:r>
        <w:t xml:space="preserve"> Redis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(1)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; (2)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token;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>.</w:t>
      </w:r>
    </w:p>
    <w:p w14:paraId="6ABFB5A6" w14:textId="77777777" w:rsidR="00634812" w:rsidRDefault="00634812" w:rsidP="00634812">
      <w:proofErr w:type="spellStart"/>
      <w:r w:rsidRPr="00634812">
        <w:rPr>
          <w:b/>
          <w:bCs/>
        </w:rPr>
        <w:t>Tầng</w:t>
      </w:r>
      <w:proofErr w:type="spellEnd"/>
      <w:r w:rsidRPr="00634812">
        <w:rPr>
          <w:b/>
          <w:bCs/>
        </w:rPr>
        <w:t xml:space="preserve"> Monitoring &amp; Logging</w:t>
      </w:r>
      <w:r>
        <w:t xml:space="preserve">: CloudWatch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X-Ray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3733CDE5" w14:textId="77777777" w:rsidR="00634812" w:rsidRDefault="00634812" w:rsidP="00634812">
      <w:pPr>
        <w:pStyle w:val="Heading3"/>
        <w:rPr>
          <w:bCs/>
        </w:rPr>
      </w:pPr>
      <w:bookmarkStart w:id="20" w:name="_Toc211435305"/>
      <w:r w:rsidRPr="00634812">
        <w:rPr>
          <w:bCs/>
          <w:lang w:val="vi-VN"/>
        </w:rPr>
        <w:lastRenderedPageBreak/>
        <w:t>Luồng xác thực chi tiết</w:t>
      </w:r>
      <w:bookmarkEnd w:id="20"/>
    </w:p>
    <w:p w14:paraId="41597E51" w14:textId="05EBDE26" w:rsidR="00634812" w:rsidRDefault="00634812" w:rsidP="00634812">
      <w:r>
        <w:rPr>
          <w:noProof/>
        </w:rPr>
        <w:drawing>
          <wp:inline distT="0" distB="0" distL="0" distR="0" wp14:anchorId="151B8739" wp14:editId="5DCFBF54">
            <wp:extent cx="5937250" cy="8242300"/>
            <wp:effectExtent l="0" t="0" r="6350" b="6350"/>
            <wp:docPr id="118722205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24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83E95" w14:textId="77777777" w:rsidR="00634812" w:rsidRPr="00634812" w:rsidRDefault="00634812" w:rsidP="00634812"/>
    <w:p w14:paraId="6376C89C" w14:textId="324FC382" w:rsidR="00634812" w:rsidRDefault="00634812" w:rsidP="00634812">
      <w:proofErr w:type="spellStart"/>
      <w:r>
        <w:lastRenderedPageBreak/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3EA1BF27" w14:textId="77777777" w:rsidR="00634812" w:rsidRPr="00634812" w:rsidRDefault="00634812" w:rsidP="00634812">
      <w:pPr>
        <w:rPr>
          <w:lang w:val="vi-VN"/>
        </w:rPr>
      </w:pPr>
      <w:r w:rsidRPr="00634812">
        <w:rPr>
          <w:b/>
          <w:bCs/>
          <w:lang w:val="vi-VN"/>
        </w:rPr>
        <w:t>Bước 1-2: mTLS Handshake &amp; Certificate Validation</w:t>
      </w:r>
    </w:p>
    <w:p w14:paraId="3D1DE955" w14:textId="77777777" w:rsidR="007C2C8E" w:rsidRDefault="007C2C8E" w:rsidP="007C2C8E">
      <w:pPr>
        <w:pStyle w:val="ListParagraph"/>
        <w:numPr>
          <w:ilvl w:val="0"/>
          <w:numId w:val="70"/>
        </w:numPr>
      </w:pPr>
      <w:r>
        <w:t xml:space="preserve">Client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TLS connection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client certificate (X.509) </w:t>
      </w:r>
      <w:proofErr w:type="spellStart"/>
      <w:r>
        <w:t>chứa</w:t>
      </w:r>
      <w:proofErr w:type="spellEnd"/>
      <w:r>
        <w:t xml:space="preserve"> public key</w:t>
      </w:r>
    </w:p>
    <w:p w14:paraId="22FABA3D" w14:textId="4B7897AC" w:rsidR="00634812" w:rsidRDefault="007C2C8E" w:rsidP="007C2C8E">
      <w:pPr>
        <w:pStyle w:val="ListParagraph"/>
        <w:numPr>
          <w:ilvl w:val="0"/>
          <w:numId w:val="70"/>
        </w:numPr>
      </w:pPr>
      <w:r>
        <w:t xml:space="preserve">Proxy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 w:rsidR="00C12583">
        <w:t>xác</w:t>
      </w:r>
      <w:proofErr w:type="spellEnd"/>
      <w:r w:rsidR="00C12583">
        <w:t xml:space="preserve"> </w:t>
      </w:r>
      <w:proofErr w:type="spellStart"/>
      <w:r w:rsidR="00C12583">
        <w:t>thực</w:t>
      </w:r>
      <w:proofErr w:type="spellEnd"/>
      <w:r w:rsidR="00C12583">
        <w:t xml:space="preserve"> </w:t>
      </w:r>
      <w:proofErr w:type="spellStart"/>
      <w:r w:rsidR="00C12583">
        <w:t>chứng</w:t>
      </w:r>
      <w:proofErr w:type="spellEnd"/>
      <w:r w:rsidR="00C12583">
        <w:t xml:space="preserve"> </w:t>
      </w:r>
      <w:proofErr w:type="spellStart"/>
      <w:r w:rsidR="00C12583">
        <w:t>chỉ</w:t>
      </w:r>
      <w:proofErr w:type="spellEnd"/>
      <w:r w:rsidR="00C12583"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:</w:t>
      </w:r>
    </w:p>
    <w:p w14:paraId="7E2E4CA4" w14:textId="104D37D9" w:rsidR="007C2C8E" w:rsidRDefault="008E7848" w:rsidP="007C2C8E">
      <w:pPr>
        <w:pStyle w:val="ListParagraph"/>
        <w:numPr>
          <w:ilvl w:val="1"/>
          <w:numId w:val="70"/>
        </w:numPr>
      </w:pPr>
      <w:proofErr w:type="spellStart"/>
      <w:r w:rsidRPr="008E7848">
        <w:t>Xác</w:t>
      </w:r>
      <w:proofErr w:type="spellEnd"/>
      <w:r w:rsidRPr="008E7848">
        <w:t xml:space="preserve"> </w:t>
      </w:r>
      <w:proofErr w:type="spellStart"/>
      <w:r w:rsidRPr="008E7848">
        <w:t>minh</w:t>
      </w:r>
      <w:proofErr w:type="spellEnd"/>
      <w:r w:rsidRPr="008E7848">
        <w:t xml:space="preserve"> </w:t>
      </w:r>
      <w:proofErr w:type="spellStart"/>
      <w:r w:rsidRPr="008E7848">
        <w:t>chữ</w:t>
      </w:r>
      <w:proofErr w:type="spellEnd"/>
      <w:r w:rsidRPr="008E7848">
        <w:t xml:space="preserve"> </w:t>
      </w:r>
      <w:proofErr w:type="spellStart"/>
      <w:r w:rsidRPr="008E7848">
        <w:t>ký</w:t>
      </w:r>
      <w:proofErr w:type="spellEnd"/>
      <w:r w:rsidRPr="008E7848">
        <w:t xml:space="preserve"> </w:t>
      </w:r>
      <w:proofErr w:type="spellStart"/>
      <w:r w:rsidRPr="008E7848">
        <w:t>chứng</w:t>
      </w:r>
      <w:proofErr w:type="spellEnd"/>
      <w:r w:rsidRPr="008E7848">
        <w:t xml:space="preserve"> </w:t>
      </w:r>
      <w:proofErr w:type="spellStart"/>
      <w:r w:rsidRPr="008E7848">
        <w:t>chỉ</w:t>
      </w:r>
      <w:proofErr w:type="spellEnd"/>
      <w:r w:rsidRPr="008E7848">
        <w:t xml:space="preserve"> </w:t>
      </w:r>
      <w:r w:rsidR="007C2C8E" w:rsidRPr="007C2C8E">
        <w:t>(</w:t>
      </w:r>
      <w:proofErr w:type="spellStart"/>
      <w:r w:rsidR="007C2C8E" w:rsidRPr="007C2C8E">
        <w:t>sử</w:t>
      </w:r>
      <w:proofErr w:type="spellEnd"/>
      <w:r w:rsidR="007C2C8E" w:rsidRPr="007C2C8E">
        <w:t xml:space="preserve"> </w:t>
      </w:r>
      <w:proofErr w:type="spellStart"/>
      <w:r w:rsidR="007C2C8E" w:rsidRPr="007C2C8E">
        <w:t>dụng</w:t>
      </w:r>
      <w:proofErr w:type="spellEnd"/>
      <w:r w:rsidR="00497C86">
        <w:t xml:space="preserve"> </w:t>
      </w:r>
      <w:proofErr w:type="spellStart"/>
      <w:r w:rsidR="00497C86">
        <w:t>khóa</w:t>
      </w:r>
      <w:proofErr w:type="spellEnd"/>
      <w:r w:rsidR="00497C86">
        <w:t xml:space="preserve"> </w:t>
      </w:r>
      <w:proofErr w:type="spellStart"/>
      <w:r w:rsidR="00497C86">
        <w:t>công</w:t>
      </w:r>
      <w:proofErr w:type="spellEnd"/>
      <w:r w:rsidR="00497C86">
        <w:t xml:space="preserve"> </w:t>
      </w:r>
      <w:proofErr w:type="spellStart"/>
      <w:r w:rsidR="00497C86">
        <w:t>khai</w:t>
      </w:r>
      <w:proofErr w:type="spellEnd"/>
      <w:r w:rsidR="007C2C8E" w:rsidRPr="007C2C8E">
        <w:t xml:space="preserve"> CA)</w:t>
      </w:r>
    </w:p>
    <w:p w14:paraId="6ECA4835" w14:textId="1D1854A4" w:rsidR="007C2C8E" w:rsidRDefault="00E91DDD" w:rsidP="007C2C8E">
      <w:pPr>
        <w:pStyle w:val="ListParagraph"/>
        <w:numPr>
          <w:ilvl w:val="1"/>
          <w:numId w:val="70"/>
        </w:numPr>
      </w:pPr>
      <w:proofErr w:type="spellStart"/>
      <w:r w:rsidRPr="00E91DDD">
        <w:t>Kiểm</w:t>
      </w:r>
      <w:proofErr w:type="spellEnd"/>
      <w:r w:rsidRPr="00E91DDD">
        <w:t xml:space="preserve"> </w:t>
      </w:r>
      <w:proofErr w:type="spellStart"/>
      <w:r w:rsidRPr="00E91DDD">
        <w:t>tra</w:t>
      </w:r>
      <w:proofErr w:type="spellEnd"/>
      <w:r w:rsidRPr="00E91DDD">
        <w:t xml:space="preserve"> </w:t>
      </w:r>
      <w:proofErr w:type="spellStart"/>
      <w:r w:rsidRPr="00E91DDD">
        <w:t>hạn</w:t>
      </w:r>
      <w:proofErr w:type="spellEnd"/>
      <w:r w:rsidRPr="00E91DDD">
        <w:t xml:space="preserve"> </w:t>
      </w:r>
      <w:proofErr w:type="spellStart"/>
      <w:r w:rsidRPr="00E91DDD">
        <w:t>chứng</w:t>
      </w:r>
      <w:proofErr w:type="spellEnd"/>
      <w:r w:rsidRPr="00E91DDD">
        <w:t xml:space="preserve"> </w:t>
      </w:r>
      <w:proofErr w:type="spellStart"/>
      <w:r w:rsidRPr="00E91DDD">
        <w:t>chỉ</w:t>
      </w:r>
      <w:proofErr w:type="spellEnd"/>
      <w:r w:rsidRPr="00E91DDD">
        <w:t xml:space="preserve"> </w:t>
      </w:r>
      <w:r w:rsidR="007C2C8E" w:rsidRPr="007C2C8E">
        <w:t>(</w:t>
      </w:r>
      <w:proofErr w:type="spellStart"/>
      <w:r w:rsidR="007C2C8E" w:rsidRPr="007C2C8E">
        <w:t>notBefore</w:t>
      </w:r>
      <w:proofErr w:type="spellEnd"/>
      <w:r w:rsidR="007C2C8E" w:rsidRPr="007C2C8E">
        <w:t>/</w:t>
      </w:r>
      <w:proofErr w:type="spellStart"/>
      <w:r w:rsidR="007C2C8E" w:rsidRPr="007C2C8E">
        <w:t>notAfter</w:t>
      </w:r>
      <w:proofErr w:type="spellEnd"/>
      <w:r w:rsidR="007C2C8E" w:rsidRPr="007C2C8E">
        <w:t xml:space="preserve"> timestamps)</w:t>
      </w:r>
    </w:p>
    <w:p w14:paraId="46C64E0D" w14:textId="3F8250E1" w:rsidR="007C2C8E" w:rsidRDefault="008A28A5" w:rsidP="007C2C8E">
      <w:pPr>
        <w:pStyle w:val="ListParagraph"/>
        <w:numPr>
          <w:ilvl w:val="1"/>
          <w:numId w:val="70"/>
        </w:numPr>
      </w:pPr>
      <w:proofErr w:type="spellStart"/>
      <w:r w:rsidRPr="008A28A5">
        <w:t>Kiểm</w:t>
      </w:r>
      <w:proofErr w:type="spellEnd"/>
      <w:r w:rsidRPr="008A28A5">
        <w:t xml:space="preserve"> </w:t>
      </w:r>
      <w:proofErr w:type="spellStart"/>
      <w:r w:rsidRPr="008A28A5">
        <w:t>tra</w:t>
      </w:r>
      <w:proofErr w:type="spellEnd"/>
      <w:r w:rsidRPr="008A28A5">
        <w:t xml:space="preserve"> </w:t>
      </w:r>
      <w:proofErr w:type="spellStart"/>
      <w:r w:rsidRPr="008A28A5">
        <w:t>trạng</w:t>
      </w:r>
      <w:proofErr w:type="spellEnd"/>
      <w:r w:rsidRPr="008A28A5">
        <w:t xml:space="preserve"> </w:t>
      </w:r>
      <w:proofErr w:type="spellStart"/>
      <w:r w:rsidRPr="008A28A5">
        <w:t>thái</w:t>
      </w:r>
      <w:proofErr w:type="spellEnd"/>
      <w:r w:rsidRPr="008A28A5">
        <w:t xml:space="preserve"> </w:t>
      </w:r>
      <w:proofErr w:type="spellStart"/>
      <w:r w:rsidRPr="008A28A5">
        <w:t>thu</w:t>
      </w:r>
      <w:proofErr w:type="spellEnd"/>
      <w:r w:rsidRPr="008A28A5">
        <w:t xml:space="preserve"> </w:t>
      </w:r>
      <w:proofErr w:type="spellStart"/>
      <w:r w:rsidRPr="008A28A5">
        <w:t>hồi</w:t>
      </w:r>
      <w:proofErr w:type="spellEnd"/>
      <w:r w:rsidRPr="008A28A5">
        <w:t xml:space="preserve"> </w:t>
      </w:r>
      <w:r w:rsidR="007C2C8E" w:rsidRPr="007C2C8E">
        <w:t>(CRL/OCSP query)</w:t>
      </w:r>
    </w:p>
    <w:p w14:paraId="7D8B92A2" w14:textId="77777777" w:rsidR="001E5B2F" w:rsidRDefault="001E5B2F" w:rsidP="007C2C8E">
      <w:pPr>
        <w:pStyle w:val="ListParagraph"/>
        <w:numPr>
          <w:ilvl w:val="1"/>
          <w:numId w:val="70"/>
        </w:numPr>
      </w:pPr>
      <w:proofErr w:type="spellStart"/>
      <w:r w:rsidRPr="001E5B2F">
        <w:t>Xác</w:t>
      </w:r>
      <w:proofErr w:type="spellEnd"/>
      <w:r w:rsidRPr="001E5B2F">
        <w:t xml:space="preserve"> </w:t>
      </w:r>
      <w:proofErr w:type="spellStart"/>
      <w:r w:rsidRPr="001E5B2F">
        <w:t>thực</w:t>
      </w:r>
      <w:proofErr w:type="spellEnd"/>
      <w:r w:rsidRPr="001E5B2F">
        <w:t xml:space="preserve"> </w:t>
      </w:r>
      <w:proofErr w:type="spellStart"/>
      <w:r w:rsidRPr="001E5B2F">
        <w:t>chính</w:t>
      </w:r>
      <w:proofErr w:type="spellEnd"/>
      <w:r w:rsidRPr="001E5B2F">
        <w:t xml:space="preserve"> </w:t>
      </w:r>
      <w:proofErr w:type="spellStart"/>
      <w:r w:rsidRPr="001E5B2F">
        <w:t>sách</w:t>
      </w:r>
      <w:proofErr w:type="spellEnd"/>
      <w:r w:rsidRPr="001E5B2F">
        <w:t xml:space="preserve"> </w:t>
      </w:r>
      <w:proofErr w:type="spellStart"/>
      <w:r w:rsidRPr="001E5B2F">
        <w:t>chứng</w:t>
      </w:r>
      <w:proofErr w:type="spellEnd"/>
      <w:r w:rsidRPr="001E5B2F">
        <w:t xml:space="preserve"> </w:t>
      </w:r>
      <w:proofErr w:type="spellStart"/>
      <w:r w:rsidRPr="001E5B2F">
        <w:t>chỉ</w:t>
      </w:r>
      <w:proofErr w:type="spellEnd"/>
      <w:r w:rsidRPr="001E5B2F">
        <w:t xml:space="preserve"> </w:t>
      </w:r>
      <w:proofErr w:type="spellStart"/>
      <w:r w:rsidRPr="001E5B2F">
        <w:t>và</w:t>
      </w:r>
      <w:proofErr w:type="spellEnd"/>
      <w:r w:rsidRPr="001E5B2F">
        <w:t xml:space="preserve"> </w:t>
      </w:r>
      <w:proofErr w:type="spellStart"/>
      <w:r w:rsidRPr="001E5B2F">
        <w:t>sử</w:t>
      </w:r>
      <w:proofErr w:type="spellEnd"/>
      <w:r w:rsidRPr="001E5B2F">
        <w:t xml:space="preserve"> </w:t>
      </w:r>
      <w:proofErr w:type="spellStart"/>
      <w:r w:rsidRPr="001E5B2F">
        <w:t>dụng</w:t>
      </w:r>
      <w:proofErr w:type="spellEnd"/>
      <w:r w:rsidRPr="001E5B2F">
        <w:t xml:space="preserve"> </w:t>
      </w:r>
      <w:proofErr w:type="spellStart"/>
      <w:r w:rsidRPr="001E5B2F">
        <w:t>khóa</w:t>
      </w:r>
      <w:proofErr w:type="spellEnd"/>
    </w:p>
    <w:p w14:paraId="4850C03D" w14:textId="77777777" w:rsidR="001E5B2F" w:rsidRDefault="001E5B2F" w:rsidP="001E5B2F">
      <w:pPr>
        <w:pStyle w:val="ListParagraph"/>
        <w:numPr>
          <w:ilvl w:val="1"/>
          <w:numId w:val="70"/>
        </w:numPr>
      </w:pPr>
      <w:proofErr w:type="spellStart"/>
      <w:r w:rsidRPr="001E5B2F">
        <w:t>Xác</w:t>
      </w:r>
      <w:proofErr w:type="spellEnd"/>
      <w:r w:rsidRPr="001E5B2F">
        <w:t xml:space="preserve"> </w:t>
      </w:r>
      <w:proofErr w:type="spellStart"/>
      <w:r w:rsidRPr="001E5B2F">
        <w:t>minh</w:t>
      </w:r>
      <w:proofErr w:type="spellEnd"/>
      <w:r w:rsidRPr="001E5B2F">
        <w:t xml:space="preserve"> </w:t>
      </w:r>
      <w:proofErr w:type="spellStart"/>
      <w:r w:rsidRPr="001E5B2F">
        <w:t>tên</w:t>
      </w:r>
      <w:proofErr w:type="spellEnd"/>
      <w:r w:rsidRPr="001E5B2F">
        <w:t xml:space="preserve"> </w:t>
      </w:r>
      <w:proofErr w:type="spellStart"/>
      <w:r w:rsidRPr="001E5B2F">
        <w:t>thay</w:t>
      </w:r>
      <w:proofErr w:type="spellEnd"/>
      <w:r w:rsidRPr="001E5B2F">
        <w:t xml:space="preserve"> </w:t>
      </w:r>
      <w:proofErr w:type="spellStart"/>
      <w:r w:rsidRPr="001E5B2F">
        <w:t>thế</w:t>
      </w:r>
      <w:proofErr w:type="spellEnd"/>
      <w:r w:rsidRPr="001E5B2F">
        <w:t xml:space="preserve"> </w:t>
      </w:r>
      <w:proofErr w:type="spellStart"/>
      <w:r w:rsidRPr="001E5B2F">
        <w:t>chủ</w:t>
      </w:r>
      <w:proofErr w:type="spellEnd"/>
      <w:r w:rsidRPr="001E5B2F">
        <w:t xml:space="preserve"> </w:t>
      </w:r>
      <w:proofErr w:type="spellStart"/>
      <w:r w:rsidRPr="001E5B2F">
        <w:t>thể</w:t>
      </w:r>
      <w:proofErr w:type="spellEnd"/>
      <w:r w:rsidRPr="001E5B2F">
        <w:t xml:space="preserve"> (SAN)</w:t>
      </w:r>
    </w:p>
    <w:p w14:paraId="40F3234E" w14:textId="304F49D8" w:rsidR="007C2C8E" w:rsidRPr="007C2C8E" w:rsidRDefault="00F849F2" w:rsidP="007C2C8E">
      <w:pPr>
        <w:pStyle w:val="ListParagraph"/>
        <w:numPr>
          <w:ilvl w:val="0"/>
          <w:numId w:val="70"/>
        </w:numPr>
      </w:pPr>
      <w:proofErr w:type="spellStart"/>
      <w:r w:rsidRPr="00F849F2">
        <w:t>Nếu</w:t>
      </w:r>
      <w:proofErr w:type="spellEnd"/>
      <w:r w:rsidRPr="00F849F2">
        <w:t xml:space="preserve"> </w:t>
      </w:r>
      <w:proofErr w:type="spellStart"/>
      <w:r w:rsidRPr="00F849F2">
        <w:t>xác</w:t>
      </w:r>
      <w:proofErr w:type="spellEnd"/>
      <w:r w:rsidRPr="00F849F2">
        <w:t xml:space="preserve"> </w:t>
      </w:r>
      <w:proofErr w:type="spellStart"/>
      <w:r w:rsidRPr="00F849F2">
        <w:t>thực</w:t>
      </w:r>
      <w:proofErr w:type="spellEnd"/>
      <w:r w:rsidRPr="00F849F2">
        <w:t xml:space="preserve"> </w:t>
      </w:r>
      <w:proofErr w:type="spellStart"/>
      <w:r w:rsidRPr="00F849F2">
        <w:t>thành</w:t>
      </w:r>
      <w:proofErr w:type="spellEnd"/>
      <w:r w:rsidRPr="00F849F2">
        <w:t xml:space="preserve"> </w:t>
      </w:r>
      <w:proofErr w:type="spellStart"/>
      <w:r w:rsidRPr="00F849F2">
        <w:t>công</w:t>
      </w:r>
      <w:proofErr w:type="spellEnd"/>
      <w:r w:rsidRPr="00F849F2">
        <w:t xml:space="preserve">, </w:t>
      </w:r>
      <w:proofErr w:type="spellStart"/>
      <w:r w:rsidRPr="00F849F2">
        <w:t>kênh</w:t>
      </w:r>
      <w:proofErr w:type="spellEnd"/>
      <w:r w:rsidRPr="00F849F2">
        <w:t xml:space="preserve"> TLS an </w:t>
      </w:r>
      <w:proofErr w:type="spellStart"/>
      <w:r w:rsidRPr="00F849F2">
        <w:t>toàn</w:t>
      </w:r>
      <w:proofErr w:type="spellEnd"/>
      <w:r w:rsidRPr="00F849F2">
        <w:t xml:space="preserve"> </w:t>
      </w:r>
      <w:proofErr w:type="spellStart"/>
      <w:r w:rsidRPr="00F849F2">
        <w:t>được</w:t>
      </w:r>
      <w:proofErr w:type="spellEnd"/>
      <w:r w:rsidRPr="00F849F2">
        <w:t xml:space="preserve"> </w:t>
      </w:r>
      <w:proofErr w:type="spellStart"/>
      <w:r w:rsidRPr="00F849F2">
        <w:t>thiết</w:t>
      </w:r>
      <w:proofErr w:type="spellEnd"/>
      <w:r w:rsidRPr="00F849F2">
        <w:t xml:space="preserve"> </w:t>
      </w:r>
      <w:proofErr w:type="spellStart"/>
      <w:r w:rsidRPr="00F849F2">
        <w:t>lập</w:t>
      </w:r>
      <w:proofErr w:type="spellEnd"/>
      <w:r w:rsidRPr="00F849F2">
        <w:t xml:space="preserve"> </w:t>
      </w:r>
      <w:proofErr w:type="spellStart"/>
      <w:r w:rsidRPr="00F849F2">
        <w:t>với</w:t>
      </w:r>
      <w:proofErr w:type="spellEnd"/>
      <w:r w:rsidRPr="00F849F2">
        <w:t xml:space="preserve"> Perfect Forward Secrecy</w:t>
      </w:r>
    </w:p>
    <w:p w14:paraId="3FC96145" w14:textId="77777777" w:rsidR="00CD210E" w:rsidRDefault="007C2C8E" w:rsidP="007C2C8E">
      <w:pPr>
        <w:rPr>
          <w:b/>
          <w:bCs/>
        </w:rPr>
      </w:pPr>
      <w:proofErr w:type="spellStart"/>
      <w:r w:rsidRPr="007C2C8E">
        <w:rPr>
          <w:b/>
          <w:bCs/>
        </w:rPr>
        <w:t>Bước</w:t>
      </w:r>
      <w:proofErr w:type="spellEnd"/>
      <w:r w:rsidRPr="007C2C8E">
        <w:rPr>
          <w:b/>
          <w:bCs/>
        </w:rPr>
        <w:t xml:space="preserve"> 3: HTTP Request </w:t>
      </w:r>
      <w:proofErr w:type="spellStart"/>
      <w:r w:rsidRPr="007C2C8E">
        <w:rPr>
          <w:b/>
          <w:bCs/>
        </w:rPr>
        <w:t>với</w:t>
      </w:r>
      <w:proofErr w:type="spellEnd"/>
      <w:r w:rsidRPr="007C2C8E">
        <w:rPr>
          <w:b/>
          <w:bCs/>
        </w:rPr>
        <w:t xml:space="preserve"> Dual Authentication Headers </w:t>
      </w:r>
    </w:p>
    <w:p w14:paraId="4C62508F" w14:textId="453C9267" w:rsidR="007C2C8E" w:rsidRDefault="007C2C8E" w:rsidP="008C73AA">
      <w:pPr>
        <w:pStyle w:val="ListParagraph"/>
        <w:numPr>
          <w:ilvl w:val="0"/>
          <w:numId w:val="130"/>
        </w:numPr>
      </w:pPr>
      <w:r w:rsidRPr="00602487">
        <w:t xml:space="preserve">Client </w:t>
      </w:r>
      <w:proofErr w:type="spellStart"/>
      <w:r w:rsidRPr="00602487">
        <w:t>gửi</w:t>
      </w:r>
      <w:proofErr w:type="spellEnd"/>
      <w:r w:rsidRPr="00602487">
        <w:t xml:space="preserve"> HTTP request </w:t>
      </w:r>
      <w:proofErr w:type="spellStart"/>
      <w:r w:rsidRPr="00602487">
        <w:t>với</w:t>
      </w:r>
      <w:proofErr w:type="spellEnd"/>
      <w:r w:rsidRPr="00602487">
        <w:t xml:space="preserve"> </w:t>
      </w:r>
      <w:proofErr w:type="spellStart"/>
      <w:r w:rsidRPr="00602487">
        <w:t>hai</w:t>
      </w:r>
      <w:proofErr w:type="spellEnd"/>
      <w:r w:rsidRPr="00602487">
        <w:t xml:space="preserve"> authentication mechanisms</w:t>
      </w:r>
      <w:r>
        <w:t>:</w:t>
      </w:r>
    </w:p>
    <w:p w14:paraId="6A6A70B4" w14:textId="77777777" w:rsidR="007C2C8E" w:rsidRDefault="007C2C8E" w:rsidP="005D2370">
      <w:pPr>
        <w:pStyle w:val="ListParagraph"/>
        <w:numPr>
          <w:ilvl w:val="0"/>
          <w:numId w:val="130"/>
        </w:numPr>
      </w:pPr>
      <w:r>
        <w:t xml:space="preserve">Authorization: </w:t>
      </w:r>
      <w:proofErr w:type="spellStart"/>
      <w:r>
        <w:t>DPoP</w:t>
      </w:r>
      <w:proofErr w:type="spellEnd"/>
      <w:r>
        <w:t xml:space="preserve"> &lt;</w:t>
      </w:r>
      <w:proofErr w:type="spellStart"/>
      <w:r>
        <w:t>access_token</w:t>
      </w:r>
      <w:proofErr w:type="spellEnd"/>
      <w:r>
        <w:t>&gt;</w:t>
      </w:r>
    </w:p>
    <w:p w14:paraId="1543930C" w14:textId="6D312C2C" w:rsidR="007C2C8E" w:rsidRDefault="007C2C8E" w:rsidP="005D2370">
      <w:pPr>
        <w:pStyle w:val="ListParagraph"/>
        <w:numPr>
          <w:ilvl w:val="0"/>
          <w:numId w:val="130"/>
        </w:numPr>
      </w:pPr>
      <w:proofErr w:type="spellStart"/>
      <w:r>
        <w:t>DPoP</w:t>
      </w:r>
      <w:proofErr w:type="spellEnd"/>
      <w:r>
        <w:t>: &lt;</w:t>
      </w:r>
      <w:proofErr w:type="spellStart"/>
      <w:r>
        <w:t>dpop_proof_jwt</w:t>
      </w:r>
      <w:proofErr w:type="spellEnd"/>
      <w:r>
        <w:t>&gt;</w:t>
      </w:r>
    </w:p>
    <w:p w14:paraId="5C6CEC27" w14:textId="77777777" w:rsidR="007C2C8E" w:rsidRDefault="007C2C8E" w:rsidP="005D2370">
      <w:pPr>
        <w:pStyle w:val="ListParagraph"/>
        <w:numPr>
          <w:ilvl w:val="0"/>
          <w:numId w:val="130"/>
        </w:numPr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59AC883B" w14:textId="6900F048" w:rsidR="007C2C8E" w:rsidRDefault="007C2C8E" w:rsidP="00C75B98">
      <w:pPr>
        <w:pStyle w:val="ListParagraph"/>
        <w:numPr>
          <w:ilvl w:val="1"/>
          <w:numId w:val="130"/>
        </w:numPr>
      </w:pPr>
      <w:proofErr w:type="spellStart"/>
      <w:r>
        <w:t>access_token</w:t>
      </w:r>
      <w:proofErr w:type="spellEnd"/>
      <w:r>
        <w:t xml:space="preserve">: JWT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cnf</w:t>
      </w:r>
      <w:proofErr w:type="spellEnd"/>
      <w:r>
        <w:t xml:space="preserve"> (confirmation) claim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client certificate</w:t>
      </w:r>
    </w:p>
    <w:p w14:paraId="3CBDC1BE" w14:textId="29437FA9" w:rsidR="007C2C8E" w:rsidRDefault="007C2C8E" w:rsidP="00C75B98">
      <w:pPr>
        <w:pStyle w:val="ListParagraph"/>
        <w:numPr>
          <w:ilvl w:val="1"/>
          <w:numId w:val="130"/>
        </w:numPr>
      </w:pPr>
      <w:proofErr w:type="spellStart"/>
      <w:r>
        <w:t>dpop_proof_jwt</w:t>
      </w:r>
      <w:proofErr w:type="spellEnd"/>
      <w:r>
        <w:t xml:space="preserve">: JWT proof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private key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certificate</w:t>
      </w:r>
    </w:p>
    <w:p w14:paraId="4FFA97A6" w14:textId="77777777" w:rsidR="00E33F2F" w:rsidRDefault="00602487" w:rsidP="00602487">
      <w:proofErr w:type="spellStart"/>
      <w:r w:rsidRPr="00602487">
        <w:rPr>
          <w:b/>
          <w:bCs/>
        </w:rPr>
        <w:t>Bước</w:t>
      </w:r>
      <w:proofErr w:type="spellEnd"/>
      <w:r w:rsidRPr="00602487">
        <w:rPr>
          <w:b/>
          <w:bCs/>
        </w:rPr>
        <w:t xml:space="preserve"> 4: Access Token Validation</w:t>
      </w:r>
      <w:r w:rsidRPr="00602487">
        <w:t> </w:t>
      </w:r>
    </w:p>
    <w:p w14:paraId="51AAA443" w14:textId="41A123EB" w:rsidR="00602487" w:rsidRDefault="00E33F2F" w:rsidP="00602487">
      <w:r w:rsidRPr="00E33F2F">
        <w:t xml:space="preserve">Proxy </w:t>
      </w:r>
      <w:proofErr w:type="spellStart"/>
      <w:r w:rsidRPr="00E33F2F">
        <w:t>thực</w:t>
      </w:r>
      <w:proofErr w:type="spellEnd"/>
      <w:r w:rsidRPr="00E33F2F">
        <w:t xml:space="preserve"> </w:t>
      </w:r>
      <w:proofErr w:type="spellStart"/>
      <w:r w:rsidRPr="00E33F2F">
        <w:t>hiện</w:t>
      </w:r>
      <w:proofErr w:type="spellEnd"/>
      <w:r w:rsidRPr="00E33F2F">
        <w:t xml:space="preserve"> </w:t>
      </w:r>
      <w:proofErr w:type="spellStart"/>
      <w:r w:rsidRPr="00E33F2F">
        <w:t>xác</w:t>
      </w:r>
      <w:proofErr w:type="spellEnd"/>
      <w:r w:rsidRPr="00E33F2F">
        <w:t xml:space="preserve"> </w:t>
      </w:r>
      <w:proofErr w:type="spellStart"/>
      <w:r w:rsidRPr="00E33F2F">
        <w:t>thực</w:t>
      </w:r>
      <w:proofErr w:type="spellEnd"/>
      <w:r w:rsidRPr="00E33F2F">
        <w:t xml:space="preserve"> token </w:t>
      </w:r>
      <w:proofErr w:type="spellStart"/>
      <w:r w:rsidRPr="00E33F2F">
        <w:t>toàn</w:t>
      </w:r>
      <w:proofErr w:type="spellEnd"/>
      <w:r w:rsidRPr="00E33F2F">
        <w:t xml:space="preserve"> </w:t>
      </w:r>
      <w:proofErr w:type="spellStart"/>
      <w:r w:rsidRPr="00E33F2F">
        <w:t>diện</w:t>
      </w:r>
      <w:proofErr w:type="spellEnd"/>
      <w:r>
        <w:t xml:space="preserve">, </w:t>
      </w:r>
      <w:proofErr w:type="spellStart"/>
      <w:r>
        <w:t>q</w:t>
      </w:r>
      <w:r w:rsidRPr="00E33F2F">
        <w:t>uy</w:t>
      </w:r>
      <w:proofErr w:type="spellEnd"/>
      <w:r w:rsidRPr="00E33F2F">
        <w:t xml:space="preserve"> </w:t>
      </w:r>
      <w:proofErr w:type="spellStart"/>
      <w:r w:rsidRPr="00E33F2F">
        <w:t>trình</w:t>
      </w:r>
      <w:proofErr w:type="spellEnd"/>
      <w:r w:rsidRPr="00E33F2F">
        <w:t xml:space="preserve"> </w:t>
      </w:r>
      <w:proofErr w:type="spellStart"/>
      <w:r w:rsidRPr="00E33F2F">
        <w:t>xác</w:t>
      </w:r>
      <w:proofErr w:type="spellEnd"/>
      <w:r w:rsidRPr="00E33F2F">
        <w:t xml:space="preserve"> </w:t>
      </w:r>
      <w:proofErr w:type="spellStart"/>
      <w:r w:rsidRPr="00E33F2F">
        <w:t>thực</w:t>
      </w:r>
      <w:proofErr w:type="spellEnd"/>
      <w:r w:rsidRPr="00E33F2F">
        <w:t xml:space="preserve"> Token</w:t>
      </w:r>
      <w:r w:rsidR="00E9067C">
        <w:t xml:space="preserve"> </w:t>
      </w:r>
      <w:proofErr w:type="spellStart"/>
      <w:r w:rsidR="00E9067C">
        <w:t>như</w:t>
      </w:r>
      <w:proofErr w:type="spellEnd"/>
      <w:r w:rsidR="00E9067C">
        <w:t xml:space="preserve"> </w:t>
      </w:r>
      <w:proofErr w:type="spellStart"/>
      <w:r w:rsidR="00E9067C">
        <w:t>sau</w:t>
      </w:r>
      <w:proofErr w:type="spellEnd"/>
      <w:r w:rsidR="00602487">
        <w:t>:</w:t>
      </w:r>
    </w:p>
    <w:p w14:paraId="1A6C6D64" w14:textId="2C0B71F4" w:rsidR="00602487" w:rsidRDefault="009644E5" w:rsidP="00602487">
      <w:pPr>
        <w:pStyle w:val="ListParagraph"/>
        <w:numPr>
          <w:ilvl w:val="0"/>
          <w:numId w:val="72"/>
        </w:numPr>
      </w:pPr>
      <w:proofErr w:type="spellStart"/>
      <w:r w:rsidRPr="009644E5">
        <w:t>Xác</w:t>
      </w:r>
      <w:proofErr w:type="spellEnd"/>
      <w:r w:rsidRPr="009644E5">
        <w:t xml:space="preserve"> </w:t>
      </w:r>
      <w:proofErr w:type="spellStart"/>
      <w:r w:rsidRPr="009644E5">
        <w:t>minh</w:t>
      </w:r>
      <w:proofErr w:type="spellEnd"/>
      <w:r w:rsidRPr="009644E5">
        <w:t xml:space="preserve"> </w:t>
      </w:r>
      <w:proofErr w:type="spellStart"/>
      <w:r w:rsidRPr="009644E5">
        <w:t>chữ</w:t>
      </w:r>
      <w:proofErr w:type="spellEnd"/>
      <w:r w:rsidRPr="009644E5">
        <w:t xml:space="preserve"> </w:t>
      </w:r>
      <w:proofErr w:type="spellStart"/>
      <w:r w:rsidRPr="009644E5">
        <w:t>ký</w:t>
      </w:r>
      <w:proofErr w:type="spellEnd"/>
      <w:r w:rsidRPr="009644E5">
        <w:t xml:space="preserve"> JWT </w:t>
      </w:r>
      <w:r w:rsidR="00602487">
        <w:t>(</w:t>
      </w:r>
      <w:proofErr w:type="spellStart"/>
      <w:r w:rsidR="00602487">
        <w:t>sử</w:t>
      </w:r>
      <w:proofErr w:type="spellEnd"/>
      <w:r w:rsidR="00602487">
        <w:t xml:space="preserve"> </w:t>
      </w:r>
      <w:proofErr w:type="spellStart"/>
      <w:r w:rsidR="00602487">
        <w:t>dụng</w:t>
      </w:r>
      <w:proofErr w:type="spellEnd"/>
      <w:r w:rsidR="00602487">
        <w:t xml:space="preserve"> issuer's public key)</w:t>
      </w:r>
    </w:p>
    <w:p w14:paraId="4CAD6101" w14:textId="72543219" w:rsidR="00602487" w:rsidRDefault="009644E5" w:rsidP="00602487">
      <w:pPr>
        <w:pStyle w:val="ListParagraph"/>
        <w:numPr>
          <w:ilvl w:val="0"/>
          <w:numId w:val="72"/>
        </w:numPr>
      </w:pPr>
      <w:proofErr w:type="spellStart"/>
      <w:r w:rsidRPr="009644E5">
        <w:t>Kiểm</w:t>
      </w:r>
      <w:proofErr w:type="spellEnd"/>
      <w:r w:rsidRPr="009644E5">
        <w:t xml:space="preserve"> </w:t>
      </w:r>
      <w:proofErr w:type="spellStart"/>
      <w:r w:rsidRPr="009644E5">
        <w:t>tra</w:t>
      </w:r>
      <w:proofErr w:type="spellEnd"/>
      <w:r w:rsidRPr="009644E5">
        <w:t xml:space="preserve"> </w:t>
      </w:r>
      <w:proofErr w:type="spellStart"/>
      <w:r w:rsidRPr="009644E5">
        <w:t>hạn</w:t>
      </w:r>
      <w:proofErr w:type="spellEnd"/>
      <w:r w:rsidRPr="009644E5">
        <w:t xml:space="preserve"> token</w:t>
      </w:r>
      <w:r w:rsidR="00602487">
        <w:t xml:space="preserve"> (exp claim)</w:t>
      </w:r>
    </w:p>
    <w:p w14:paraId="326F4EBD" w14:textId="7BA0DCAE" w:rsidR="00602487" w:rsidRDefault="00423139" w:rsidP="00602487">
      <w:pPr>
        <w:pStyle w:val="ListParagraph"/>
        <w:numPr>
          <w:ilvl w:val="0"/>
          <w:numId w:val="72"/>
        </w:numPr>
      </w:pPr>
      <w:proofErr w:type="spellStart"/>
      <w:r w:rsidRPr="00423139">
        <w:t>Xác</w:t>
      </w:r>
      <w:proofErr w:type="spellEnd"/>
      <w:r w:rsidRPr="00423139">
        <w:t xml:space="preserve"> </w:t>
      </w:r>
      <w:proofErr w:type="spellStart"/>
      <w:r w:rsidRPr="00423139">
        <w:t>thực</w:t>
      </w:r>
      <w:proofErr w:type="spellEnd"/>
      <w:r w:rsidRPr="00423139">
        <w:t xml:space="preserve"> </w:t>
      </w:r>
      <w:proofErr w:type="spellStart"/>
      <w:r w:rsidRPr="00423139">
        <w:t>đối</w:t>
      </w:r>
      <w:proofErr w:type="spellEnd"/>
      <w:r w:rsidRPr="00423139">
        <w:t xml:space="preserve"> </w:t>
      </w:r>
      <w:proofErr w:type="spellStart"/>
      <w:r w:rsidRPr="00423139">
        <w:t>tượng</w:t>
      </w:r>
      <w:proofErr w:type="spellEnd"/>
      <w:r w:rsidRPr="00423139">
        <w:t xml:space="preserve"> </w:t>
      </w:r>
      <w:r w:rsidR="00602487">
        <w:t>(</w:t>
      </w:r>
      <w:proofErr w:type="spellStart"/>
      <w:r w:rsidR="00602487">
        <w:t>aud</w:t>
      </w:r>
      <w:proofErr w:type="spellEnd"/>
      <w:r w:rsidR="00602487">
        <w:t xml:space="preserve"> claim)</w:t>
      </w:r>
    </w:p>
    <w:p w14:paraId="732C674C" w14:textId="404DD476" w:rsidR="00602487" w:rsidRDefault="00423139" w:rsidP="00602487">
      <w:pPr>
        <w:pStyle w:val="ListParagraph"/>
        <w:numPr>
          <w:ilvl w:val="0"/>
          <w:numId w:val="72"/>
        </w:numPr>
      </w:pPr>
      <w:proofErr w:type="spellStart"/>
      <w:r w:rsidRPr="00423139">
        <w:t>Xác</w:t>
      </w:r>
      <w:proofErr w:type="spellEnd"/>
      <w:r w:rsidRPr="00423139">
        <w:t xml:space="preserve"> </w:t>
      </w:r>
      <w:proofErr w:type="spellStart"/>
      <w:r w:rsidRPr="00423139">
        <w:t>minh</w:t>
      </w:r>
      <w:proofErr w:type="spellEnd"/>
      <w:r w:rsidRPr="00423139">
        <w:t xml:space="preserve"> issuer</w:t>
      </w:r>
      <w:r w:rsidR="00602487">
        <w:t xml:space="preserve"> (</w:t>
      </w:r>
      <w:proofErr w:type="spellStart"/>
      <w:r w:rsidR="00602487">
        <w:t>iss</w:t>
      </w:r>
      <w:proofErr w:type="spellEnd"/>
      <w:r w:rsidR="00602487">
        <w:t xml:space="preserve"> claim)</w:t>
      </w:r>
    </w:p>
    <w:p w14:paraId="0983C91F" w14:textId="055B2E33" w:rsidR="00602487" w:rsidRDefault="00423139" w:rsidP="00602487">
      <w:pPr>
        <w:pStyle w:val="ListParagraph"/>
        <w:numPr>
          <w:ilvl w:val="0"/>
          <w:numId w:val="72"/>
        </w:numPr>
      </w:pPr>
      <w:proofErr w:type="spellStart"/>
      <w:r w:rsidRPr="00423139">
        <w:t>Kiểm</w:t>
      </w:r>
      <w:proofErr w:type="spellEnd"/>
      <w:r w:rsidRPr="00423139">
        <w:t xml:space="preserve"> </w:t>
      </w:r>
      <w:proofErr w:type="spellStart"/>
      <w:r w:rsidRPr="00423139">
        <w:t>tra</w:t>
      </w:r>
      <w:proofErr w:type="spellEnd"/>
      <w:r w:rsidRPr="00423139">
        <w:t xml:space="preserve"> not-before</w:t>
      </w:r>
      <w:r w:rsidR="00602487">
        <w:t xml:space="preserve"> (</w:t>
      </w:r>
      <w:proofErr w:type="spellStart"/>
      <w:r w:rsidR="00602487">
        <w:t>nbf</w:t>
      </w:r>
      <w:proofErr w:type="spellEnd"/>
      <w:r w:rsidR="00602487">
        <w:t xml:space="preserve"> claim)</w:t>
      </w:r>
    </w:p>
    <w:p w14:paraId="2CB596DB" w14:textId="5EED8782" w:rsidR="00602487" w:rsidRDefault="00423139" w:rsidP="00602487">
      <w:pPr>
        <w:pStyle w:val="ListParagraph"/>
        <w:numPr>
          <w:ilvl w:val="0"/>
          <w:numId w:val="72"/>
        </w:numPr>
      </w:pPr>
      <w:proofErr w:type="spellStart"/>
      <w:r w:rsidRPr="00423139">
        <w:t>Trích</w:t>
      </w:r>
      <w:proofErr w:type="spellEnd"/>
      <w:r w:rsidRPr="00423139">
        <w:t xml:space="preserve"> </w:t>
      </w:r>
      <w:proofErr w:type="spellStart"/>
      <w:r w:rsidRPr="00423139">
        <w:t>xuất</w:t>
      </w:r>
      <w:proofErr w:type="spellEnd"/>
      <w:r w:rsidRPr="00423139">
        <w:t xml:space="preserve"> claim </w:t>
      </w:r>
      <w:proofErr w:type="spellStart"/>
      <w:r w:rsidRPr="00423139">
        <w:t>xác</w:t>
      </w:r>
      <w:proofErr w:type="spellEnd"/>
      <w:r w:rsidRPr="00423139">
        <w:t xml:space="preserve"> </w:t>
      </w:r>
      <w:proofErr w:type="spellStart"/>
      <w:r w:rsidRPr="00423139">
        <w:t>nhận</w:t>
      </w:r>
      <w:proofErr w:type="spellEnd"/>
      <w:r>
        <w:t xml:space="preserve"> </w:t>
      </w:r>
      <w:r w:rsidR="00602487">
        <w:t>(</w:t>
      </w:r>
      <w:proofErr w:type="spellStart"/>
      <w:r w:rsidR="00602487">
        <w:t>cnf</w:t>
      </w:r>
      <w:proofErr w:type="spellEnd"/>
      <w:r w:rsidR="00602487">
        <w:t xml:space="preserve"> claim)</w:t>
      </w:r>
    </w:p>
    <w:p w14:paraId="2AC2D87C" w14:textId="426EEFD2" w:rsidR="00602487" w:rsidRDefault="00602487">
      <w:pPr>
        <w:spacing w:line="276" w:lineRule="auto"/>
        <w:jc w:val="left"/>
      </w:pPr>
      <w:r>
        <w:br w:type="page"/>
      </w:r>
    </w:p>
    <w:p w14:paraId="01084485" w14:textId="77777777" w:rsidR="00927D80" w:rsidRDefault="00602487" w:rsidP="00602487">
      <w:proofErr w:type="spellStart"/>
      <w:r w:rsidRPr="00602487">
        <w:rPr>
          <w:b/>
          <w:bCs/>
        </w:rPr>
        <w:lastRenderedPageBreak/>
        <w:t>Bước</w:t>
      </w:r>
      <w:proofErr w:type="spellEnd"/>
      <w:r w:rsidRPr="00602487">
        <w:rPr>
          <w:b/>
          <w:bCs/>
        </w:rPr>
        <w:t xml:space="preserve"> 5: </w:t>
      </w:r>
      <w:proofErr w:type="spellStart"/>
      <w:r w:rsidRPr="00602487">
        <w:rPr>
          <w:b/>
          <w:bCs/>
        </w:rPr>
        <w:t>DPoP</w:t>
      </w:r>
      <w:proofErr w:type="spellEnd"/>
      <w:r w:rsidRPr="00602487">
        <w:rPr>
          <w:b/>
          <w:bCs/>
        </w:rPr>
        <w:t xml:space="preserve"> Proof Verification</w:t>
      </w:r>
      <w:r w:rsidRPr="00602487">
        <w:t> </w:t>
      </w:r>
    </w:p>
    <w:p w14:paraId="3AACD8CC" w14:textId="72E74075" w:rsidR="00602487" w:rsidRDefault="00927D80" w:rsidP="00602487">
      <w:r w:rsidRPr="00927D80">
        <w:t xml:space="preserve">Proxy </w:t>
      </w:r>
      <w:proofErr w:type="spellStart"/>
      <w:r w:rsidRPr="00927D80">
        <w:t>xác</w:t>
      </w:r>
      <w:proofErr w:type="spellEnd"/>
      <w:r w:rsidRPr="00927D80">
        <w:t xml:space="preserve"> </w:t>
      </w:r>
      <w:proofErr w:type="spellStart"/>
      <w:r w:rsidRPr="00927D80">
        <w:t>thực</w:t>
      </w:r>
      <w:proofErr w:type="spellEnd"/>
      <w:r w:rsidRPr="00927D80">
        <w:t xml:space="preserve"> JWT </w:t>
      </w:r>
      <w:proofErr w:type="spellStart"/>
      <w:r w:rsidRPr="00927D80">
        <w:t>bằng</w:t>
      </w:r>
      <w:proofErr w:type="spellEnd"/>
      <w:r w:rsidRPr="00927D80">
        <w:t xml:space="preserve"> </w:t>
      </w:r>
      <w:proofErr w:type="spellStart"/>
      <w:r w:rsidRPr="00927D80">
        <w:t>chứng</w:t>
      </w:r>
      <w:proofErr w:type="spellEnd"/>
      <w:r w:rsidRPr="00927D80">
        <w:t xml:space="preserve"> </w:t>
      </w:r>
      <w:proofErr w:type="spellStart"/>
      <w:r w:rsidRPr="00927D80">
        <w:t>DPoP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 w:rsidR="00602487">
        <w:t>:</w:t>
      </w:r>
    </w:p>
    <w:p w14:paraId="1405F09D" w14:textId="302B1244" w:rsidR="00602487" w:rsidRDefault="00A72FAF" w:rsidP="00602487">
      <w:pPr>
        <w:pStyle w:val="ListParagraph"/>
        <w:numPr>
          <w:ilvl w:val="0"/>
          <w:numId w:val="73"/>
        </w:numPr>
      </w:pPr>
      <w:proofErr w:type="spellStart"/>
      <w:r w:rsidRPr="00A72FAF">
        <w:t>Xác</w:t>
      </w:r>
      <w:proofErr w:type="spellEnd"/>
      <w:r w:rsidRPr="00A72FAF">
        <w:t xml:space="preserve"> </w:t>
      </w:r>
      <w:proofErr w:type="spellStart"/>
      <w:r w:rsidRPr="00A72FAF">
        <w:t>minh</w:t>
      </w:r>
      <w:proofErr w:type="spellEnd"/>
      <w:r w:rsidRPr="00A72FAF">
        <w:t xml:space="preserve"> </w:t>
      </w:r>
      <w:proofErr w:type="spellStart"/>
      <w:r w:rsidRPr="00A72FAF">
        <w:t>chữ</w:t>
      </w:r>
      <w:proofErr w:type="spellEnd"/>
      <w:r w:rsidRPr="00A72FAF">
        <w:t xml:space="preserve"> </w:t>
      </w:r>
      <w:proofErr w:type="spellStart"/>
      <w:r w:rsidRPr="00A72FAF">
        <w:t>ký</w:t>
      </w:r>
      <w:proofErr w:type="spellEnd"/>
      <w:r w:rsidRPr="00A72FAF">
        <w:t xml:space="preserve"> JWT </w:t>
      </w:r>
      <w:r w:rsidR="00602487">
        <w:t>(</w:t>
      </w:r>
      <w:proofErr w:type="spellStart"/>
      <w:r w:rsidR="001C2969" w:rsidRPr="001C2969">
        <w:t>sử</w:t>
      </w:r>
      <w:proofErr w:type="spellEnd"/>
      <w:r w:rsidR="001C2969" w:rsidRPr="001C2969">
        <w:t xml:space="preserve"> </w:t>
      </w:r>
      <w:proofErr w:type="spellStart"/>
      <w:r w:rsidR="001C2969" w:rsidRPr="001C2969">
        <w:t>dụng</w:t>
      </w:r>
      <w:proofErr w:type="spellEnd"/>
      <w:r w:rsidR="001C2969" w:rsidRPr="001C2969">
        <w:t xml:space="preserve"> </w:t>
      </w:r>
      <w:proofErr w:type="spellStart"/>
      <w:r w:rsidR="001C2969" w:rsidRPr="001C2969">
        <w:t>khóa</w:t>
      </w:r>
      <w:proofErr w:type="spellEnd"/>
      <w:r w:rsidR="001C2969" w:rsidRPr="001C2969">
        <w:t xml:space="preserve"> </w:t>
      </w:r>
      <w:proofErr w:type="spellStart"/>
      <w:r w:rsidR="001C2969" w:rsidRPr="001C2969">
        <w:t>công</w:t>
      </w:r>
      <w:proofErr w:type="spellEnd"/>
      <w:r w:rsidR="001C2969" w:rsidRPr="001C2969">
        <w:t xml:space="preserve"> </w:t>
      </w:r>
      <w:proofErr w:type="spellStart"/>
      <w:r w:rsidR="001C2969" w:rsidRPr="001C2969">
        <w:t>khai</w:t>
      </w:r>
      <w:proofErr w:type="spellEnd"/>
      <w:r w:rsidR="001C2969" w:rsidRPr="001C2969">
        <w:t xml:space="preserve"> client </w:t>
      </w:r>
      <w:proofErr w:type="spellStart"/>
      <w:r w:rsidR="001C2969" w:rsidRPr="001C2969">
        <w:t>từ</w:t>
      </w:r>
      <w:proofErr w:type="spellEnd"/>
      <w:r w:rsidR="001C2969" w:rsidRPr="001C2969">
        <w:t xml:space="preserve"> </w:t>
      </w:r>
      <w:proofErr w:type="spellStart"/>
      <w:r w:rsidR="001C2969" w:rsidRPr="001C2969">
        <w:t>chứng</w:t>
      </w:r>
      <w:proofErr w:type="spellEnd"/>
      <w:r w:rsidR="001C2969" w:rsidRPr="001C2969">
        <w:t xml:space="preserve"> </w:t>
      </w:r>
      <w:proofErr w:type="spellStart"/>
      <w:r w:rsidR="001C2969" w:rsidRPr="001C2969">
        <w:t>chỉ</w:t>
      </w:r>
      <w:proofErr w:type="spellEnd"/>
      <w:r w:rsidR="00602487">
        <w:t>)</w:t>
      </w:r>
    </w:p>
    <w:p w14:paraId="42EC7D18" w14:textId="2D90EA16" w:rsidR="00602487" w:rsidRDefault="00A72FAF" w:rsidP="00602487">
      <w:pPr>
        <w:pStyle w:val="ListParagraph"/>
        <w:numPr>
          <w:ilvl w:val="0"/>
          <w:numId w:val="73"/>
        </w:numPr>
      </w:pPr>
      <w:proofErr w:type="spellStart"/>
      <w:r w:rsidRPr="00A72FAF">
        <w:t>Khớp</w:t>
      </w:r>
      <w:proofErr w:type="spellEnd"/>
      <w:r w:rsidRPr="00A72FAF">
        <w:t xml:space="preserve"> </w:t>
      </w:r>
      <w:proofErr w:type="spellStart"/>
      <w:r w:rsidRPr="00A72FAF">
        <w:t>phương</w:t>
      </w:r>
      <w:proofErr w:type="spellEnd"/>
      <w:r w:rsidRPr="00A72FAF">
        <w:t xml:space="preserve"> </w:t>
      </w:r>
      <w:proofErr w:type="spellStart"/>
      <w:r w:rsidRPr="00A72FAF">
        <w:t>thức</w:t>
      </w:r>
      <w:proofErr w:type="spellEnd"/>
      <w:r w:rsidRPr="00A72FAF">
        <w:t xml:space="preserve"> HTTP </w:t>
      </w:r>
      <w:r w:rsidR="00602487">
        <w:t>(</w:t>
      </w:r>
      <w:proofErr w:type="spellStart"/>
      <w:r w:rsidR="00602487">
        <w:t>htm</w:t>
      </w:r>
      <w:proofErr w:type="spellEnd"/>
      <w:r w:rsidR="00602487">
        <w:t xml:space="preserve"> claim)</w:t>
      </w:r>
    </w:p>
    <w:p w14:paraId="0587D531" w14:textId="50005833" w:rsidR="00602487" w:rsidRDefault="004B2A22" w:rsidP="00602487">
      <w:pPr>
        <w:pStyle w:val="ListParagraph"/>
        <w:numPr>
          <w:ilvl w:val="0"/>
          <w:numId w:val="73"/>
        </w:numPr>
      </w:pPr>
      <w:proofErr w:type="spellStart"/>
      <w:r w:rsidRPr="004B2A22">
        <w:t>Khớp</w:t>
      </w:r>
      <w:proofErr w:type="spellEnd"/>
      <w:r w:rsidRPr="004B2A22">
        <w:t xml:space="preserve"> URL </w:t>
      </w:r>
      <w:proofErr w:type="spellStart"/>
      <w:r w:rsidRPr="004B2A22">
        <w:t>đích</w:t>
      </w:r>
      <w:proofErr w:type="spellEnd"/>
      <w:r w:rsidRPr="004B2A22">
        <w:t xml:space="preserve"> </w:t>
      </w:r>
      <w:r w:rsidR="00602487">
        <w:t>(</w:t>
      </w:r>
      <w:proofErr w:type="spellStart"/>
      <w:r w:rsidR="00602487">
        <w:t>htu</w:t>
      </w:r>
      <w:proofErr w:type="spellEnd"/>
      <w:r w:rsidR="00602487">
        <w:t xml:space="preserve"> claim)</w:t>
      </w:r>
    </w:p>
    <w:p w14:paraId="133E4A9F" w14:textId="77777777" w:rsidR="00F3440C" w:rsidRDefault="00F3440C" w:rsidP="00602487">
      <w:pPr>
        <w:pStyle w:val="ListParagraph"/>
        <w:numPr>
          <w:ilvl w:val="0"/>
          <w:numId w:val="73"/>
        </w:numPr>
      </w:pPr>
      <w:proofErr w:type="spellStart"/>
      <w:r w:rsidRPr="00F3440C">
        <w:t>Kiểm</w:t>
      </w:r>
      <w:proofErr w:type="spellEnd"/>
      <w:r w:rsidRPr="00F3440C">
        <w:t xml:space="preserve"> </w:t>
      </w:r>
      <w:proofErr w:type="spellStart"/>
      <w:r w:rsidRPr="00F3440C">
        <w:t>tra</w:t>
      </w:r>
      <w:proofErr w:type="spellEnd"/>
      <w:r w:rsidRPr="00F3440C">
        <w:t xml:space="preserve"> timestamp (claim </w:t>
      </w:r>
      <w:proofErr w:type="spellStart"/>
      <w:r w:rsidRPr="00F3440C">
        <w:t>iat</w:t>
      </w:r>
      <w:proofErr w:type="spellEnd"/>
      <w:r w:rsidRPr="00F3440C">
        <w:t xml:space="preserve">, </w:t>
      </w:r>
      <w:proofErr w:type="spellStart"/>
      <w:r w:rsidRPr="00F3440C">
        <w:t>thường</w:t>
      </w:r>
      <w:proofErr w:type="spellEnd"/>
      <w:r w:rsidRPr="00F3440C">
        <w:t xml:space="preserve"> &lt;60 </w:t>
      </w:r>
      <w:proofErr w:type="spellStart"/>
      <w:r w:rsidRPr="00F3440C">
        <w:t>giây</w:t>
      </w:r>
      <w:proofErr w:type="spellEnd"/>
      <w:r w:rsidRPr="00F3440C">
        <w:t>)</w:t>
      </w:r>
    </w:p>
    <w:p w14:paraId="7BBE5325" w14:textId="74745C8B" w:rsidR="000F1D0D" w:rsidRDefault="000F1D0D" w:rsidP="00602487">
      <w:pPr>
        <w:pStyle w:val="ListParagraph"/>
        <w:numPr>
          <w:ilvl w:val="0"/>
          <w:numId w:val="73"/>
        </w:numPr>
      </w:pPr>
      <w:proofErr w:type="spellStart"/>
      <w:r w:rsidRPr="000F1D0D">
        <w:t>Xác</w:t>
      </w:r>
      <w:proofErr w:type="spellEnd"/>
      <w:r w:rsidRPr="000F1D0D">
        <w:t xml:space="preserve"> </w:t>
      </w:r>
      <w:proofErr w:type="spellStart"/>
      <w:r w:rsidRPr="000F1D0D">
        <w:t>minh</w:t>
      </w:r>
      <w:proofErr w:type="spellEnd"/>
      <w:r w:rsidRPr="000F1D0D">
        <w:t xml:space="preserve"> </w:t>
      </w:r>
      <w:proofErr w:type="spellStart"/>
      <w:r w:rsidRPr="000F1D0D">
        <w:t>mã</w:t>
      </w:r>
      <w:proofErr w:type="spellEnd"/>
      <w:r w:rsidRPr="000F1D0D">
        <w:t xml:space="preserve"> </w:t>
      </w:r>
      <w:proofErr w:type="spellStart"/>
      <w:r w:rsidRPr="000F1D0D">
        <w:t>định</w:t>
      </w:r>
      <w:proofErr w:type="spellEnd"/>
      <w:r w:rsidRPr="000F1D0D">
        <w:t xml:space="preserve"> </w:t>
      </w:r>
      <w:proofErr w:type="spellStart"/>
      <w:r w:rsidRPr="000F1D0D">
        <w:t>danh</w:t>
      </w:r>
      <w:proofErr w:type="spellEnd"/>
      <w:r w:rsidRPr="000F1D0D">
        <w:t xml:space="preserve"> </w:t>
      </w:r>
      <w:proofErr w:type="spellStart"/>
      <w:r w:rsidRPr="000F1D0D">
        <w:t>duy</w:t>
      </w:r>
      <w:proofErr w:type="spellEnd"/>
      <w:r w:rsidRPr="000F1D0D">
        <w:t xml:space="preserve"> </w:t>
      </w:r>
      <w:proofErr w:type="spellStart"/>
      <w:r w:rsidRPr="000F1D0D">
        <w:t>nhất</w:t>
      </w:r>
      <w:proofErr w:type="spellEnd"/>
      <w:r w:rsidRPr="000F1D0D">
        <w:t xml:space="preserve"> (claim </w:t>
      </w:r>
      <w:proofErr w:type="spellStart"/>
      <w:r w:rsidRPr="000F1D0D">
        <w:t>jti</w:t>
      </w:r>
      <w:proofErr w:type="spellEnd"/>
      <w:r w:rsidRPr="000F1D0D">
        <w:t xml:space="preserve"> </w:t>
      </w:r>
      <w:r>
        <w:t>–</w:t>
      </w:r>
      <w:r w:rsidRPr="000F1D0D">
        <w:t xml:space="preserve"> </w:t>
      </w:r>
      <w:proofErr w:type="spellStart"/>
      <w:r w:rsidRPr="000F1D0D">
        <w:t>ngăn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 w:rsidRPr="000F1D0D">
        <w:t xml:space="preserve"> </w:t>
      </w:r>
      <w:proofErr w:type="spellStart"/>
      <w:r w:rsidRPr="000F1D0D">
        <w:t>phát</w:t>
      </w:r>
      <w:proofErr w:type="spellEnd"/>
      <w:r w:rsidRPr="000F1D0D">
        <w:t xml:space="preserve"> </w:t>
      </w:r>
      <w:proofErr w:type="spellStart"/>
      <w:r w:rsidRPr="000F1D0D">
        <w:t>lại</w:t>
      </w:r>
      <w:proofErr w:type="spellEnd"/>
      <w:r w:rsidRPr="000F1D0D">
        <w:t>)</w:t>
      </w:r>
    </w:p>
    <w:p w14:paraId="438EDF03" w14:textId="07601322" w:rsidR="00602487" w:rsidRDefault="005F2A98" w:rsidP="00602487">
      <w:pPr>
        <w:pStyle w:val="ListParagraph"/>
        <w:numPr>
          <w:ilvl w:val="0"/>
          <w:numId w:val="73"/>
        </w:numPr>
      </w:pPr>
      <w:proofErr w:type="spellStart"/>
      <w:r w:rsidRPr="005F2A98">
        <w:t>Xác</w:t>
      </w:r>
      <w:proofErr w:type="spellEnd"/>
      <w:r w:rsidRPr="005F2A98">
        <w:t xml:space="preserve"> </w:t>
      </w:r>
      <w:proofErr w:type="spellStart"/>
      <w:r w:rsidRPr="005F2A98">
        <w:t>nhận</w:t>
      </w:r>
      <w:proofErr w:type="spellEnd"/>
      <w:r w:rsidRPr="005F2A98">
        <w:t xml:space="preserve"> </w:t>
      </w:r>
      <w:proofErr w:type="spellStart"/>
      <w:r w:rsidRPr="005F2A98">
        <w:t>khóa</w:t>
      </w:r>
      <w:proofErr w:type="spellEnd"/>
      <w:r w:rsidRPr="005F2A98">
        <w:t xml:space="preserve"> </w:t>
      </w:r>
      <w:proofErr w:type="spellStart"/>
      <w:r w:rsidRPr="005F2A98">
        <w:t>công</w:t>
      </w:r>
      <w:proofErr w:type="spellEnd"/>
      <w:r w:rsidRPr="005F2A98">
        <w:t xml:space="preserve"> </w:t>
      </w:r>
      <w:proofErr w:type="spellStart"/>
      <w:r w:rsidRPr="005F2A98">
        <w:t>khai</w:t>
      </w:r>
      <w:proofErr w:type="spellEnd"/>
      <w:r w:rsidR="00602487">
        <w:t xml:space="preserve"> (</w:t>
      </w:r>
      <w:r w:rsidR="00EC607B" w:rsidRPr="00EC607B">
        <w:t xml:space="preserve">claim </w:t>
      </w:r>
      <w:proofErr w:type="spellStart"/>
      <w:r w:rsidR="00EC607B" w:rsidRPr="00EC607B">
        <w:t>jwk</w:t>
      </w:r>
      <w:proofErr w:type="spellEnd"/>
      <w:r w:rsidR="00EC607B" w:rsidRPr="00EC607B">
        <w:t xml:space="preserve"> </w:t>
      </w:r>
      <w:proofErr w:type="spellStart"/>
      <w:r w:rsidR="00EC607B" w:rsidRPr="00EC607B">
        <w:t>khớp</w:t>
      </w:r>
      <w:proofErr w:type="spellEnd"/>
      <w:r w:rsidR="00EC607B" w:rsidRPr="00EC607B">
        <w:t xml:space="preserve"> </w:t>
      </w:r>
      <w:proofErr w:type="spellStart"/>
      <w:r w:rsidR="00EC607B" w:rsidRPr="00EC607B">
        <w:t>với</w:t>
      </w:r>
      <w:proofErr w:type="spellEnd"/>
      <w:r w:rsidR="00EC607B" w:rsidRPr="00EC607B">
        <w:t xml:space="preserve"> </w:t>
      </w:r>
      <w:proofErr w:type="spellStart"/>
      <w:r w:rsidR="00EC607B" w:rsidRPr="00EC607B">
        <w:t>chứng</w:t>
      </w:r>
      <w:proofErr w:type="spellEnd"/>
      <w:r w:rsidR="00EC607B" w:rsidRPr="00EC607B">
        <w:t xml:space="preserve"> </w:t>
      </w:r>
      <w:proofErr w:type="spellStart"/>
      <w:r w:rsidR="00EC607B" w:rsidRPr="00EC607B">
        <w:t>chỉ</w:t>
      </w:r>
      <w:proofErr w:type="spellEnd"/>
      <w:r w:rsidR="00602487">
        <w:t>)</w:t>
      </w:r>
    </w:p>
    <w:p w14:paraId="616AE38E" w14:textId="2DA38211" w:rsidR="00602487" w:rsidRDefault="00602487" w:rsidP="00602487">
      <w:proofErr w:type="spellStart"/>
      <w:r w:rsidRPr="00602487">
        <w:rPr>
          <w:b/>
          <w:bCs/>
        </w:rPr>
        <w:t>Bước</w:t>
      </w:r>
      <w:proofErr w:type="spellEnd"/>
      <w:r w:rsidRPr="00602487">
        <w:rPr>
          <w:b/>
          <w:bCs/>
        </w:rPr>
        <w:t xml:space="preserve"> 6: Certificate-Token Binding Verification</w:t>
      </w:r>
      <w:r w:rsidRPr="00602487">
        <w:t> </w:t>
      </w:r>
      <w:proofErr w:type="spellStart"/>
      <w:r w:rsidR="002D4961" w:rsidRPr="002D4961">
        <w:t>Bước</w:t>
      </w:r>
      <w:proofErr w:type="spellEnd"/>
      <w:r w:rsidR="002D4961" w:rsidRPr="002D4961">
        <w:t xml:space="preserve"> </w:t>
      </w:r>
      <w:proofErr w:type="spellStart"/>
      <w:r w:rsidR="002D4961" w:rsidRPr="002D4961">
        <w:t>bảo</w:t>
      </w:r>
      <w:proofErr w:type="spellEnd"/>
      <w:r w:rsidR="002D4961" w:rsidRPr="002D4961">
        <w:t xml:space="preserve"> </w:t>
      </w:r>
      <w:proofErr w:type="spellStart"/>
      <w:r w:rsidR="002D4961" w:rsidRPr="002D4961">
        <w:t>mật</w:t>
      </w:r>
      <w:proofErr w:type="spellEnd"/>
      <w:r w:rsidR="002D4961" w:rsidRPr="002D4961">
        <w:t xml:space="preserve"> </w:t>
      </w:r>
      <w:proofErr w:type="spellStart"/>
      <w:r w:rsidR="002D4961" w:rsidRPr="002D4961">
        <w:t>quan</w:t>
      </w:r>
      <w:proofErr w:type="spellEnd"/>
      <w:r w:rsidR="002D4961" w:rsidRPr="002D4961">
        <w:t xml:space="preserve"> </w:t>
      </w:r>
      <w:proofErr w:type="spellStart"/>
      <w:r w:rsidR="002D4961" w:rsidRPr="002D4961">
        <w:t>trọng</w:t>
      </w:r>
      <w:proofErr w:type="spellEnd"/>
      <w:r w:rsidR="002D4961" w:rsidRPr="002D4961">
        <w:t xml:space="preserve"> - </w:t>
      </w:r>
      <w:proofErr w:type="spellStart"/>
      <w:r w:rsidR="002D4961" w:rsidRPr="002D4961">
        <w:t>xác</w:t>
      </w:r>
      <w:proofErr w:type="spellEnd"/>
      <w:r w:rsidR="002D4961" w:rsidRPr="002D4961">
        <w:t xml:space="preserve"> </w:t>
      </w:r>
      <w:proofErr w:type="spellStart"/>
      <w:r w:rsidR="002D4961" w:rsidRPr="002D4961">
        <w:t>minh</w:t>
      </w:r>
      <w:proofErr w:type="spellEnd"/>
      <w:r w:rsidR="002D4961" w:rsidRPr="002D4961">
        <w:t xml:space="preserve"> </w:t>
      </w:r>
      <w:proofErr w:type="spellStart"/>
      <w:r w:rsidR="002D4961" w:rsidRPr="002D4961">
        <w:t>ràng</w:t>
      </w:r>
      <w:proofErr w:type="spellEnd"/>
      <w:r w:rsidR="002D4961" w:rsidRPr="002D4961">
        <w:t xml:space="preserve"> </w:t>
      </w:r>
      <w:proofErr w:type="spellStart"/>
      <w:r w:rsidR="002D4961" w:rsidRPr="002D4961">
        <w:t>buộc</w:t>
      </w:r>
      <w:proofErr w:type="spellEnd"/>
      <w:r w:rsidR="002D4961" w:rsidRPr="002D4961">
        <w:t xml:space="preserve"> </w:t>
      </w:r>
      <w:proofErr w:type="spellStart"/>
      <w:r w:rsidR="002D4961" w:rsidRPr="002D4961">
        <w:t>mã</w:t>
      </w:r>
      <w:proofErr w:type="spellEnd"/>
      <w:r w:rsidR="002D4961" w:rsidRPr="002D4961">
        <w:t xml:space="preserve"> </w:t>
      </w:r>
      <w:proofErr w:type="spellStart"/>
      <w:r w:rsidR="002D4961" w:rsidRPr="002D4961">
        <w:t>hóa</w:t>
      </w:r>
      <w:proofErr w:type="spellEnd"/>
    </w:p>
    <w:p w14:paraId="2DF9235C" w14:textId="65375A8F" w:rsidR="00602487" w:rsidRDefault="006E621A" w:rsidP="00602487">
      <w:r w:rsidRPr="006E621A">
        <w:t xml:space="preserve">Quy </w:t>
      </w:r>
      <w:proofErr w:type="spellStart"/>
      <w:r w:rsidRPr="006E621A">
        <w:t>trình</w:t>
      </w:r>
      <w:proofErr w:type="spellEnd"/>
      <w:r w:rsidRPr="006E621A">
        <w:t xml:space="preserve"> </w:t>
      </w:r>
      <w:proofErr w:type="spellStart"/>
      <w:r w:rsidRPr="006E621A">
        <w:t>xác</w:t>
      </w:r>
      <w:proofErr w:type="spellEnd"/>
      <w:r w:rsidRPr="006E621A">
        <w:t xml:space="preserve"> </w:t>
      </w:r>
      <w:proofErr w:type="spellStart"/>
      <w:r w:rsidRPr="006E621A">
        <w:t>minh</w:t>
      </w:r>
      <w:proofErr w:type="spellEnd"/>
      <w:r w:rsidRPr="006E621A">
        <w:t xml:space="preserve"> </w:t>
      </w:r>
      <w:proofErr w:type="spellStart"/>
      <w:r w:rsidRPr="006E621A">
        <w:t>ràng</w:t>
      </w:r>
      <w:proofErr w:type="spellEnd"/>
      <w:r w:rsidRPr="006E621A">
        <w:t xml:space="preserve"> </w:t>
      </w:r>
      <w:proofErr w:type="spellStart"/>
      <w:r w:rsidRPr="006E621A">
        <w:t>buộc</w:t>
      </w:r>
      <w:proofErr w:type="spellEnd"/>
      <w:r w:rsidR="00602487">
        <w:t>:</w:t>
      </w:r>
    </w:p>
    <w:p w14:paraId="7CCBA483" w14:textId="77777777" w:rsidR="001E0544" w:rsidRDefault="001E0544" w:rsidP="00602487">
      <w:pPr>
        <w:pStyle w:val="ListParagraph"/>
        <w:numPr>
          <w:ilvl w:val="0"/>
          <w:numId w:val="74"/>
        </w:numPr>
      </w:pPr>
      <w:proofErr w:type="spellStart"/>
      <w:r w:rsidRPr="001E0544">
        <w:t>Trích</w:t>
      </w:r>
      <w:proofErr w:type="spellEnd"/>
      <w:r w:rsidRPr="001E0544">
        <w:t xml:space="preserve"> </w:t>
      </w:r>
      <w:proofErr w:type="spellStart"/>
      <w:r w:rsidRPr="001E0544">
        <w:t>xuất</w:t>
      </w:r>
      <w:proofErr w:type="spellEnd"/>
      <w:r w:rsidRPr="001E0544">
        <w:t xml:space="preserve"> </w:t>
      </w:r>
      <w:proofErr w:type="spellStart"/>
      <w:r w:rsidRPr="001E0544">
        <w:t>khóa</w:t>
      </w:r>
      <w:proofErr w:type="spellEnd"/>
      <w:r w:rsidRPr="001E0544">
        <w:t xml:space="preserve"> </w:t>
      </w:r>
      <w:proofErr w:type="spellStart"/>
      <w:r w:rsidRPr="001E0544">
        <w:t>công</w:t>
      </w:r>
      <w:proofErr w:type="spellEnd"/>
      <w:r w:rsidRPr="001E0544">
        <w:t xml:space="preserve"> </w:t>
      </w:r>
      <w:proofErr w:type="spellStart"/>
      <w:r w:rsidRPr="001E0544">
        <w:t>khai</w:t>
      </w:r>
      <w:proofErr w:type="spellEnd"/>
      <w:r w:rsidRPr="001E0544">
        <w:t xml:space="preserve"> </w:t>
      </w:r>
      <w:proofErr w:type="spellStart"/>
      <w:r w:rsidRPr="001E0544">
        <w:t>từ</w:t>
      </w:r>
      <w:proofErr w:type="spellEnd"/>
      <w:r w:rsidRPr="001E0544">
        <w:t xml:space="preserve"> </w:t>
      </w:r>
      <w:proofErr w:type="spellStart"/>
      <w:r w:rsidRPr="001E0544">
        <w:t>chứng</w:t>
      </w:r>
      <w:proofErr w:type="spellEnd"/>
      <w:r w:rsidRPr="001E0544">
        <w:t xml:space="preserve"> </w:t>
      </w:r>
      <w:proofErr w:type="spellStart"/>
      <w:r w:rsidRPr="001E0544">
        <w:t>chỉ</w:t>
      </w:r>
      <w:proofErr w:type="spellEnd"/>
      <w:r w:rsidRPr="001E0544">
        <w:t xml:space="preserve"> client</w:t>
      </w:r>
    </w:p>
    <w:p w14:paraId="4A805BD3" w14:textId="77777777" w:rsidR="001E0544" w:rsidRDefault="001E0544" w:rsidP="00602487">
      <w:pPr>
        <w:pStyle w:val="ListParagraph"/>
        <w:numPr>
          <w:ilvl w:val="0"/>
          <w:numId w:val="74"/>
        </w:numPr>
      </w:pPr>
      <w:proofErr w:type="spellStart"/>
      <w:r w:rsidRPr="001E0544">
        <w:t>Trích</w:t>
      </w:r>
      <w:proofErr w:type="spellEnd"/>
      <w:r w:rsidRPr="001E0544">
        <w:t xml:space="preserve"> </w:t>
      </w:r>
      <w:proofErr w:type="spellStart"/>
      <w:r w:rsidRPr="001E0544">
        <w:t>xuất</w:t>
      </w:r>
      <w:proofErr w:type="spellEnd"/>
      <w:r w:rsidRPr="001E0544">
        <w:t xml:space="preserve"> claim </w:t>
      </w:r>
      <w:proofErr w:type="spellStart"/>
      <w:r w:rsidRPr="001E0544">
        <w:t>xác</w:t>
      </w:r>
      <w:proofErr w:type="spellEnd"/>
      <w:r w:rsidRPr="001E0544">
        <w:t xml:space="preserve"> </w:t>
      </w:r>
      <w:proofErr w:type="spellStart"/>
      <w:r w:rsidRPr="001E0544">
        <w:t>nhận</w:t>
      </w:r>
      <w:proofErr w:type="spellEnd"/>
      <w:r w:rsidRPr="001E0544">
        <w:t xml:space="preserve"> (</w:t>
      </w:r>
      <w:proofErr w:type="spellStart"/>
      <w:r w:rsidRPr="001E0544">
        <w:t>cnf</w:t>
      </w:r>
      <w:proofErr w:type="spellEnd"/>
      <w:r w:rsidRPr="001E0544">
        <w:t xml:space="preserve">) </w:t>
      </w:r>
      <w:proofErr w:type="spellStart"/>
      <w:r w:rsidRPr="001E0544">
        <w:t>từ</w:t>
      </w:r>
      <w:proofErr w:type="spellEnd"/>
      <w:r w:rsidRPr="001E0544">
        <w:t xml:space="preserve"> access token</w:t>
      </w:r>
    </w:p>
    <w:p w14:paraId="4308E1ED" w14:textId="77777777" w:rsidR="001E0544" w:rsidRDefault="001E0544" w:rsidP="00602487">
      <w:pPr>
        <w:pStyle w:val="ListParagraph"/>
        <w:numPr>
          <w:ilvl w:val="0"/>
          <w:numId w:val="74"/>
        </w:numPr>
      </w:pPr>
      <w:r w:rsidRPr="001E0544">
        <w:t xml:space="preserve">So </w:t>
      </w:r>
      <w:proofErr w:type="spellStart"/>
      <w:r w:rsidRPr="001E0544">
        <w:t>sánh</w:t>
      </w:r>
      <w:proofErr w:type="spellEnd"/>
      <w:r w:rsidRPr="001E0544">
        <w:t xml:space="preserve"> </w:t>
      </w:r>
      <w:proofErr w:type="spellStart"/>
      <w:r w:rsidRPr="001E0544">
        <w:t>dấu</w:t>
      </w:r>
      <w:proofErr w:type="spellEnd"/>
      <w:r w:rsidRPr="001E0544">
        <w:t xml:space="preserve"> </w:t>
      </w:r>
      <w:proofErr w:type="spellStart"/>
      <w:r w:rsidRPr="001E0544">
        <w:t>vân</w:t>
      </w:r>
      <w:proofErr w:type="spellEnd"/>
      <w:r w:rsidRPr="001E0544">
        <w:t xml:space="preserve"> </w:t>
      </w:r>
      <w:proofErr w:type="spellStart"/>
      <w:r w:rsidRPr="001E0544">
        <w:t>tay</w:t>
      </w:r>
      <w:proofErr w:type="spellEnd"/>
      <w:r w:rsidRPr="001E0544">
        <w:t xml:space="preserve"> </w:t>
      </w:r>
      <w:proofErr w:type="spellStart"/>
      <w:r w:rsidRPr="001E0544">
        <w:t>chứng</w:t>
      </w:r>
      <w:proofErr w:type="spellEnd"/>
      <w:r w:rsidRPr="001E0544">
        <w:t xml:space="preserve"> </w:t>
      </w:r>
      <w:proofErr w:type="spellStart"/>
      <w:r w:rsidRPr="001E0544">
        <w:t>chỉ</w:t>
      </w:r>
      <w:proofErr w:type="spellEnd"/>
      <w:r w:rsidRPr="001E0544">
        <w:t xml:space="preserve"> </w:t>
      </w:r>
      <w:proofErr w:type="spellStart"/>
      <w:r w:rsidRPr="001E0544">
        <w:t>với</w:t>
      </w:r>
      <w:proofErr w:type="spellEnd"/>
      <w:r w:rsidRPr="001E0544">
        <w:t xml:space="preserve"> cnf.x5t#S256</w:t>
      </w:r>
    </w:p>
    <w:p w14:paraId="7DE1FCDD" w14:textId="77777777" w:rsidR="001E0544" w:rsidRDefault="001E0544" w:rsidP="00602487">
      <w:pPr>
        <w:pStyle w:val="ListParagraph"/>
        <w:numPr>
          <w:ilvl w:val="0"/>
          <w:numId w:val="74"/>
        </w:numPr>
      </w:pPr>
      <w:proofErr w:type="spellStart"/>
      <w:r w:rsidRPr="001E0544">
        <w:t>Xác</w:t>
      </w:r>
      <w:proofErr w:type="spellEnd"/>
      <w:r w:rsidRPr="001E0544">
        <w:t xml:space="preserve"> </w:t>
      </w:r>
      <w:proofErr w:type="spellStart"/>
      <w:r w:rsidRPr="001E0544">
        <w:t>minh</w:t>
      </w:r>
      <w:proofErr w:type="spellEnd"/>
      <w:r w:rsidRPr="001E0544">
        <w:t xml:space="preserve"> </w:t>
      </w:r>
      <w:proofErr w:type="spellStart"/>
      <w:r w:rsidRPr="001E0544">
        <w:t>chữ</w:t>
      </w:r>
      <w:proofErr w:type="spellEnd"/>
      <w:r w:rsidRPr="001E0544">
        <w:t xml:space="preserve"> </w:t>
      </w:r>
      <w:proofErr w:type="spellStart"/>
      <w:r w:rsidRPr="001E0544">
        <w:t>ký</w:t>
      </w:r>
      <w:proofErr w:type="spellEnd"/>
      <w:r w:rsidRPr="001E0544">
        <w:t xml:space="preserve"> </w:t>
      </w:r>
      <w:proofErr w:type="spellStart"/>
      <w:r w:rsidRPr="001E0544">
        <w:t>bằng</w:t>
      </w:r>
      <w:proofErr w:type="spellEnd"/>
      <w:r w:rsidRPr="001E0544">
        <w:t xml:space="preserve"> </w:t>
      </w:r>
      <w:proofErr w:type="spellStart"/>
      <w:r w:rsidRPr="001E0544">
        <w:t>chứng</w:t>
      </w:r>
      <w:proofErr w:type="spellEnd"/>
      <w:r w:rsidRPr="001E0544">
        <w:t xml:space="preserve"> </w:t>
      </w:r>
      <w:proofErr w:type="spellStart"/>
      <w:r w:rsidRPr="001E0544">
        <w:t>DPoP</w:t>
      </w:r>
      <w:proofErr w:type="spellEnd"/>
      <w:r w:rsidRPr="001E0544">
        <w:t xml:space="preserve"> </w:t>
      </w:r>
      <w:proofErr w:type="spellStart"/>
      <w:r w:rsidRPr="001E0544">
        <w:t>khớp</w:t>
      </w:r>
      <w:proofErr w:type="spellEnd"/>
      <w:r w:rsidRPr="001E0544">
        <w:t xml:space="preserve"> </w:t>
      </w:r>
      <w:proofErr w:type="spellStart"/>
      <w:r w:rsidRPr="001E0544">
        <w:t>với</w:t>
      </w:r>
      <w:proofErr w:type="spellEnd"/>
      <w:r w:rsidRPr="001E0544">
        <w:t xml:space="preserve"> </w:t>
      </w:r>
      <w:proofErr w:type="spellStart"/>
      <w:r w:rsidRPr="001E0544">
        <w:t>khóa</w:t>
      </w:r>
      <w:proofErr w:type="spellEnd"/>
      <w:r w:rsidRPr="001E0544">
        <w:t xml:space="preserve"> </w:t>
      </w:r>
      <w:proofErr w:type="spellStart"/>
      <w:r w:rsidRPr="001E0544">
        <w:t>riêng</w:t>
      </w:r>
      <w:proofErr w:type="spellEnd"/>
      <w:r w:rsidRPr="001E0544">
        <w:t xml:space="preserve"> </w:t>
      </w:r>
      <w:proofErr w:type="spellStart"/>
      <w:r w:rsidRPr="001E0544">
        <w:t>tư</w:t>
      </w:r>
      <w:proofErr w:type="spellEnd"/>
      <w:r w:rsidRPr="001E0544">
        <w:t xml:space="preserve"> </w:t>
      </w:r>
      <w:proofErr w:type="spellStart"/>
      <w:r w:rsidRPr="001E0544">
        <w:t>chứng</w:t>
      </w:r>
      <w:proofErr w:type="spellEnd"/>
      <w:r w:rsidRPr="001E0544">
        <w:t xml:space="preserve"> </w:t>
      </w:r>
      <w:proofErr w:type="spellStart"/>
      <w:r w:rsidRPr="001E0544">
        <w:t>chỉ</w:t>
      </w:r>
      <w:proofErr w:type="spellEnd"/>
    </w:p>
    <w:p w14:paraId="11F23E82" w14:textId="79B49234" w:rsidR="00602487" w:rsidRDefault="001E0544" w:rsidP="00602487">
      <w:pPr>
        <w:pStyle w:val="ListParagraph"/>
        <w:numPr>
          <w:ilvl w:val="0"/>
          <w:numId w:val="74"/>
        </w:numPr>
      </w:pPr>
      <w:proofErr w:type="spellStart"/>
      <w:r w:rsidRPr="001E0544">
        <w:t>Đảm</w:t>
      </w:r>
      <w:proofErr w:type="spellEnd"/>
      <w:r w:rsidRPr="001E0544">
        <w:t xml:space="preserve"> </w:t>
      </w:r>
      <w:proofErr w:type="spellStart"/>
      <w:r w:rsidRPr="001E0544">
        <w:t>bảo</w:t>
      </w:r>
      <w:proofErr w:type="spellEnd"/>
      <w:r w:rsidRPr="001E0544">
        <w:t xml:space="preserve"> </w:t>
      </w:r>
      <w:proofErr w:type="spellStart"/>
      <w:r w:rsidRPr="001E0544">
        <w:t>tính</w:t>
      </w:r>
      <w:proofErr w:type="spellEnd"/>
      <w:r w:rsidRPr="001E0544">
        <w:t xml:space="preserve"> </w:t>
      </w:r>
      <w:proofErr w:type="spellStart"/>
      <w:r w:rsidRPr="001E0544">
        <w:t>nhất</w:t>
      </w:r>
      <w:proofErr w:type="spellEnd"/>
      <w:r w:rsidRPr="001E0544">
        <w:t xml:space="preserve"> </w:t>
      </w:r>
      <w:proofErr w:type="spellStart"/>
      <w:r w:rsidRPr="001E0544">
        <w:t>quán</w:t>
      </w:r>
      <w:proofErr w:type="spellEnd"/>
      <w:r w:rsidRPr="001E0544">
        <w:t xml:space="preserve"> </w:t>
      </w:r>
      <w:proofErr w:type="spellStart"/>
      <w:r w:rsidRPr="001E0544">
        <w:t>thời</w:t>
      </w:r>
      <w:proofErr w:type="spellEnd"/>
      <w:r w:rsidRPr="001E0544">
        <w:t xml:space="preserve"> </w:t>
      </w:r>
      <w:proofErr w:type="spellStart"/>
      <w:r w:rsidRPr="001E0544">
        <w:t>gian</w:t>
      </w:r>
      <w:proofErr w:type="spellEnd"/>
      <w:r w:rsidRPr="001E0544">
        <w:t xml:space="preserve"> (</w:t>
      </w:r>
      <w:proofErr w:type="spellStart"/>
      <w:r w:rsidRPr="001E0544">
        <w:t>tất</w:t>
      </w:r>
      <w:proofErr w:type="spellEnd"/>
      <w:r w:rsidRPr="001E0544">
        <w:t xml:space="preserve"> </w:t>
      </w:r>
      <w:proofErr w:type="spellStart"/>
      <w:r w:rsidRPr="001E0544">
        <w:t>cả</w:t>
      </w:r>
      <w:proofErr w:type="spellEnd"/>
      <w:r w:rsidRPr="001E0544">
        <w:t xml:space="preserve"> </w:t>
      </w:r>
      <w:proofErr w:type="spellStart"/>
      <w:r w:rsidRPr="001E0544">
        <w:t>thành</w:t>
      </w:r>
      <w:proofErr w:type="spellEnd"/>
      <w:r w:rsidRPr="001E0544">
        <w:t xml:space="preserve"> </w:t>
      </w:r>
      <w:proofErr w:type="spellStart"/>
      <w:r w:rsidRPr="001E0544">
        <w:t>phần</w:t>
      </w:r>
      <w:proofErr w:type="spellEnd"/>
      <w:r w:rsidRPr="001E0544">
        <w:t xml:space="preserve"> </w:t>
      </w:r>
      <w:proofErr w:type="spellStart"/>
      <w:r w:rsidRPr="001E0544">
        <w:t>có</w:t>
      </w:r>
      <w:proofErr w:type="spellEnd"/>
      <w:r w:rsidRPr="001E0544">
        <w:t xml:space="preserve"> timestamps </w:t>
      </w:r>
      <w:proofErr w:type="spellStart"/>
      <w:r w:rsidRPr="001E0544">
        <w:t>hợp</w:t>
      </w:r>
      <w:proofErr w:type="spellEnd"/>
      <w:r w:rsidRPr="001E0544">
        <w:t xml:space="preserve"> </w:t>
      </w:r>
      <w:proofErr w:type="spellStart"/>
      <w:r w:rsidRPr="001E0544">
        <w:t>lệ</w:t>
      </w:r>
      <w:proofErr w:type="spellEnd"/>
      <w:r w:rsidR="00602487">
        <w:t>)</w:t>
      </w:r>
    </w:p>
    <w:p w14:paraId="47A35FD0" w14:textId="6431F718" w:rsidR="00602487" w:rsidRDefault="00602487" w:rsidP="00602487">
      <w:pPr>
        <w:rPr>
          <w:b/>
          <w:bCs/>
        </w:rPr>
      </w:pPr>
      <w:proofErr w:type="spellStart"/>
      <w:r w:rsidRPr="00602487">
        <w:rPr>
          <w:b/>
          <w:bCs/>
        </w:rPr>
        <w:t>Bước</w:t>
      </w:r>
      <w:proofErr w:type="spellEnd"/>
      <w:r w:rsidRPr="00602487">
        <w:rPr>
          <w:b/>
          <w:bCs/>
        </w:rPr>
        <w:t xml:space="preserve"> 7-8: Backend Service Communication</w:t>
      </w:r>
    </w:p>
    <w:p w14:paraId="31F7D8DA" w14:textId="0C68D726" w:rsidR="000769D8" w:rsidRDefault="000769D8" w:rsidP="00602487">
      <w:pPr>
        <w:pStyle w:val="ListParagraph"/>
        <w:numPr>
          <w:ilvl w:val="0"/>
          <w:numId w:val="75"/>
        </w:numPr>
      </w:pPr>
      <w:proofErr w:type="spellStart"/>
      <w:r w:rsidRPr="000769D8">
        <w:t>Nếu</w:t>
      </w:r>
      <w:proofErr w:type="spellEnd"/>
      <w:r w:rsidRPr="000769D8">
        <w:t xml:space="preserve"> </w:t>
      </w:r>
      <w:proofErr w:type="spellStart"/>
      <w:r w:rsidRPr="000769D8">
        <w:t>tất</w:t>
      </w:r>
      <w:proofErr w:type="spellEnd"/>
      <w:r w:rsidRPr="000769D8">
        <w:t xml:space="preserve"> </w:t>
      </w:r>
      <w:proofErr w:type="spellStart"/>
      <w:r w:rsidRPr="000769D8">
        <w:t>cả</w:t>
      </w:r>
      <w:proofErr w:type="spellEnd"/>
      <w:r>
        <w:t xml:space="preserve"> </w:t>
      </w:r>
      <w:proofErr w:type="spellStart"/>
      <w:r>
        <w:t>bước</w:t>
      </w:r>
      <w:proofErr w:type="spellEnd"/>
      <w:r w:rsidRPr="000769D8"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 w:rsidRPr="000769D8">
        <w:t xml:space="preserve"> </w:t>
      </w:r>
      <w:proofErr w:type="spellStart"/>
      <w:r w:rsidR="00520381">
        <w:t>thông</w:t>
      </w:r>
      <w:proofErr w:type="spellEnd"/>
      <w:r w:rsidR="00520381">
        <w:t xml:space="preserve"> qua</w:t>
      </w:r>
      <w:r w:rsidRPr="000769D8">
        <w:t xml:space="preserve">, proxy </w:t>
      </w:r>
      <w:proofErr w:type="spellStart"/>
      <w:r w:rsidRPr="000769D8">
        <w:t>chuyển</w:t>
      </w:r>
      <w:proofErr w:type="spellEnd"/>
      <w:r w:rsidRPr="000769D8">
        <w:t xml:space="preserve"> </w:t>
      </w:r>
      <w:proofErr w:type="spellStart"/>
      <w:r w:rsidRPr="000769D8">
        <w:t>tiếp</w:t>
      </w:r>
      <w:proofErr w:type="spellEnd"/>
      <w:r w:rsidRPr="000769D8">
        <w:t xml:space="preserve"> request </w:t>
      </w:r>
      <w:proofErr w:type="spellStart"/>
      <w:r w:rsidRPr="000769D8">
        <w:t>đến</w:t>
      </w:r>
      <w:proofErr w:type="spellEnd"/>
      <w:r w:rsidRPr="000769D8">
        <w:t xml:space="preserve"> backend service</w:t>
      </w:r>
      <w:r>
        <w:t>.</w:t>
      </w:r>
    </w:p>
    <w:p w14:paraId="5F85BAF6" w14:textId="38C907B3" w:rsidR="001B6823" w:rsidRDefault="001B6823" w:rsidP="00602487">
      <w:pPr>
        <w:pStyle w:val="ListParagraph"/>
        <w:numPr>
          <w:ilvl w:val="0"/>
          <w:numId w:val="75"/>
        </w:numPr>
      </w:pPr>
      <w:r w:rsidRPr="001B6823">
        <w:t xml:space="preserve">Request </w:t>
      </w:r>
      <w:proofErr w:type="spellStart"/>
      <w:r w:rsidRPr="001B6823">
        <w:t>được</w:t>
      </w:r>
      <w:proofErr w:type="spellEnd"/>
      <w:r w:rsidRPr="001B6823">
        <w:t xml:space="preserve"> </w:t>
      </w:r>
      <w:proofErr w:type="spellStart"/>
      <w:r w:rsidRPr="001B6823">
        <w:t>làm</w:t>
      </w:r>
      <w:proofErr w:type="spellEnd"/>
      <w:r w:rsidRPr="001B6823">
        <w:t xml:space="preserve"> </w:t>
      </w:r>
      <w:proofErr w:type="spellStart"/>
      <w:r w:rsidR="00472FFA">
        <w:t>đầy</w:t>
      </w:r>
      <w:proofErr w:type="spellEnd"/>
      <w:r w:rsidRPr="001B6823">
        <w:t xml:space="preserve"> </w:t>
      </w:r>
      <w:proofErr w:type="spellStart"/>
      <w:r w:rsidRPr="001B6823">
        <w:t>với</w:t>
      </w:r>
      <w:proofErr w:type="spellEnd"/>
      <w:r w:rsidRPr="001B6823">
        <w:t xml:space="preserve"> </w:t>
      </w:r>
      <w:proofErr w:type="spellStart"/>
      <w:r w:rsidRPr="001B6823">
        <w:t>thông</w:t>
      </w:r>
      <w:proofErr w:type="spellEnd"/>
      <w:r w:rsidRPr="001B6823">
        <w:t xml:space="preserve"> tin </w:t>
      </w:r>
      <w:proofErr w:type="spellStart"/>
      <w:r w:rsidRPr="001B6823">
        <w:t>danh</w:t>
      </w:r>
      <w:proofErr w:type="spellEnd"/>
      <w:r w:rsidRPr="001B6823">
        <w:t xml:space="preserve"> </w:t>
      </w:r>
      <w:proofErr w:type="spellStart"/>
      <w:r w:rsidRPr="001B6823">
        <w:t>tính</w:t>
      </w:r>
      <w:proofErr w:type="spellEnd"/>
      <w:r w:rsidRPr="001B6823">
        <w:t xml:space="preserve"> </w:t>
      </w:r>
      <w:proofErr w:type="spellStart"/>
      <w:r w:rsidRPr="001B6823">
        <w:t>đã</w:t>
      </w:r>
      <w:proofErr w:type="spellEnd"/>
      <w:r w:rsidRPr="001B6823">
        <w:t xml:space="preserve"> </w:t>
      </w:r>
      <w:proofErr w:type="spellStart"/>
      <w:r w:rsidRPr="001B6823">
        <w:t>xác</w:t>
      </w:r>
      <w:proofErr w:type="spellEnd"/>
      <w:r w:rsidRPr="001B6823">
        <w:t xml:space="preserve"> </w:t>
      </w:r>
      <w:proofErr w:type="spellStart"/>
      <w:r w:rsidRPr="001B6823">
        <w:t>minh</w:t>
      </w:r>
      <w:proofErr w:type="spellEnd"/>
      <w:r w:rsidRPr="001B6823">
        <w:t xml:space="preserve"> </w:t>
      </w:r>
      <w:proofErr w:type="spellStart"/>
      <w:r w:rsidRPr="001B6823">
        <w:t>và</w:t>
      </w:r>
      <w:proofErr w:type="spellEnd"/>
      <w:r w:rsidRPr="001B6823">
        <w:t xml:space="preserve"> security context</w:t>
      </w:r>
      <w:r>
        <w:t>.</w:t>
      </w:r>
    </w:p>
    <w:p w14:paraId="781E2FF7" w14:textId="60F00CA8" w:rsidR="00213F12" w:rsidRDefault="00213F12" w:rsidP="00213F12">
      <w:pPr>
        <w:pStyle w:val="ListParagraph"/>
        <w:numPr>
          <w:ilvl w:val="0"/>
          <w:numId w:val="75"/>
        </w:numPr>
      </w:pPr>
      <w:r w:rsidRPr="00213F12">
        <w:t xml:space="preserve">Backend service </w:t>
      </w:r>
      <w:proofErr w:type="spellStart"/>
      <w:r w:rsidRPr="00213F12">
        <w:t>xử</w:t>
      </w:r>
      <w:proofErr w:type="spellEnd"/>
      <w:r w:rsidRPr="00213F12">
        <w:t xml:space="preserve"> </w:t>
      </w:r>
      <w:proofErr w:type="spellStart"/>
      <w:r w:rsidRPr="00213F12">
        <w:t>lý</w:t>
      </w:r>
      <w:proofErr w:type="spellEnd"/>
      <w:r w:rsidRPr="00213F12">
        <w:t xml:space="preserve"> business logic </w:t>
      </w:r>
      <w:proofErr w:type="spellStart"/>
      <w:r w:rsidRPr="00213F12">
        <w:t>và</w:t>
      </w:r>
      <w:proofErr w:type="spellEnd"/>
      <w:r w:rsidRPr="00213F12">
        <w:t xml:space="preserve"> </w:t>
      </w:r>
      <w:proofErr w:type="spellStart"/>
      <w:r w:rsidRPr="00213F12">
        <w:t>trả</w:t>
      </w:r>
      <w:proofErr w:type="spellEnd"/>
      <w:r w:rsidRPr="00213F12">
        <w:t xml:space="preserve"> </w:t>
      </w:r>
      <w:proofErr w:type="spellStart"/>
      <w:r w:rsidRPr="00213F12">
        <w:t>về</w:t>
      </w:r>
      <w:proofErr w:type="spellEnd"/>
      <w:r w:rsidRPr="00213F12">
        <w:t xml:space="preserve"> response</w:t>
      </w:r>
      <w:r w:rsidR="00387F99">
        <w:t>.</w:t>
      </w:r>
    </w:p>
    <w:p w14:paraId="1365AA7C" w14:textId="28CDBED1" w:rsidR="00602487" w:rsidRDefault="00602487" w:rsidP="00602487">
      <w:pPr>
        <w:rPr>
          <w:b/>
          <w:bCs/>
        </w:rPr>
      </w:pPr>
      <w:proofErr w:type="spellStart"/>
      <w:r w:rsidRPr="00602487">
        <w:rPr>
          <w:b/>
          <w:bCs/>
        </w:rPr>
        <w:t>Bước</w:t>
      </w:r>
      <w:proofErr w:type="spellEnd"/>
      <w:r w:rsidRPr="00602487">
        <w:rPr>
          <w:b/>
          <w:bCs/>
        </w:rPr>
        <w:t xml:space="preserve"> 9: Response Delivery</w:t>
      </w:r>
    </w:p>
    <w:p w14:paraId="795C88A3" w14:textId="57A088FF" w:rsidR="005D2440" w:rsidRDefault="005D2440" w:rsidP="00C23451">
      <w:pPr>
        <w:pStyle w:val="ListParagraph"/>
        <w:numPr>
          <w:ilvl w:val="0"/>
          <w:numId w:val="132"/>
        </w:numPr>
      </w:pPr>
      <w:r w:rsidRPr="005D2440">
        <w:t xml:space="preserve">Proxy </w:t>
      </w:r>
      <w:proofErr w:type="spellStart"/>
      <w:r w:rsidRPr="005D2440">
        <w:t>nhận</w:t>
      </w:r>
      <w:proofErr w:type="spellEnd"/>
      <w:r w:rsidRPr="005D2440">
        <w:t xml:space="preserve"> response </w:t>
      </w:r>
      <w:proofErr w:type="spellStart"/>
      <w:r w:rsidRPr="005D2440">
        <w:t>từ</w:t>
      </w:r>
      <w:proofErr w:type="spellEnd"/>
      <w:r w:rsidRPr="005D2440">
        <w:t xml:space="preserve"> backend </w:t>
      </w:r>
      <w:proofErr w:type="spellStart"/>
      <w:r w:rsidRPr="005D2440">
        <w:t>và</w:t>
      </w:r>
      <w:proofErr w:type="spellEnd"/>
      <w:r w:rsidRPr="005D2440">
        <w:t xml:space="preserve"> </w:t>
      </w:r>
      <w:proofErr w:type="spellStart"/>
      <w:r w:rsidRPr="005D2440">
        <w:t>thực</w:t>
      </w:r>
      <w:proofErr w:type="spellEnd"/>
      <w:r w:rsidRPr="005D2440">
        <w:t xml:space="preserve"> </w:t>
      </w:r>
      <w:proofErr w:type="spellStart"/>
      <w:r w:rsidRPr="005D2440">
        <w:t>hiện</w:t>
      </w:r>
      <w:proofErr w:type="spellEnd"/>
      <w:r w:rsidRPr="005D2440">
        <w:t xml:space="preserve"> </w:t>
      </w:r>
      <w:proofErr w:type="spellStart"/>
      <w:r w:rsidRPr="005D2440">
        <w:t>kiểm</w:t>
      </w:r>
      <w:proofErr w:type="spellEnd"/>
      <w:r w:rsidRPr="005D2440">
        <w:t xml:space="preserve"> </w:t>
      </w:r>
      <w:proofErr w:type="spellStart"/>
      <w:r w:rsidRPr="005D2440">
        <w:t>tra</w:t>
      </w:r>
      <w:proofErr w:type="spellEnd"/>
      <w:r w:rsidRPr="005D2440">
        <w:t xml:space="preserve"> </w:t>
      </w:r>
      <w:proofErr w:type="spellStart"/>
      <w:r w:rsidRPr="005D2440">
        <w:t>bảo</w:t>
      </w:r>
      <w:proofErr w:type="spellEnd"/>
      <w:r w:rsidRPr="005D2440">
        <w:t xml:space="preserve"> </w:t>
      </w:r>
      <w:proofErr w:type="spellStart"/>
      <w:r w:rsidRPr="005D2440">
        <w:t>mật</w:t>
      </w:r>
      <w:proofErr w:type="spellEnd"/>
      <w:r w:rsidRPr="005D2440">
        <w:t xml:space="preserve"> </w:t>
      </w:r>
      <w:proofErr w:type="spellStart"/>
      <w:r w:rsidRPr="005D2440">
        <w:t>cuối</w:t>
      </w:r>
      <w:proofErr w:type="spellEnd"/>
      <w:r w:rsidRPr="005D2440">
        <w:t xml:space="preserve"> </w:t>
      </w:r>
      <w:proofErr w:type="spellStart"/>
      <w:r w:rsidRPr="005D2440">
        <w:t>cùng</w:t>
      </w:r>
      <w:proofErr w:type="spellEnd"/>
      <w:r w:rsidR="00C23451">
        <w:t>.</w:t>
      </w:r>
    </w:p>
    <w:p w14:paraId="4D91C2AA" w14:textId="69E3255B" w:rsidR="00602487" w:rsidRDefault="00602487" w:rsidP="00C23451">
      <w:pPr>
        <w:pStyle w:val="ListParagraph"/>
        <w:numPr>
          <w:ilvl w:val="0"/>
          <w:numId w:val="132"/>
        </w:numPr>
      </w:pPr>
      <w:r>
        <w:t xml:space="preserve">Audit log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security context</w:t>
      </w:r>
      <w:r w:rsidR="00C23451">
        <w:t>.</w:t>
      </w:r>
    </w:p>
    <w:p w14:paraId="177CBEF6" w14:textId="4A1D0427" w:rsidR="00C23451" w:rsidRDefault="00C23451" w:rsidP="00C23451">
      <w:pPr>
        <w:pStyle w:val="ListParagraph"/>
        <w:numPr>
          <w:ilvl w:val="0"/>
          <w:numId w:val="132"/>
        </w:numPr>
      </w:pPr>
      <w:r w:rsidRPr="00C23451">
        <w:t xml:space="preserve">Response </w:t>
      </w:r>
      <w:proofErr w:type="spellStart"/>
      <w:r w:rsidRPr="00C23451">
        <w:t>được</w:t>
      </w:r>
      <w:proofErr w:type="spellEnd"/>
      <w:r w:rsidRPr="00C23451">
        <w:t xml:space="preserve"> </w:t>
      </w:r>
      <w:proofErr w:type="spellStart"/>
      <w:r w:rsidRPr="00C23451">
        <w:t>gửi</w:t>
      </w:r>
      <w:proofErr w:type="spellEnd"/>
      <w:r w:rsidRPr="00C23451">
        <w:t xml:space="preserve"> </w:t>
      </w:r>
      <w:proofErr w:type="spellStart"/>
      <w:r w:rsidRPr="00C23451">
        <w:t>về</w:t>
      </w:r>
      <w:proofErr w:type="spellEnd"/>
      <w:r w:rsidRPr="00C23451">
        <w:t xml:space="preserve"> client qua </w:t>
      </w:r>
      <w:proofErr w:type="spellStart"/>
      <w:r w:rsidRPr="00C23451">
        <w:t>kênh</w:t>
      </w:r>
      <w:proofErr w:type="spellEnd"/>
      <w:r w:rsidRPr="00C23451">
        <w:t xml:space="preserve"> </w:t>
      </w:r>
      <w:proofErr w:type="spellStart"/>
      <w:r w:rsidRPr="00C23451">
        <w:t>mTLS</w:t>
      </w:r>
      <w:proofErr w:type="spellEnd"/>
      <w:r w:rsidRPr="00C23451">
        <w:t xml:space="preserve"> </w:t>
      </w:r>
      <w:proofErr w:type="spellStart"/>
      <w:r w:rsidRPr="00C23451">
        <w:t>đã</w:t>
      </w:r>
      <w:proofErr w:type="spellEnd"/>
      <w:r w:rsidRPr="00C23451">
        <w:t xml:space="preserve"> </w:t>
      </w:r>
      <w:proofErr w:type="spellStart"/>
      <w:r w:rsidRPr="00C23451">
        <w:t>thiết</w:t>
      </w:r>
      <w:proofErr w:type="spellEnd"/>
      <w:r w:rsidRPr="00C23451">
        <w:t xml:space="preserve"> </w:t>
      </w:r>
      <w:proofErr w:type="spellStart"/>
      <w:r w:rsidRPr="00C23451">
        <w:t>lập</w:t>
      </w:r>
      <w:proofErr w:type="spellEnd"/>
      <w:r>
        <w:t>.</w:t>
      </w:r>
    </w:p>
    <w:p w14:paraId="68175695" w14:textId="13AAAF5B" w:rsidR="001D19C4" w:rsidRDefault="00625F29" w:rsidP="001D19C4">
      <w:pPr>
        <w:rPr>
          <w:b/>
          <w:bCs/>
        </w:rPr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 w:rsidR="001D19C4">
        <w:rPr>
          <w:b/>
          <w:bCs/>
        </w:rPr>
        <w:t>:</w:t>
      </w:r>
    </w:p>
    <w:p w14:paraId="28FE3053" w14:textId="718CDB4B" w:rsidR="001D19C4" w:rsidRDefault="00C31641" w:rsidP="001D19C4">
      <w:pPr>
        <w:pStyle w:val="ListParagraph"/>
        <w:numPr>
          <w:ilvl w:val="0"/>
          <w:numId w:val="78"/>
        </w:numPr>
      </w:pPr>
      <w:proofErr w:type="spellStart"/>
      <w:r w:rsidRPr="00C31641">
        <w:t>Mỗi</w:t>
      </w:r>
      <w:proofErr w:type="spellEnd"/>
      <w:r w:rsidRPr="00C31641">
        <w:t xml:space="preserve"> validation step </w:t>
      </w:r>
      <w:proofErr w:type="spellStart"/>
      <w:r w:rsidRPr="00C31641">
        <w:t>không</w:t>
      </w:r>
      <w:proofErr w:type="spellEnd"/>
      <w:r w:rsidRPr="00C31641">
        <w:t xml:space="preserve"> </w:t>
      </w:r>
      <w:proofErr w:type="spellStart"/>
      <w:r w:rsidRPr="00C31641">
        <w:t>thông</w:t>
      </w:r>
      <w:proofErr w:type="spellEnd"/>
      <w:r w:rsidRPr="00C31641">
        <w:t xml:space="preserve"> qua </w:t>
      </w:r>
      <w:proofErr w:type="spellStart"/>
      <w:r w:rsidRPr="00C31641">
        <w:t>dẫn</w:t>
      </w:r>
      <w:proofErr w:type="spellEnd"/>
      <w:r w:rsidRPr="00C31641">
        <w:t xml:space="preserve"> </w:t>
      </w:r>
      <w:proofErr w:type="spellStart"/>
      <w:r w:rsidRPr="00C31641">
        <w:t>đến</w:t>
      </w:r>
      <w:proofErr w:type="spellEnd"/>
      <w:r w:rsidRPr="00C31641">
        <w:t xml:space="preserve"> </w:t>
      </w:r>
      <w:proofErr w:type="spellStart"/>
      <w:r w:rsidRPr="00C31641">
        <w:t>từ</w:t>
      </w:r>
      <w:proofErr w:type="spellEnd"/>
      <w:r w:rsidRPr="00C31641">
        <w:t xml:space="preserve"> </w:t>
      </w:r>
      <w:proofErr w:type="spellStart"/>
      <w:r w:rsidRPr="00C31641">
        <w:t>chối</w:t>
      </w:r>
      <w:proofErr w:type="spellEnd"/>
      <w:r w:rsidRPr="00C31641">
        <w:t xml:space="preserve"> request </w:t>
      </w:r>
      <w:proofErr w:type="spellStart"/>
      <w:r w:rsidRPr="00C31641">
        <w:t>trực</w:t>
      </w:r>
      <w:proofErr w:type="spellEnd"/>
      <w:r w:rsidRPr="00C31641">
        <w:t xml:space="preserve"> </w:t>
      </w:r>
      <w:proofErr w:type="spellStart"/>
      <w:r w:rsidRPr="00C31641">
        <w:t>tiếp</w:t>
      </w:r>
      <w:proofErr w:type="spellEnd"/>
      <w:r w:rsidRPr="00C31641">
        <w:t>.</w:t>
      </w:r>
    </w:p>
    <w:p w14:paraId="3C82FF0E" w14:textId="49DC0DEF" w:rsidR="006762BA" w:rsidRDefault="006762BA" w:rsidP="001D19C4">
      <w:pPr>
        <w:pStyle w:val="ListParagraph"/>
        <w:numPr>
          <w:ilvl w:val="0"/>
          <w:numId w:val="78"/>
        </w:numPr>
      </w:pPr>
      <w:r w:rsidRPr="006762BA">
        <w:lastRenderedPageBreak/>
        <w:t xml:space="preserve">Thu </w:t>
      </w:r>
      <w:proofErr w:type="spellStart"/>
      <w:r w:rsidRPr="006762BA">
        <w:t>thập</w:t>
      </w:r>
      <w:proofErr w:type="spellEnd"/>
      <w:r w:rsidRPr="006762BA">
        <w:t xml:space="preserve"> </w:t>
      </w:r>
      <w:proofErr w:type="spellStart"/>
      <w:r w:rsidRPr="006762BA">
        <w:t>nhật</w:t>
      </w:r>
      <w:proofErr w:type="spellEnd"/>
      <w:r w:rsidRPr="006762BA">
        <w:t xml:space="preserve"> </w:t>
      </w:r>
      <w:proofErr w:type="spellStart"/>
      <w:r w:rsidRPr="006762BA">
        <w:t>ký</w:t>
      </w:r>
      <w:proofErr w:type="spellEnd"/>
      <w:r w:rsidRPr="006762BA">
        <w:t xml:space="preserve"> </w:t>
      </w:r>
      <w:proofErr w:type="spellStart"/>
      <w:r w:rsidRPr="006762BA">
        <w:t>lỗi</w:t>
      </w:r>
      <w:proofErr w:type="spellEnd"/>
      <w:r w:rsidRPr="006762BA"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an </w:t>
      </w:r>
      <w:proofErr w:type="spellStart"/>
      <w:r>
        <w:t>ninh</w:t>
      </w:r>
      <w:proofErr w:type="spellEnd"/>
      <w:r>
        <w:t>.</w:t>
      </w:r>
    </w:p>
    <w:p w14:paraId="59C6BEC7" w14:textId="14CCCA56" w:rsidR="001D19C4" w:rsidRDefault="001D19C4" w:rsidP="001D19C4">
      <w:pPr>
        <w:pStyle w:val="ListParagraph"/>
        <w:numPr>
          <w:ilvl w:val="0"/>
          <w:numId w:val="78"/>
        </w:numPr>
      </w:pPr>
      <w:r>
        <w:t xml:space="preserve">Rate limiting </w:t>
      </w:r>
      <w:proofErr w:type="spellStart"/>
      <w:r>
        <w:t>và</w:t>
      </w:r>
      <w:proofErr w:type="spellEnd"/>
      <w:r>
        <w:t xml:space="preserve"> anomaly detection </w:t>
      </w:r>
      <w:proofErr w:type="spellStart"/>
      <w:r>
        <w:t>cho</w:t>
      </w:r>
      <w:proofErr w:type="spellEnd"/>
      <w:r>
        <w:t xml:space="preserve"> </w:t>
      </w:r>
      <w:proofErr w:type="spellStart"/>
      <w:r w:rsidR="00BA3FDF" w:rsidRPr="00BA3FDF">
        <w:t>mẫu</w:t>
      </w:r>
      <w:proofErr w:type="spellEnd"/>
      <w:r w:rsidR="00BA3FDF" w:rsidRPr="00BA3FDF">
        <w:t xml:space="preserve"> </w:t>
      </w:r>
      <w:proofErr w:type="spellStart"/>
      <w:r w:rsidR="00BA3FDF" w:rsidRPr="00BA3FDF">
        <w:t>đáng</w:t>
      </w:r>
      <w:proofErr w:type="spellEnd"/>
      <w:r w:rsidR="00BA3FDF" w:rsidRPr="00BA3FDF">
        <w:t xml:space="preserve"> </w:t>
      </w:r>
      <w:proofErr w:type="spellStart"/>
      <w:r w:rsidR="00BA3FDF" w:rsidRPr="00BA3FDF">
        <w:t>ngờ</w:t>
      </w:r>
      <w:proofErr w:type="spellEnd"/>
      <w:r w:rsidR="00BA3FDF">
        <w:t>.</w:t>
      </w:r>
    </w:p>
    <w:p w14:paraId="724E01E9" w14:textId="1F04407F" w:rsidR="00112714" w:rsidRDefault="00112714" w:rsidP="001D19C4">
      <w:pPr>
        <w:pStyle w:val="ListParagraph"/>
        <w:numPr>
          <w:ilvl w:val="0"/>
          <w:numId w:val="78"/>
        </w:numPr>
      </w:pPr>
      <w:proofErr w:type="spellStart"/>
      <w:r w:rsidRPr="00112714">
        <w:t>Kích</w:t>
      </w:r>
      <w:proofErr w:type="spellEnd"/>
      <w:r w:rsidRPr="00112714">
        <w:t xml:space="preserve"> </w:t>
      </w:r>
      <w:proofErr w:type="spellStart"/>
      <w:r w:rsidRPr="00112714">
        <w:t>hoạt</w:t>
      </w:r>
      <w:proofErr w:type="spellEnd"/>
      <w:r w:rsidRPr="00112714">
        <w:t xml:space="preserve"> </w:t>
      </w:r>
      <w:proofErr w:type="spellStart"/>
      <w:r w:rsidRPr="00112714">
        <w:t>thu</w:t>
      </w:r>
      <w:proofErr w:type="spellEnd"/>
      <w:r w:rsidRPr="00112714">
        <w:t xml:space="preserve"> </w:t>
      </w:r>
      <w:proofErr w:type="spellStart"/>
      <w:r w:rsidRPr="00112714">
        <w:t>hồi</w:t>
      </w:r>
      <w:proofErr w:type="spellEnd"/>
      <w:r w:rsidRPr="00112714">
        <w:t xml:space="preserve"> </w:t>
      </w:r>
      <w:proofErr w:type="spellStart"/>
      <w:r w:rsidRPr="00112714">
        <w:t>chứng</w:t>
      </w:r>
      <w:proofErr w:type="spellEnd"/>
      <w:r w:rsidRPr="00112714">
        <w:t xml:space="preserve"> </w:t>
      </w:r>
      <w:proofErr w:type="spellStart"/>
      <w:r w:rsidRPr="00112714">
        <w:t>chỉ</w:t>
      </w:r>
      <w:proofErr w:type="spellEnd"/>
      <w:r w:rsidRPr="00112714">
        <w:t xml:space="preserve"> </w:t>
      </w:r>
      <w:proofErr w:type="spellStart"/>
      <w:r w:rsidRPr="00112714">
        <w:t>tự</w:t>
      </w:r>
      <w:proofErr w:type="spellEnd"/>
      <w:r w:rsidRPr="00112714">
        <w:t xml:space="preserve"> </w:t>
      </w:r>
      <w:proofErr w:type="spellStart"/>
      <w:r w:rsidRPr="00112714">
        <w:t>động</w:t>
      </w:r>
      <w:proofErr w:type="spellEnd"/>
      <w:r w:rsidRPr="00112714">
        <w:t xml:space="preserve"> </w:t>
      </w:r>
      <w:proofErr w:type="spellStart"/>
      <w:r w:rsidRPr="00112714">
        <w:t>nếu</w:t>
      </w:r>
      <w:proofErr w:type="spellEnd"/>
      <w:r w:rsidRPr="00112714">
        <w:t xml:space="preserve"> </w:t>
      </w:r>
      <w:proofErr w:type="spellStart"/>
      <w:r w:rsidRPr="00112714">
        <w:t>phát</w:t>
      </w:r>
      <w:proofErr w:type="spellEnd"/>
      <w:r w:rsidRPr="00112714">
        <w:t xml:space="preserve"> </w:t>
      </w:r>
      <w:proofErr w:type="spellStart"/>
      <w:r w:rsidRPr="00112714">
        <w:t>hiện</w:t>
      </w:r>
      <w:proofErr w:type="spellEnd"/>
      <w:r w:rsidRPr="00112714">
        <w:t xml:space="preserve"> </w:t>
      </w:r>
      <w:proofErr w:type="spellStart"/>
      <w:r w:rsidRPr="00112714">
        <w:t>bị</w:t>
      </w:r>
      <w:proofErr w:type="spellEnd"/>
      <w:r w:rsidRPr="00112714">
        <w:t xml:space="preserve"> </w:t>
      </w:r>
      <w:proofErr w:type="spellStart"/>
      <w:r w:rsidRPr="00112714">
        <w:t>xâm</w:t>
      </w:r>
      <w:proofErr w:type="spellEnd"/>
      <w:r w:rsidRPr="00112714">
        <w:t xml:space="preserve"> </w:t>
      </w:r>
      <w:proofErr w:type="spellStart"/>
      <w:r w:rsidRPr="00112714">
        <w:t>phạm</w:t>
      </w:r>
      <w:proofErr w:type="spellEnd"/>
      <w:r w:rsidR="00BA3FDF">
        <w:t>.</w:t>
      </w:r>
    </w:p>
    <w:p w14:paraId="5C129FDF" w14:textId="4887F6DC" w:rsidR="001D19C4" w:rsidRDefault="001D19C4" w:rsidP="001D19C4">
      <w:pPr>
        <w:pStyle w:val="Heading3"/>
      </w:pPr>
      <w:bookmarkStart w:id="21" w:name="_Toc211435306"/>
      <w:proofErr w:type="spellStart"/>
      <w:r w:rsidRPr="001D19C4">
        <w:t>Techstack</w:t>
      </w:r>
      <w:bookmarkEnd w:id="21"/>
      <w:proofErr w:type="spellEnd"/>
    </w:p>
    <w:p w14:paraId="671DD163" w14:textId="79CFB4BA" w:rsidR="001D19C4" w:rsidRDefault="001D19C4" w:rsidP="001D19C4">
      <w:r>
        <w:t xml:space="preserve">Proxy </w:t>
      </w:r>
      <w:proofErr w:type="spellStart"/>
      <w:r>
        <w:t>mTLS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):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(1) cryptography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X.509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; (2) </w:t>
      </w:r>
      <w:proofErr w:type="spellStart"/>
      <w:r>
        <w:t>PyJWT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JSON Web Tokens; (3) </w:t>
      </w:r>
      <w:proofErr w:type="spellStart"/>
      <w:r>
        <w:t>httpx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HTTP client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reverse proxy; (4)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ASGI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(5)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validation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Middleware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(1)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client </w:t>
      </w:r>
      <w:proofErr w:type="spellStart"/>
      <w:r>
        <w:t>từ</w:t>
      </w:r>
      <w:proofErr w:type="spellEnd"/>
      <w:r>
        <w:t xml:space="preserve"> TLS handshake; (2)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; (3)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qua CRL/OCSP; </w:t>
      </w:r>
      <w:proofErr w:type="spellStart"/>
      <w:r>
        <w:t>và</w:t>
      </w:r>
      <w:proofErr w:type="spellEnd"/>
      <w:r>
        <w:t xml:space="preserve"> (4)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token.</w:t>
      </w:r>
    </w:p>
    <w:p w14:paraId="7B31E240" w14:textId="3055468C" w:rsidR="001D19C4" w:rsidRDefault="001D19C4" w:rsidP="001D19C4"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Redis </w:t>
      </w:r>
      <w:proofErr w:type="spellStart"/>
      <w:r>
        <w:t>làm</w:t>
      </w:r>
      <w:proofErr w:type="spellEnd"/>
      <w:r>
        <w:t xml:space="preserve"> session store,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python-</w:t>
      </w:r>
      <w:proofErr w:type="spellStart"/>
      <w:r>
        <w:t>jose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JWT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claim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</w:t>
      </w:r>
      <w:proofErr w:type="spellStart"/>
      <w:r>
        <w:t>cnf</w:t>
      </w:r>
      <w:proofErr w:type="spellEnd"/>
      <w:r>
        <w:t xml:space="preserve">)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client.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(1) ECDSA P-256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(2) RSA-2048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(3) Ed25519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43C1B87F" w14:textId="77777777" w:rsidR="001D19C4" w:rsidRDefault="001D19C4" w:rsidP="001D19C4"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: Agent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(CA)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OpenSSL </w:t>
      </w:r>
      <w:proofErr w:type="spellStart"/>
      <w:r>
        <w:t>hoặc</w:t>
      </w:r>
      <w:proofErr w:type="spellEnd"/>
      <w:r>
        <w:t xml:space="preserve"> CFSSL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Root CA </w:t>
      </w:r>
      <w:proofErr w:type="spellStart"/>
      <w:r>
        <w:t>và</w:t>
      </w:r>
      <w:proofErr w:type="spellEnd"/>
      <w:r>
        <w:t xml:space="preserve"> Intermediate CA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scripts Python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AWS Secrets Manager. 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ORM </w:t>
      </w:r>
      <w:proofErr w:type="spellStart"/>
      <w:r>
        <w:t>cho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redis-py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ElastiCache</w:t>
      </w:r>
      <w:proofErr w:type="spellEnd"/>
      <w:r>
        <w:t>.</w:t>
      </w:r>
    </w:p>
    <w:p w14:paraId="14AC8C6B" w14:textId="21E9C482" w:rsidR="001D19C4" w:rsidRPr="001D19C4" w:rsidRDefault="001D19C4" w:rsidP="001D19C4">
      <w:pPr>
        <w:pStyle w:val="Heading2"/>
        <w:rPr>
          <w:lang w:val="vi-VN"/>
        </w:rPr>
      </w:pPr>
      <w:bookmarkStart w:id="22" w:name="_Toc211435307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22"/>
      <w:proofErr w:type="spellEnd"/>
    </w:p>
    <w:p w14:paraId="05D87A2D" w14:textId="77777777" w:rsidR="001D19C4" w:rsidRDefault="001D19C4" w:rsidP="001D19C4">
      <w:pPr>
        <w:pStyle w:val="Heading3"/>
        <w:rPr>
          <w:bCs/>
        </w:rPr>
      </w:pPr>
      <w:bookmarkStart w:id="23" w:name="_Toc211435308"/>
      <w:r w:rsidRPr="001D19C4">
        <w:rPr>
          <w:bCs/>
          <w:lang w:val="vi-VN"/>
        </w:rPr>
        <w:t>Ưu điểm của kiến trúc</w:t>
      </w:r>
      <w:bookmarkEnd w:id="23"/>
    </w:p>
    <w:p w14:paraId="45098F79" w14:textId="3C89791C" w:rsidR="001D19C4" w:rsidRDefault="003643C8" w:rsidP="001D19C4"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 w:rsidR="001D19C4">
        <w:t>:</w:t>
      </w:r>
    </w:p>
    <w:p w14:paraId="1AD1F0E6" w14:textId="77777777" w:rsidR="001D19C4" w:rsidRDefault="001D19C4" w:rsidP="003643C8">
      <w:pPr>
        <w:pStyle w:val="ListParagraph"/>
        <w:numPr>
          <w:ilvl w:val="0"/>
          <w:numId w:val="123"/>
        </w:numPr>
      </w:pPr>
      <w:r>
        <w:t xml:space="preserve">Multi-layered Authentication: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certificate-based </w:t>
      </w:r>
      <w:proofErr w:type="spellStart"/>
      <w:r>
        <w:t>và</w:t>
      </w:r>
      <w:proofErr w:type="spellEnd"/>
      <w:r>
        <w:t xml:space="preserve"> token-based authentication</w:t>
      </w:r>
    </w:p>
    <w:p w14:paraId="0313562A" w14:textId="77777777" w:rsidR="001D19C4" w:rsidRDefault="001D19C4" w:rsidP="003643C8">
      <w:pPr>
        <w:pStyle w:val="ListParagraph"/>
        <w:numPr>
          <w:ilvl w:val="0"/>
          <w:numId w:val="123"/>
        </w:numPr>
      </w:pPr>
      <w:r>
        <w:t xml:space="preserve">Cryptographic Binding: Tokens </w:t>
      </w:r>
      <w:proofErr w:type="spellStart"/>
      <w:r>
        <w:t>được</w:t>
      </w:r>
      <w:proofErr w:type="spellEnd"/>
      <w:r>
        <w:t xml:space="preserve"> bind </w:t>
      </w:r>
      <w:proofErr w:type="spellStart"/>
      <w:r>
        <w:t>với</w:t>
      </w:r>
      <w:proofErr w:type="spellEnd"/>
      <w:r>
        <w:t xml:space="preserve"> certificates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cnf</w:t>
      </w:r>
      <w:proofErr w:type="spellEnd"/>
      <w:r>
        <w:t xml:space="preserve"> claims</w:t>
      </w:r>
    </w:p>
    <w:p w14:paraId="17DD3BFD" w14:textId="30823DB6" w:rsidR="001D19C4" w:rsidRDefault="001D19C4" w:rsidP="003643C8">
      <w:pPr>
        <w:pStyle w:val="ListParagraph"/>
        <w:numPr>
          <w:ilvl w:val="0"/>
          <w:numId w:val="123"/>
        </w:numPr>
      </w:pPr>
      <w:r>
        <w:t xml:space="preserve">Replay Attack Prevention: </w:t>
      </w:r>
      <w:proofErr w:type="spellStart"/>
      <w:r>
        <w:t>DPoP</w:t>
      </w:r>
      <w:proofErr w:type="spellEnd"/>
      <w:r>
        <w:t xml:space="preserve"> proofs bao </w:t>
      </w:r>
      <w:proofErr w:type="spellStart"/>
      <w:r>
        <w:t>gồm</w:t>
      </w:r>
      <w:proofErr w:type="spellEnd"/>
      <w:r>
        <w:t xml:space="preserve"> timestamp, nonce, </w:t>
      </w:r>
      <w:proofErr w:type="spellStart"/>
      <w:r>
        <w:t>và</w:t>
      </w:r>
      <w:proofErr w:type="spellEnd"/>
      <w:r>
        <w:t xml:space="preserve"> </w:t>
      </w:r>
      <w:proofErr w:type="spellStart"/>
      <w:r w:rsidR="00D3449E">
        <w:t>dữ</w:t>
      </w:r>
      <w:proofErr w:type="spellEnd"/>
      <w:r w:rsidR="00D3449E">
        <w:t xml:space="preserve"> </w:t>
      </w:r>
      <w:proofErr w:type="spellStart"/>
      <w:r w:rsidR="00D3449E">
        <w:t>liệu</w:t>
      </w:r>
      <w:proofErr w:type="spellEnd"/>
      <w:r w:rsidR="00D3449E">
        <w:t xml:space="preserve"> </w:t>
      </w:r>
      <w:proofErr w:type="spellStart"/>
      <w:r w:rsidR="00D3449E">
        <w:t>cụ</w:t>
      </w:r>
      <w:proofErr w:type="spellEnd"/>
      <w:r w:rsidR="00D3449E">
        <w:t xml:space="preserve"> </w:t>
      </w:r>
      <w:proofErr w:type="spellStart"/>
      <w:r w:rsidR="00D3449E">
        <w:t>thể</w:t>
      </w:r>
      <w:proofErr w:type="spellEnd"/>
      <w:r w:rsidR="00D3449E">
        <w:t xml:space="preserve"> </w:t>
      </w:r>
      <w:proofErr w:type="spellStart"/>
      <w:r w:rsidR="00D3449E">
        <w:t>của</w:t>
      </w:r>
      <w:proofErr w:type="spellEnd"/>
      <w:r w:rsidR="00D3449E">
        <w:t xml:space="preserve"> request</w:t>
      </w:r>
      <w:r w:rsidR="00D871A9">
        <w:t>.</w:t>
      </w:r>
    </w:p>
    <w:p w14:paraId="1D530B44" w14:textId="5832C317" w:rsidR="001D19C4" w:rsidRDefault="001D19C4" w:rsidP="003643C8">
      <w:pPr>
        <w:pStyle w:val="ListParagraph"/>
        <w:numPr>
          <w:ilvl w:val="0"/>
          <w:numId w:val="123"/>
        </w:numPr>
      </w:pPr>
      <w:r>
        <w:lastRenderedPageBreak/>
        <w:t>Reduced Token Theft Impact: tokens</w:t>
      </w:r>
      <w:r w:rsidR="00B40A2A">
        <w:t xml:space="preserve"> </w:t>
      </w:r>
      <w:proofErr w:type="spellStart"/>
      <w:r w:rsidR="00B40A2A">
        <w:t>bị</w:t>
      </w:r>
      <w:proofErr w:type="spellEnd"/>
      <w:r w:rsidR="00B40A2A">
        <w:t xml:space="preserve"> </w:t>
      </w:r>
      <w:proofErr w:type="spellStart"/>
      <w:r w:rsidR="00B40A2A">
        <w:t>đánh</w:t>
      </w:r>
      <w:proofErr w:type="spellEnd"/>
      <w:r w:rsidR="00B40A2A">
        <w:t xml:space="preserve"> </w:t>
      </w:r>
      <w:proofErr w:type="spellStart"/>
      <w:r w:rsidR="00B40A2A">
        <w:t>cắp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private key</w:t>
      </w:r>
      <w:r w:rsidR="004818DC">
        <w:t xml:space="preserve"> </w:t>
      </w:r>
      <w:proofErr w:type="spellStart"/>
      <w:r w:rsidR="004818DC">
        <w:t>tương</w:t>
      </w:r>
      <w:proofErr w:type="spellEnd"/>
      <w:r w:rsidR="004818DC">
        <w:t xml:space="preserve"> </w:t>
      </w:r>
      <w:proofErr w:type="spellStart"/>
      <w:r w:rsidR="004818DC">
        <w:t>ứng</w:t>
      </w:r>
      <w:proofErr w:type="spellEnd"/>
      <w:r w:rsidR="004818DC">
        <w:t>.</w:t>
      </w:r>
    </w:p>
    <w:p w14:paraId="665DA18A" w14:textId="09D59929" w:rsidR="001D19C4" w:rsidRDefault="003643C8" w:rsidP="001D19C4">
      <w:r>
        <w:t xml:space="preserve">Lợi </w:t>
      </w:r>
      <w:proofErr w:type="spellStart"/>
      <w:r>
        <w:t>ích</w:t>
      </w:r>
      <w:proofErr w:type="spellEnd"/>
      <w:r w:rsidR="001D19C4">
        <w:t>:</w:t>
      </w:r>
    </w:p>
    <w:p w14:paraId="310B1AED" w14:textId="23BC402B" w:rsidR="001D19C4" w:rsidRDefault="001D19C4" w:rsidP="003643C8">
      <w:pPr>
        <w:pStyle w:val="ListParagraph"/>
        <w:numPr>
          <w:ilvl w:val="0"/>
          <w:numId w:val="124"/>
        </w:numPr>
      </w:pPr>
      <w:r>
        <w:t xml:space="preserve">Centralized Policy Enforcement: </w:t>
      </w:r>
      <w:proofErr w:type="spellStart"/>
      <w:r>
        <w:t>Tại</w:t>
      </w:r>
      <w:proofErr w:type="spellEnd"/>
      <w:r>
        <w:t xml:space="preserve"> proxy layer</w:t>
      </w:r>
      <w:r w:rsidR="00783CA3">
        <w:t>.</w:t>
      </w:r>
    </w:p>
    <w:p w14:paraId="1214D03D" w14:textId="0085AFF7" w:rsidR="001D19C4" w:rsidRDefault="001D19C4" w:rsidP="003643C8">
      <w:pPr>
        <w:pStyle w:val="ListParagraph"/>
        <w:numPr>
          <w:ilvl w:val="0"/>
          <w:numId w:val="124"/>
        </w:numPr>
      </w:pPr>
      <w:r>
        <w:t xml:space="preserve">Scalable Architecture: Auto Scaling Groups </w:t>
      </w:r>
      <w:proofErr w:type="spellStart"/>
      <w:r>
        <w:t>và</w:t>
      </w:r>
      <w:proofErr w:type="spellEnd"/>
      <w:r>
        <w:t xml:space="preserve"> Multi-AZ deployment</w:t>
      </w:r>
      <w:r w:rsidR="00783CA3">
        <w:t>.</w:t>
      </w:r>
    </w:p>
    <w:p w14:paraId="43857B58" w14:textId="2BB853E5" w:rsidR="001D19C4" w:rsidRDefault="001D19C4" w:rsidP="003643C8">
      <w:pPr>
        <w:pStyle w:val="ListParagraph"/>
        <w:numPr>
          <w:ilvl w:val="0"/>
          <w:numId w:val="124"/>
        </w:numPr>
      </w:pPr>
      <w:r>
        <w:t xml:space="preserve">Cloud-native Integration: </w:t>
      </w:r>
      <w:proofErr w:type="spellStart"/>
      <w:r w:rsidR="009D25D0">
        <w:t>Tận</w:t>
      </w:r>
      <w:proofErr w:type="spellEnd"/>
      <w:r w:rsidR="009D25D0">
        <w:t xml:space="preserve"> </w:t>
      </w:r>
      <w:proofErr w:type="spellStart"/>
      <w:r w:rsidR="009D25D0">
        <w:t>dụng</w:t>
      </w:r>
      <w:proofErr w:type="spellEnd"/>
      <w:r w:rsidR="00682760">
        <w:t xml:space="preserve"> </w:t>
      </w:r>
      <w:proofErr w:type="spellStart"/>
      <w:r w:rsidR="00682760">
        <w:t>những</w:t>
      </w:r>
      <w:proofErr w:type="spellEnd"/>
      <w:r w:rsidR="00682760">
        <w:t xml:space="preserve"> </w:t>
      </w:r>
      <w:proofErr w:type="spellStart"/>
      <w:r w:rsidR="00682760">
        <w:t>dịch</w:t>
      </w:r>
      <w:proofErr w:type="spellEnd"/>
      <w:r w:rsidR="00682760">
        <w:t xml:space="preserve"> </w:t>
      </w:r>
      <w:proofErr w:type="spellStart"/>
      <w:r w:rsidR="00682760">
        <w:t>vụ</w:t>
      </w:r>
      <w:proofErr w:type="spellEnd"/>
      <w:r w:rsidR="00682760">
        <w:t xml:space="preserve"> </w:t>
      </w:r>
      <w:proofErr w:type="spellStart"/>
      <w:r w:rsidR="00682760">
        <w:t>được</w:t>
      </w:r>
      <w:proofErr w:type="spellEnd"/>
      <w:r w:rsidR="00682760">
        <w:t xml:space="preserve"> AWS </w:t>
      </w:r>
      <w:proofErr w:type="spellStart"/>
      <w:r w:rsidR="00682760">
        <w:t>quản</w:t>
      </w:r>
      <w:proofErr w:type="spellEnd"/>
      <w:r w:rsidR="00682760">
        <w:t xml:space="preserve"> </w:t>
      </w:r>
      <w:proofErr w:type="spellStart"/>
      <w:r w:rsidR="00682760">
        <w:t>lý</w:t>
      </w:r>
      <w:proofErr w:type="spellEnd"/>
      <w:r w:rsidR="00682760">
        <w:t>.</w:t>
      </w:r>
    </w:p>
    <w:p w14:paraId="68DD0C1D" w14:textId="044185C7" w:rsidR="001D19C4" w:rsidRPr="001D19C4" w:rsidRDefault="001D19C4" w:rsidP="003643C8">
      <w:pPr>
        <w:pStyle w:val="ListParagraph"/>
        <w:numPr>
          <w:ilvl w:val="0"/>
          <w:numId w:val="124"/>
        </w:numPr>
      </w:pPr>
      <w:r>
        <w:t>Comprehensive Monitoring: CloudWatch,</w:t>
      </w:r>
      <w:r w:rsidR="004A04D2">
        <w:t xml:space="preserve"> </w:t>
      </w:r>
      <w:proofErr w:type="spellStart"/>
      <w:r w:rsidR="004A04D2">
        <w:t>tích</w:t>
      </w:r>
      <w:proofErr w:type="spellEnd"/>
      <w:r w:rsidR="004A04D2">
        <w:t xml:space="preserve"> </w:t>
      </w:r>
      <w:proofErr w:type="spellStart"/>
      <w:r w:rsidR="004A04D2">
        <w:t>hợp</w:t>
      </w:r>
      <w:proofErr w:type="spellEnd"/>
      <w:r>
        <w:t xml:space="preserve"> X-Ray</w:t>
      </w:r>
      <w:r w:rsidR="004A04D2">
        <w:t>.</w:t>
      </w:r>
    </w:p>
    <w:p w14:paraId="48A89B92" w14:textId="7F900B7F" w:rsidR="001D19C4" w:rsidRPr="001D19C4" w:rsidRDefault="001D19C4" w:rsidP="001D19C4">
      <w:pPr>
        <w:pStyle w:val="Heading3"/>
        <w:rPr>
          <w:bCs/>
          <w:lang w:val="vi-VN"/>
        </w:rPr>
      </w:pPr>
      <w:bookmarkStart w:id="24" w:name="_Toc211435309"/>
      <w:r w:rsidRPr="001D19C4">
        <w:rPr>
          <w:bCs/>
          <w:lang w:val="vi-VN"/>
        </w:rPr>
        <w:t xml:space="preserve">Thách thức và </w:t>
      </w:r>
      <w:proofErr w:type="spellStart"/>
      <w:r>
        <w:rPr>
          <w:bCs/>
        </w:rPr>
        <w:t>hạn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chế</w:t>
      </w:r>
      <w:bookmarkEnd w:id="24"/>
      <w:proofErr w:type="spellEnd"/>
    </w:p>
    <w:p w14:paraId="2D7E3C9E" w14:textId="2BAFE2B3" w:rsidR="001D19C4" w:rsidRDefault="003643C8" w:rsidP="001D19C4"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 w:rsidR="001D19C4">
        <w:t>:</w:t>
      </w:r>
    </w:p>
    <w:p w14:paraId="5EE852DC" w14:textId="0ED36410" w:rsidR="001D19C4" w:rsidRDefault="00FA50D3" w:rsidP="003643C8">
      <w:pPr>
        <w:pStyle w:val="ListParagraph"/>
        <w:numPr>
          <w:ilvl w:val="0"/>
          <w:numId w:val="125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r w:rsidR="0028260F">
        <w:t xml:space="preserve">them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 w:rsidR="001D19C4">
        <w:t xml:space="preserve"> cryptographic</w:t>
      </w:r>
      <w:r>
        <w:t>.</w:t>
      </w:r>
    </w:p>
    <w:p w14:paraId="10583A56" w14:textId="51CE18DF" w:rsidR="00B620EE" w:rsidRDefault="00B620EE" w:rsidP="001D19C4">
      <w:pPr>
        <w:pStyle w:val="ListParagraph"/>
        <w:numPr>
          <w:ilvl w:val="0"/>
          <w:numId w:val="125"/>
        </w:numPr>
      </w:pPr>
      <w:proofErr w:type="spellStart"/>
      <w:r w:rsidRPr="00B620EE">
        <w:t>Độ</w:t>
      </w:r>
      <w:proofErr w:type="spellEnd"/>
      <w:r w:rsidRPr="00B620EE">
        <w:t xml:space="preserve"> </w:t>
      </w:r>
      <w:proofErr w:type="spellStart"/>
      <w:r w:rsidRPr="00B620EE">
        <w:t>trễ</w:t>
      </w:r>
      <w:proofErr w:type="spellEnd"/>
      <w:r w:rsidRPr="00B620EE">
        <w:t xml:space="preserve"> </w:t>
      </w:r>
      <w:proofErr w:type="spellStart"/>
      <w:r w:rsidRPr="00B620EE">
        <w:t>xác</w:t>
      </w:r>
      <w:proofErr w:type="spellEnd"/>
      <w:r w:rsidRPr="00B620EE">
        <w:t xml:space="preserve"> </w:t>
      </w:r>
      <w:proofErr w:type="spellStart"/>
      <w:r w:rsidRPr="00B620EE">
        <w:t>thực</w:t>
      </w:r>
      <w:proofErr w:type="spellEnd"/>
      <w:r w:rsidRPr="00B620EE">
        <w:t xml:space="preserve"> </w:t>
      </w:r>
      <w:proofErr w:type="spellStart"/>
      <w:r w:rsidRPr="00B620EE">
        <w:t>chứng</w:t>
      </w:r>
      <w:proofErr w:type="spellEnd"/>
      <w:r w:rsidRPr="00B620EE">
        <w:t xml:space="preserve"> </w:t>
      </w:r>
      <w:proofErr w:type="spellStart"/>
      <w:r w:rsidRPr="00B620EE">
        <w:t>chỉ</w:t>
      </w:r>
      <w:proofErr w:type="spellEnd"/>
      <w:r w:rsidR="006E7667">
        <w:t>.</w:t>
      </w:r>
    </w:p>
    <w:p w14:paraId="513E6B75" w14:textId="6A9D0A69" w:rsidR="00B620EE" w:rsidRDefault="00B620EE" w:rsidP="001D19C4">
      <w:pPr>
        <w:pStyle w:val="ListParagraph"/>
        <w:numPr>
          <w:ilvl w:val="0"/>
          <w:numId w:val="125"/>
        </w:numPr>
      </w:pPr>
      <w:proofErr w:type="spellStart"/>
      <w:r w:rsidRPr="00B620EE">
        <w:t>Thời</w:t>
      </w:r>
      <w:proofErr w:type="spellEnd"/>
      <w:r w:rsidRPr="00B620EE">
        <w:t xml:space="preserve"> </w:t>
      </w:r>
      <w:proofErr w:type="spellStart"/>
      <w:r w:rsidRPr="00B620EE">
        <w:t>gian</w:t>
      </w:r>
      <w:proofErr w:type="spellEnd"/>
      <w:r w:rsidRPr="00B620EE">
        <w:t xml:space="preserve"> </w:t>
      </w:r>
      <w:proofErr w:type="spellStart"/>
      <w:r w:rsidRPr="00B620EE">
        <w:t>tạo</w:t>
      </w:r>
      <w:proofErr w:type="spellEnd"/>
      <w:r w:rsidRPr="00B620EE">
        <w:t xml:space="preserve"> </w:t>
      </w:r>
      <w:proofErr w:type="spellStart"/>
      <w:r w:rsidRPr="00B620EE">
        <w:t>và</w:t>
      </w:r>
      <w:proofErr w:type="spellEnd"/>
      <w:r w:rsidRPr="00B620EE">
        <w:t xml:space="preserve"> </w:t>
      </w:r>
      <w:proofErr w:type="spellStart"/>
      <w:r w:rsidRPr="00B620EE">
        <w:t>xác</w:t>
      </w:r>
      <w:proofErr w:type="spellEnd"/>
      <w:r w:rsidRPr="00B620EE">
        <w:t xml:space="preserve"> </w:t>
      </w:r>
      <w:proofErr w:type="spellStart"/>
      <w:r w:rsidRPr="00B620EE">
        <w:t>minh</w:t>
      </w:r>
      <w:proofErr w:type="spellEnd"/>
      <w:r w:rsidRPr="00B620EE">
        <w:t xml:space="preserve"> </w:t>
      </w:r>
      <w:proofErr w:type="spellStart"/>
      <w:r w:rsidRPr="00B620EE">
        <w:t>bằng</w:t>
      </w:r>
      <w:proofErr w:type="spellEnd"/>
      <w:r w:rsidRPr="00B620EE">
        <w:t xml:space="preserve"> </w:t>
      </w:r>
      <w:proofErr w:type="spellStart"/>
      <w:r w:rsidRPr="00B620EE">
        <w:t>chứng</w:t>
      </w:r>
      <w:proofErr w:type="spellEnd"/>
      <w:r w:rsidRPr="00B620EE">
        <w:t xml:space="preserve"> </w:t>
      </w:r>
      <w:proofErr w:type="spellStart"/>
      <w:r w:rsidRPr="00B620EE">
        <w:t>DPoP</w:t>
      </w:r>
      <w:proofErr w:type="spellEnd"/>
      <w:r w:rsidR="006E7667">
        <w:t>.</w:t>
      </w:r>
    </w:p>
    <w:p w14:paraId="327999A8" w14:textId="105CC000" w:rsidR="001D19C4" w:rsidRDefault="003643C8" w:rsidP="001D19C4"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 w:rsidR="001D19C4">
        <w:t>:</w:t>
      </w:r>
    </w:p>
    <w:p w14:paraId="7E0881F1" w14:textId="0DE62961" w:rsidR="001D19C4" w:rsidRDefault="00EB1F0C" w:rsidP="003643C8">
      <w:pPr>
        <w:pStyle w:val="ListParagraph"/>
        <w:numPr>
          <w:ilvl w:val="0"/>
          <w:numId w:val="126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 w:rsidR="00686009">
        <w:t xml:space="preserve"> PKI</w:t>
      </w:r>
      <w:r w:rsidR="006E7667">
        <w:t>.</w:t>
      </w:r>
    </w:p>
    <w:p w14:paraId="3CE74D04" w14:textId="25A55176" w:rsidR="00E718AE" w:rsidRDefault="00E718AE" w:rsidP="001D19C4">
      <w:pPr>
        <w:pStyle w:val="ListParagraph"/>
        <w:numPr>
          <w:ilvl w:val="0"/>
          <w:numId w:val="126"/>
        </w:numPr>
      </w:pPr>
      <w:proofErr w:type="spellStart"/>
      <w:r w:rsidRPr="00E718AE">
        <w:t>Tự</w:t>
      </w:r>
      <w:proofErr w:type="spellEnd"/>
      <w:r w:rsidRPr="00E718AE">
        <w:t xml:space="preserve"> </w:t>
      </w:r>
      <w:proofErr w:type="spellStart"/>
      <w:r w:rsidRPr="00E718AE">
        <w:t>động</w:t>
      </w:r>
      <w:proofErr w:type="spellEnd"/>
      <w:r w:rsidRPr="00E718AE">
        <w:t xml:space="preserve"> </w:t>
      </w:r>
      <w:proofErr w:type="spellStart"/>
      <w:r w:rsidRPr="00E718AE">
        <w:t>hóa</w:t>
      </w:r>
      <w:proofErr w:type="spellEnd"/>
      <w:r w:rsidRPr="00E718AE">
        <w:t xml:space="preserve"> </w:t>
      </w:r>
      <w:proofErr w:type="spellStart"/>
      <w:r w:rsidRPr="00E718AE">
        <w:t>vòng</w:t>
      </w:r>
      <w:proofErr w:type="spellEnd"/>
      <w:r w:rsidRPr="00E718AE">
        <w:t xml:space="preserve"> </w:t>
      </w:r>
      <w:proofErr w:type="spellStart"/>
      <w:r w:rsidRPr="00E718AE">
        <w:t>đời</w:t>
      </w:r>
      <w:proofErr w:type="spellEnd"/>
      <w:r w:rsidRPr="00E718AE">
        <w:t xml:space="preserve"> </w:t>
      </w:r>
      <w:proofErr w:type="spellStart"/>
      <w:r w:rsidRPr="00E718AE">
        <w:t>chứng</w:t>
      </w:r>
      <w:proofErr w:type="spellEnd"/>
      <w:r w:rsidRPr="00E718AE">
        <w:t xml:space="preserve"> </w:t>
      </w:r>
      <w:proofErr w:type="spellStart"/>
      <w:r w:rsidRPr="00E718AE">
        <w:t>chỉ</w:t>
      </w:r>
      <w:proofErr w:type="spellEnd"/>
      <w:r w:rsidR="006E7667">
        <w:t>.</w:t>
      </w:r>
    </w:p>
    <w:p w14:paraId="0D240E91" w14:textId="5232E43F" w:rsidR="00E718AE" w:rsidRDefault="00E718AE" w:rsidP="001D19C4">
      <w:pPr>
        <w:pStyle w:val="ListParagraph"/>
        <w:numPr>
          <w:ilvl w:val="0"/>
          <w:numId w:val="126"/>
        </w:numPr>
      </w:pPr>
      <w:r w:rsidRPr="00E718AE">
        <w:t xml:space="preserve">Quy </w:t>
      </w:r>
      <w:proofErr w:type="spellStart"/>
      <w:r w:rsidRPr="00E718AE">
        <w:t>trình</w:t>
      </w:r>
      <w:proofErr w:type="spellEnd"/>
      <w:r w:rsidRPr="00E718AE">
        <w:t xml:space="preserve"> </w:t>
      </w:r>
      <w:proofErr w:type="spellStart"/>
      <w:r w:rsidRPr="00E718AE">
        <w:t>xoay</w:t>
      </w:r>
      <w:proofErr w:type="spellEnd"/>
      <w:r>
        <w:t xml:space="preserve"> </w:t>
      </w:r>
      <w:proofErr w:type="spellStart"/>
      <w:r>
        <w:t>vòng</w:t>
      </w:r>
      <w:proofErr w:type="spellEnd"/>
      <w:r w:rsidRPr="00E718AE">
        <w:t xml:space="preserve"> </w:t>
      </w:r>
      <w:proofErr w:type="spellStart"/>
      <w:r w:rsidRPr="00E718AE">
        <w:t>khóa</w:t>
      </w:r>
      <w:proofErr w:type="spellEnd"/>
      <w:r w:rsidR="006E7667">
        <w:t>.</w:t>
      </w:r>
    </w:p>
    <w:p w14:paraId="5A0F3315" w14:textId="78E3EF62" w:rsidR="001D19C4" w:rsidRDefault="002813CF" w:rsidP="001D19C4"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 w:rsidR="00AB203F">
        <w:t xml:space="preserve"> </w:t>
      </w:r>
      <w:proofErr w:type="spellStart"/>
      <w:r w:rsidR="00AB203F">
        <w:t>phía</w:t>
      </w:r>
      <w:proofErr w:type="spellEnd"/>
      <w:r w:rsidR="00AB203F">
        <w:t xml:space="preserve"> client</w:t>
      </w:r>
      <w:r w:rsidR="001D19C4">
        <w:t>:</w:t>
      </w:r>
    </w:p>
    <w:p w14:paraId="3FDA911E" w14:textId="396D0F73" w:rsidR="003E536E" w:rsidRDefault="003E536E" w:rsidP="003643C8">
      <w:pPr>
        <w:pStyle w:val="ListParagraph"/>
        <w:numPr>
          <w:ilvl w:val="0"/>
          <w:numId w:val="127"/>
        </w:numPr>
      </w:pPr>
      <w:r>
        <w:t>T</w:t>
      </w:r>
      <w:r w:rsidRPr="003E536E">
        <w:t xml:space="preserve">hư </w:t>
      </w:r>
      <w:proofErr w:type="spellStart"/>
      <w:r w:rsidRPr="003E536E"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 w:rsidRPr="003E536E">
        <w:t xml:space="preserve"> </w:t>
      </w:r>
      <w:proofErr w:type="spellStart"/>
      <w:r w:rsidRPr="003E536E">
        <w:t>cho</w:t>
      </w:r>
      <w:proofErr w:type="spellEnd"/>
      <w:r w:rsidRPr="003E536E">
        <w:t xml:space="preserve"> </w:t>
      </w:r>
      <w:proofErr w:type="spellStart"/>
      <w:r w:rsidRPr="003E536E">
        <w:t>DPoP</w:t>
      </w:r>
      <w:proofErr w:type="spellEnd"/>
      <w:r w:rsidR="000C7CEC">
        <w:t>.</w:t>
      </w:r>
    </w:p>
    <w:p w14:paraId="37F1A154" w14:textId="29B254D4" w:rsidR="00AB203F" w:rsidRDefault="00AB203F" w:rsidP="003643C8">
      <w:pPr>
        <w:pStyle w:val="ListParagraph"/>
        <w:numPr>
          <w:ilvl w:val="0"/>
          <w:numId w:val="127"/>
        </w:numPr>
      </w:pPr>
      <w:proofErr w:type="spellStart"/>
      <w:r w:rsidRPr="00AB203F">
        <w:t>Yêu</w:t>
      </w:r>
      <w:proofErr w:type="spellEnd"/>
      <w:r w:rsidRPr="00AB203F">
        <w:t xml:space="preserve"> </w:t>
      </w:r>
      <w:proofErr w:type="spellStart"/>
      <w:r w:rsidRPr="00AB203F">
        <w:t>cầu</w:t>
      </w:r>
      <w:proofErr w:type="spellEnd"/>
      <w:r w:rsidRPr="00AB203F">
        <w:t xml:space="preserve"> </w:t>
      </w:r>
      <w:proofErr w:type="spellStart"/>
      <w:r w:rsidRPr="00AB203F">
        <w:t>lưu</w:t>
      </w:r>
      <w:proofErr w:type="spellEnd"/>
      <w:r w:rsidRPr="00AB203F">
        <w:t xml:space="preserve"> </w:t>
      </w:r>
      <w:proofErr w:type="spellStart"/>
      <w:r w:rsidRPr="00AB203F">
        <w:t>trữ</w:t>
      </w:r>
      <w:proofErr w:type="spellEnd"/>
      <w:r w:rsidRPr="00AB203F">
        <w:t xml:space="preserve"> </w:t>
      </w:r>
      <w:proofErr w:type="spellStart"/>
      <w:r w:rsidRPr="00AB203F">
        <w:t>khóa</w:t>
      </w:r>
      <w:proofErr w:type="spellEnd"/>
      <w:r w:rsidRPr="00AB203F">
        <w:t xml:space="preserve"> an </w:t>
      </w:r>
      <w:proofErr w:type="spellStart"/>
      <w:r w:rsidRPr="00AB203F">
        <w:t>toàn</w:t>
      </w:r>
      <w:proofErr w:type="spellEnd"/>
      <w:r w:rsidR="000C7CEC">
        <w:t>.</w:t>
      </w:r>
    </w:p>
    <w:p w14:paraId="272FE69F" w14:textId="27F67EBA" w:rsidR="001D19C4" w:rsidRPr="003643C8" w:rsidRDefault="000C7CEC" w:rsidP="003643C8">
      <w:pPr>
        <w:pStyle w:val="ListParagraph"/>
        <w:numPr>
          <w:ilvl w:val="0"/>
          <w:numId w:val="127"/>
        </w:numPr>
      </w:pPr>
      <w:r w:rsidRPr="000C7CEC">
        <w:t xml:space="preserve">Quy </w:t>
      </w:r>
      <w:proofErr w:type="spellStart"/>
      <w:r w:rsidRPr="000C7CEC">
        <w:t>trình</w:t>
      </w:r>
      <w:proofErr w:type="spellEnd"/>
      <w:r w:rsidRPr="000C7CEC">
        <w:t xml:space="preserve"> </w:t>
      </w:r>
      <w:proofErr w:type="spellStart"/>
      <w:r w:rsidRPr="000C7CEC">
        <w:t>đăng</w:t>
      </w:r>
      <w:proofErr w:type="spellEnd"/>
      <w:r w:rsidRPr="000C7CEC">
        <w:t xml:space="preserve"> </w:t>
      </w:r>
      <w:proofErr w:type="spellStart"/>
      <w:r w:rsidRPr="000C7CEC">
        <w:t>ký</w:t>
      </w:r>
      <w:proofErr w:type="spellEnd"/>
      <w:r w:rsidRPr="000C7CEC">
        <w:t xml:space="preserve"> </w:t>
      </w:r>
      <w:proofErr w:type="spellStart"/>
      <w:r w:rsidRPr="000C7CEC">
        <w:t>chứng</w:t>
      </w:r>
      <w:proofErr w:type="spellEnd"/>
      <w:r w:rsidRPr="000C7CEC">
        <w:t xml:space="preserve"> </w:t>
      </w:r>
      <w:proofErr w:type="spellStart"/>
      <w:r w:rsidRPr="000C7CEC">
        <w:t>chỉ</w:t>
      </w:r>
      <w:proofErr w:type="spellEnd"/>
      <w:r>
        <w:t>.</w:t>
      </w:r>
    </w:p>
    <w:p w14:paraId="2FF0F94C" w14:textId="18B3A044" w:rsidR="001D19C4" w:rsidRDefault="001D19C4" w:rsidP="001D19C4">
      <w:pPr>
        <w:pStyle w:val="Heading2"/>
      </w:pPr>
      <w:bookmarkStart w:id="25" w:name="_Toc211435310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25"/>
      <w:proofErr w:type="spellEnd"/>
    </w:p>
    <w:p w14:paraId="3959D669" w14:textId="2A82FCE7" w:rsidR="001D19C4" w:rsidRDefault="001D19C4" w:rsidP="001D19C4">
      <w:proofErr w:type="spellStart"/>
      <w:r>
        <w:t>Phần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:</w:t>
      </w:r>
    </w:p>
    <w:p w14:paraId="6EDB8709" w14:textId="1E869982" w:rsidR="001D19C4" w:rsidRDefault="007F5DDD" w:rsidP="001D19C4">
      <w:pPr>
        <w:pStyle w:val="Heading3"/>
        <w:rPr>
          <w:bCs/>
        </w:rPr>
      </w:pPr>
      <w:bookmarkStart w:id="26" w:name="_Toc211435311"/>
      <w:proofErr w:type="spellStart"/>
      <w:r>
        <w:rPr>
          <w:bCs/>
        </w:rPr>
        <w:t>Phân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độ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quả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bảo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mật</w:t>
      </w:r>
      <w:bookmarkEnd w:id="26"/>
      <w:proofErr w:type="spellEnd"/>
    </w:p>
    <w:p w14:paraId="73E2FD77" w14:textId="77777777" w:rsidR="001D19C4" w:rsidRPr="001D19C4" w:rsidRDefault="001D19C4" w:rsidP="001D19C4">
      <w:pPr>
        <w:rPr>
          <w:lang w:val="vi-VN"/>
        </w:rPr>
      </w:pPr>
      <w:r w:rsidRPr="001D19C4">
        <w:rPr>
          <w:i/>
          <w:iCs/>
          <w:lang w:val="vi-VN"/>
        </w:rPr>
        <w:t>"Kết hợp mTLS và token-based PoP có giảm đáng kể nguy cơ token theft/replay so với chỉ dùng bearer JWT + TLS không?"</w:t>
      </w:r>
    </w:p>
    <w:p w14:paraId="6622B91C" w14:textId="77777777" w:rsidR="001D19C4" w:rsidRPr="001D19C4" w:rsidRDefault="001D19C4" w:rsidP="001D19C4">
      <w:pPr>
        <w:rPr>
          <w:lang w:val="vi-VN"/>
        </w:rPr>
      </w:pPr>
      <w:r w:rsidRPr="001D19C4">
        <w:rPr>
          <w:b/>
          <w:bCs/>
          <w:lang w:val="vi-VN"/>
        </w:rPr>
        <w:lastRenderedPageBreak/>
        <w:t>Phương pháp đánh giá:</w:t>
      </w:r>
    </w:p>
    <w:p w14:paraId="5D24632D" w14:textId="76A30299" w:rsidR="001D19C4" w:rsidRPr="001D19C4" w:rsidRDefault="001D19C4" w:rsidP="001D19C4">
      <w:pPr>
        <w:numPr>
          <w:ilvl w:val="0"/>
          <w:numId w:val="84"/>
        </w:numPr>
        <w:rPr>
          <w:lang w:val="vi-VN"/>
        </w:rPr>
      </w:pPr>
      <w:r w:rsidRPr="001D19C4">
        <w:rPr>
          <w:b/>
          <w:bCs/>
          <w:lang w:val="vi-VN"/>
        </w:rPr>
        <w:t xml:space="preserve">Threat </w:t>
      </w:r>
      <w:r w:rsidR="003643C8">
        <w:rPr>
          <w:b/>
          <w:bCs/>
        </w:rPr>
        <w:t>m</w:t>
      </w:r>
      <w:r w:rsidRPr="001D19C4">
        <w:rPr>
          <w:b/>
          <w:bCs/>
          <w:lang w:val="vi-VN"/>
        </w:rPr>
        <w:t>odeling:</w:t>
      </w:r>
    </w:p>
    <w:p w14:paraId="57FDA6CA" w14:textId="77777777" w:rsidR="001D19C4" w:rsidRPr="001D19C4" w:rsidRDefault="001D19C4" w:rsidP="001D19C4">
      <w:pPr>
        <w:pStyle w:val="ListParagraph"/>
        <w:numPr>
          <w:ilvl w:val="0"/>
          <w:numId w:val="86"/>
        </w:numPr>
        <w:ind w:left="1440"/>
        <w:rPr>
          <w:lang w:val="vi-VN"/>
        </w:rPr>
      </w:pPr>
      <w:r w:rsidRPr="001D19C4">
        <w:rPr>
          <w:lang w:val="vi-VN"/>
        </w:rPr>
        <w:t>Định nghĩa các attack vectors chính</w:t>
      </w:r>
    </w:p>
    <w:p w14:paraId="38F46D5F" w14:textId="77777777" w:rsidR="001D19C4" w:rsidRPr="001D19C4" w:rsidRDefault="001D19C4" w:rsidP="001D19C4">
      <w:pPr>
        <w:pStyle w:val="ListParagraph"/>
        <w:numPr>
          <w:ilvl w:val="0"/>
          <w:numId w:val="86"/>
        </w:numPr>
        <w:ind w:left="1440"/>
        <w:rPr>
          <w:lang w:val="vi-VN"/>
        </w:rPr>
      </w:pPr>
      <w:r w:rsidRPr="001D19C4">
        <w:rPr>
          <w:lang w:val="vi-VN"/>
        </w:rPr>
        <w:t>So sánh attack success probability</w:t>
      </w:r>
    </w:p>
    <w:p w14:paraId="1414B520" w14:textId="77777777" w:rsidR="001D19C4" w:rsidRPr="001D19C4" w:rsidRDefault="001D19C4" w:rsidP="001D19C4">
      <w:pPr>
        <w:pStyle w:val="ListParagraph"/>
        <w:numPr>
          <w:ilvl w:val="0"/>
          <w:numId w:val="86"/>
        </w:numPr>
        <w:ind w:left="1440"/>
        <w:rPr>
          <w:lang w:val="vi-VN"/>
        </w:rPr>
      </w:pPr>
      <w:r w:rsidRPr="001D19C4">
        <w:rPr>
          <w:lang w:val="vi-VN"/>
        </w:rPr>
        <w:t>Phân tích blast radius khi compromise</w:t>
      </w:r>
    </w:p>
    <w:p w14:paraId="79753768" w14:textId="4FF04942" w:rsidR="001D19C4" w:rsidRPr="004E0843" w:rsidRDefault="001D19C4" w:rsidP="001D19C4">
      <w:pPr>
        <w:numPr>
          <w:ilvl w:val="0"/>
          <w:numId w:val="84"/>
        </w:numPr>
        <w:rPr>
          <w:lang w:val="vi-VN"/>
        </w:rPr>
      </w:pPr>
      <w:r w:rsidRPr="001D19C4">
        <w:rPr>
          <w:b/>
          <w:bCs/>
          <w:lang w:val="vi-VN"/>
        </w:rPr>
        <w:t xml:space="preserve">Security </w:t>
      </w:r>
      <w:r w:rsidR="003643C8">
        <w:rPr>
          <w:b/>
          <w:bCs/>
        </w:rPr>
        <w:t>t</w:t>
      </w:r>
      <w:r w:rsidRPr="001D19C4">
        <w:rPr>
          <w:b/>
          <w:bCs/>
          <w:lang w:val="vi-VN"/>
        </w:rPr>
        <w:t>esting:</w:t>
      </w:r>
    </w:p>
    <w:p w14:paraId="7BBBE362" w14:textId="54A65E65" w:rsidR="004E0843" w:rsidRPr="007506FF" w:rsidRDefault="004E0843" w:rsidP="007506FF">
      <w:pPr>
        <w:pStyle w:val="ListParagraph"/>
        <w:numPr>
          <w:ilvl w:val="0"/>
          <w:numId w:val="133"/>
        </w:numPr>
        <w:rPr>
          <w:lang w:val="vi-VN"/>
        </w:rPr>
      </w:pPr>
      <w:r w:rsidRPr="007506FF">
        <w:rPr>
          <w:lang w:val="vi-VN"/>
        </w:rPr>
        <w:t>Mô phỏng đánh cắp token</w:t>
      </w:r>
      <w:r w:rsidR="00B747DB">
        <w:t>.</w:t>
      </w:r>
    </w:p>
    <w:p w14:paraId="720F1ABD" w14:textId="605915CE" w:rsidR="004E0843" w:rsidRPr="007506FF" w:rsidRDefault="004E0843" w:rsidP="007506FF">
      <w:pPr>
        <w:pStyle w:val="ListParagraph"/>
        <w:numPr>
          <w:ilvl w:val="0"/>
          <w:numId w:val="133"/>
        </w:numPr>
        <w:rPr>
          <w:lang w:val="vi-VN"/>
        </w:rPr>
      </w:pPr>
      <w:r w:rsidRPr="007506FF">
        <w:rPr>
          <w:lang w:val="vi-VN"/>
        </w:rPr>
        <w:t>Replay attack testing</w:t>
      </w:r>
      <w:r w:rsidR="00B747DB">
        <w:t>.</w:t>
      </w:r>
    </w:p>
    <w:p w14:paraId="4881B37B" w14:textId="0D802B60" w:rsidR="004E0843" w:rsidRPr="007506FF" w:rsidRDefault="004E0843" w:rsidP="007506FF">
      <w:pPr>
        <w:pStyle w:val="ListParagraph"/>
        <w:numPr>
          <w:ilvl w:val="0"/>
          <w:numId w:val="133"/>
        </w:numPr>
        <w:rPr>
          <w:lang w:val="vi-VN"/>
        </w:rPr>
      </w:pPr>
      <w:r w:rsidRPr="007506FF">
        <w:rPr>
          <w:lang w:val="vi-VN"/>
        </w:rPr>
        <w:t>Kiểm tra tấn công trung gian</w:t>
      </w:r>
      <w:r w:rsidR="00B747DB">
        <w:t>.</w:t>
      </w:r>
    </w:p>
    <w:p w14:paraId="34655BA0" w14:textId="0588EEC9" w:rsidR="004E0843" w:rsidRPr="007506FF" w:rsidRDefault="009A2539" w:rsidP="007506FF">
      <w:pPr>
        <w:pStyle w:val="ListParagraph"/>
        <w:numPr>
          <w:ilvl w:val="0"/>
          <w:numId w:val="133"/>
        </w:numPr>
        <w:rPr>
          <w:lang w:val="vi-VN"/>
        </w:rPr>
      </w:pPr>
      <w:r w:rsidRPr="009A2539">
        <w:rPr>
          <w:lang w:val="vi-VN"/>
        </w:rPr>
        <w:t>Thử nghiệm bỏ qua xác thực chứng chỉ</w:t>
      </w:r>
      <w:r w:rsidR="00D923B8">
        <w:t>.</w:t>
      </w:r>
    </w:p>
    <w:p w14:paraId="4DE9B455" w14:textId="45EB7DA6" w:rsidR="001D19C4" w:rsidRPr="001D19C4" w:rsidRDefault="001D19C4" w:rsidP="001D19C4">
      <w:pPr>
        <w:numPr>
          <w:ilvl w:val="0"/>
          <w:numId w:val="84"/>
        </w:numPr>
        <w:rPr>
          <w:lang w:val="vi-VN"/>
        </w:rPr>
      </w:pPr>
      <w:r w:rsidRPr="001D19C4">
        <w:rPr>
          <w:b/>
          <w:bCs/>
          <w:lang w:val="vi-VN"/>
        </w:rPr>
        <w:t xml:space="preserve">Comparative </w:t>
      </w:r>
      <w:r w:rsidR="003643C8">
        <w:rPr>
          <w:b/>
          <w:bCs/>
        </w:rPr>
        <w:t>a</w:t>
      </w:r>
      <w:r w:rsidRPr="001D19C4">
        <w:rPr>
          <w:b/>
          <w:bCs/>
          <w:lang w:val="vi-VN"/>
        </w:rPr>
        <w:t>nalysis:</w:t>
      </w:r>
    </w:p>
    <w:p w14:paraId="19B8079C" w14:textId="5F10D6D7" w:rsidR="001D19C4" w:rsidRPr="001D19C4" w:rsidRDefault="007D5E50" w:rsidP="001D19C4">
      <w:pPr>
        <w:ind w:left="360"/>
        <w:rPr>
          <w:lang w:val="vi-VN"/>
        </w:rPr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 w:rsidR="001D19C4" w:rsidRPr="001D19C4">
        <w:rPr>
          <w:lang w:val="vi-VN"/>
        </w:rPr>
        <w:t>:</w:t>
      </w:r>
    </w:p>
    <w:p w14:paraId="4408A046" w14:textId="61A16BE3" w:rsidR="001D19C4" w:rsidRPr="001D19C4" w:rsidRDefault="001D19C4" w:rsidP="001D19C4">
      <w:pPr>
        <w:pStyle w:val="ListParagraph"/>
        <w:numPr>
          <w:ilvl w:val="0"/>
          <w:numId w:val="88"/>
        </w:numPr>
        <w:rPr>
          <w:lang w:val="vi-VN"/>
        </w:rPr>
      </w:pPr>
      <w:r w:rsidRPr="001D19C4">
        <w:rPr>
          <w:lang w:val="vi-VN"/>
        </w:rPr>
        <w:t>Bearer JWT + TLS (baseline)</w:t>
      </w:r>
      <w:r w:rsidR="00540CD1">
        <w:t>.</w:t>
      </w:r>
    </w:p>
    <w:p w14:paraId="19F9648A" w14:textId="70494C9D" w:rsidR="001D19C4" w:rsidRPr="001D19C4" w:rsidRDefault="00540CD1" w:rsidP="001D19C4">
      <w:pPr>
        <w:pStyle w:val="ListParagraph"/>
        <w:numPr>
          <w:ilvl w:val="0"/>
          <w:numId w:val="88"/>
        </w:numPr>
        <w:rPr>
          <w:lang w:val="vi-VN"/>
        </w:rPr>
      </w:pPr>
      <w:proofErr w:type="spellStart"/>
      <w:r>
        <w:t>Chỉ</w:t>
      </w:r>
      <w:proofErr w:type="spellEnd"/>
      <w:r>
        <w:t xml:space="preserve"> </w:t>
      </w:r>
      <w:r w:rsidR="001D19C4" w:rsidRPr="001D19C4">
        <w:rPr>
          <w:lang w:val="vi-VN"/>
        </w:rPr>
        <w:t>mTLS</w:t>
      </w:r>
      <w:r>
        <w:t>.</w:t>
      </w:r>
    </w:p>
    <w:p w14:paraId="0F92C413" w14:textId="07432897" w:rsidR="001D19C4" w:rsidRPr="001D19C4" w:rsidRDefault="001D19C4" w:rsidP="001D19C4">
      <w:pPr>
        <w:pStyle w:val="ListParagraph"/>
        <w:numPr>
          <w:ilvl w:val="0"/>
          <w:numId w:val="88"/>
        </w:numPr>
        <w:rPr>
          <w:lang w:val="vi-VN"/>
        </w:rPr>
      </w:pPr>
      <w:r w:rsidRPr="001D19C4">
        <w:rPr>
          <w:lang w:val="vi-VN"/>
        </w:rPr>
        <w:t>Bearer JWT + mTLS</w:t>
      </w:r>
      <w:r w:rsidR="00540CD1">
        <w:t>.</w:t>
      </w:r>
    </w:p>
    <w:p w14:paraId="0E932542" w14:textId="08B4E10C" w:rsidR="001D19C4" w:rsidRPr="001D19C4" w:rsidRDefault="001D19C4" w:rsidP="001D19C4">
      <w:pPr>
        <w:pStyle w:val="ListParagraph"/>
        <w:numPr>
          <w:ilvl w:val="0"/>
          <w:numId w:val="88"/>
        </w:numPr>
        <w:rPr>
          <w:lang w:val="vi-VN"/>
        </w:rPr>
      </w:pPr>
      <w:r w:rsidRPr="001D19C4">
        <w:rPr>
          <w:lang w:val="vi-VN"/>
        </w:rPr>
        <w:t>mTLS + DPoP (proposed)</w:t>
      </w:r>
      <w:r w:rsidR="00540CD1">
        <w:t>.</w:t>
      </w:r>
    </w:p>
    <w:p w14:paraId="3E091EC8" w14:textId="3BFF4F19" w:rsidR="001D19C4" w:rsidRPr="001D19C4" w:rsidRDefault="001D19C4" w:rsidP="001D19C4">
      <w:pPr>
        <w:ind w:left="360"/>
        <w:rPr>
          <w:lang w:val="vi-VN"/>
        </w:rPr>
      </w:pPr>
      <w:r w:rsidRPr="001D19C4">
        <w:rPr>
          <w:lang w:val="vi-VN"/>
        </w:rPr>
        <w:t xml:space="preserve">Attack </w:t>
      </w:r>
      <w:r w:rsidR="003643C8">
        <w:t>v</w:t>
      </w:r>
      <w:r w:rsidRPr="001D19C4">
        <w:rPr>
          <w:lang w:val="vi-VN"/>
        </w:rPr>
        <w:t>ectors:</w:t>
      </w:r>
    </w:p>
    <w:p w14:paraId="7EEEB545" w14:textId="2DBFABAC" w:rsidR="001D19C4" w:rsidRPr="001D19C4" w:rsidRDefault="001D19C4" w:rsidP="001D19C4">
      <w:pPr>
        <w:pStyle w:val="ListParagraph"/>
        <w:numPr>
          <w:ilvl w:val="0"/>
          <w:numId w:val="89"/>
        </w:numPr>
        <w:rPr>
          <w:lang w:val="vi-VN"/>
        </w:rPr>
      </w:pPr>
      <w:r w:rsidRPr="001D19C4">
        <w:rPr>
          <w:lang w:val="vi-VN"/>
        </w:rPr>
        <w:t>XSS-based token theft</w:t>
      </w:r>
    </w:p>
    <w:p w14:paraId="26AD175F" w14:textId="2D29ABB2" w:rsidR="001D19C4" w:rsidRPr="001D19C4" w:rsidRDefault="001D19C4" w:rsidP="001D19C4">
      <w:pPr>
        <w:pStyle w:val="ListParagraph"/>
        <w:numPr>
          <w:ilvl w:val="0"/>
          <w:numId w:val="89"/>
        </w:numPr>
        <w:rPr>
          <w:lang w:val="vi-VN"/>
        </w:rPr>
      </w:pPr>
      <w:r w:rsidRPr="001D19C4">
        <w:rPr>
          <w:lang w:val="vi-VN"/>
        </w:rPr>
        <w:t>Network interception</w:t>
      </w:r>
    </w:p>
    <w:p w14:paraId="5966625D" w14:textId="32AC86B5" w:rsidR="001D19C4" w:rsidRPr="001D19C4" w:rsidRDefault="001D19C4" w:rsidP="001D19C4">
      <w:pPr>
        <w:pStyle w:val="ListParagraph"/>
        <w:numPr>
          <w:ilvl w:val="0"/>
          <w:numId w:val="89"/>
        </w:numPr>
        <w:rPr>
          <w:lang w:val="vi-VN"/>
        </w:rPr>
      </w:pPr>
      <w:r w:rsidRPr="001D19C4">
        <w:rPr>
          <w:lang w:val="vi-VN"/>
        </w:rPr>
        <w:t>Endpoint compromise</w:t>
      </w:r>
    </w:p>
    <w:p w14:paraId="47D8753B" w14:textId="1FB8ACB1" w:rsidR="001D19C4" w:rsidRPr="001D19C4" w:rsidRDefault="001D19C4" w:rsidP="001D19C4">
      <w:pPr>
        <w:pStyle w:val="ListParagraph"/>
        <w:numPr>
          <w:ilvl w:val="0"/>
          <w:numId w:val="89"/>
        </w:numPr>
        <w:rPr>
          <w:lang w:val="vi-VN"/>
        </w:rPr>
      </w:pPr>
      <w:r w:rsidRPr="001D19C4">
        <w:rPr>
          <w:lang w:val="vi-VN"/>
        </w:rPr>
        <w:t>Replay attacks</w:t>
      </w:r>
    </w:p>
    <w:p w14:paraId="56164467" w14:textId="0AC5BB1A" w:rsidR="001D19C4" w:rsidRPr="001D19C4" w:rsidRDefault="001D19C4" w:rsidP="001D19C4">
      <w:pPr>
        <w:pStyle w:val="ListParagraph"/>
        <w:numPr>
          <w:ilvl w:val="0"/>
          <w:numId w:val="89"/>
        </w:numPr>
        <w:rPr>
          <w:lang w:val="vi-VN"/>
        </w:rPr>
      </w:pPr>
      <w:r w:rsidRPr="001D19C4">
        <w:rPr>
          <w:lang w:val="vi-VN"/>
        </w:rPr>
        <w:t>Certificate spoofing</w:t>
      </w:r>
    </w:p>
    <w:p w14:paraId="2F4B19CE" w14:textId="77777777" w:rsidR="001D19C4" w:rsidRPr="001D19C4" w:rsidRDefault="001D19C4" w:rsidP="001D19C4">
      <w:pPr>
        <w:rPr>
          <w:lang w:val="vi-VN"/>
        </w:rPr>
      </w:pPr>
      <w:r w:rsidRPr="001D19C4">
        <w:rPr>
          <w:b/>
          <w:bCs/>
          <w:lang w:val="vi-VN"/>
        </w:rPr>
        <w:t>Kỳ vọng kết quả:</w:t>
      </w:r>
    </w:p>
    <w:p w14:paraId="6F29CD5F" w14:textId="719E850D" w:rsidR="001D19C4" w:rsidRPr="001D19C4" w:rsidRDefault="001D19C4" w:rsidP="001D19C4">
      <w:pPr>
        <w:pStyle w:val="ListParagraph"/>
        <w:numPr>
          <w:ilvl w:val="0"/>
          <w:numId w:val="90"/>
        </w:numPr>
        <w:rPr>
          <w:lang w:val="vi-VN"/>
        </w:rPr>
      </w:pPr>
      <w:r w:rsidRPr="001D19C4">
        <w:rPr>
          <w:lang w:val="vi-VN"/>
        </w:rPr>
        <w:t>Giảm 9</w:t>
      </w:r>
      <w:r w:rsidR="004E1CF0">
        <w:t>0</w:t>
      </w:r>
      <w:r w:rsidRPr="001D19C4">
        <w:rPr>
          <w:lang w:val="vi-VN"/>
        </w:rPr>
        <w:t>%+ khả năng token theft thành công</w:t>
      </w:r>
      <w:r w:rsidR="000B3457">
        <w:t>.</w:t>
      </w:r>
    </w:p>
    <w:p w14:paraId="31B8B80A" w14:textId="28C833E3" w:rsidR="001D19C4" w:rsidRPr="001D19C4" w:rsidRDefault="001D19C4" w:rsidP="001D19C4">
      <w:pPr>
        <w:pStyle w:val="ListParagraph"/>
        <w:numPr>
          <w:ilvl w:val="0"/>
          <w:numId w:val="90"/>
        </w:numPr>
        <w:rPr>
          <w:lang w:val="vi-VN"/>
        </w:rPr>
      </w:pPr>
      <w:r w:rsidRPr="001D19C4">
        <w:rPr>
          <w:lang w:val="vi-VN"/>
        </w:rPr>
        <w:t>Loại bỏ hoàn toàn replay attacks với DPoP proofs</w:t>
      </w:r>
      <w:r w:rsidR="001A26D1">
        <w:t xml:space="preserve"> </w:t>
      </w:r>
      <w:proofErr w:type="spellStart"/>
      <w:r w:rsidR="001A26D1">
        <w:t>mới</w:t>
      </w:r>
      <w:proofErr w:type="spellEnd"/>
      <w:r w:rsidR="000B3457">
        <w:t>.</w:t>
      </w:r>
    </w:p>
    <w:p w14:paraId="769E8FB1" w14:textId="7EED67AA" w:rsidR="001D19C4" w:rsidRPr="001D19C4" w:rsidRDefault="000B3457" w:rsidP="001D19C4">
      <w:pPr>
        <w:pStyle w:val="ListParagraph"/>
        <w:numPr>
          <w:ilvl w:val="0"/>
          <w:numId w:val="90"/>
        </w:numPr>
        <w:rPr>
          <w:lang w:val="vi-VN"/>
        </w:rPr>
      </w:pPr>
      <w:r w:rsidRPr="000B3457">
        <w:rPr>
          <w:lang w:val="vi-VN"/>
        </w:rPr>
        <w:t>Tăng yêu cầu nỗ lực cho kẻ tấn công từ 1x lên 10x</w:t>
      </w:r>
      <w:r w:rsidR="001D19C4" w:rsidRPr="001D19C4">
        <w:rPr>
          <w:lang w:val="vi-VN"/>
        </w:rPr>
        <w:t>+</w:t>
      </w:r>
    </w:p>
    <w:p w14:paraId="1AE2B59B" w14:textId="2BCC8D79" w:rsidR="001D19C4" w:rsidRDefault="00FF6E2D" w:rsidP="001D19C4">
      <w:pPr>
        <w:pStyle w:val="Heading3"/>
      </w:pPr>
      <w:bookmarkStart w:id="27" w:name="_Toc211435312"/>
      <w:proofErr w:type="spellStart"/>
      <w:r>
        <w:lastRenderedPageBreak/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 w:rsidR="00C84257">
        <w:t xml:space="preserve"> </w:t>
      </w:r>
      <w:proofErr w:type="spellStart"/>
      <w:r w:rsidR="00C84257">
        <w:t>hiệu</w:t>
      </w:r>
      <w:proofErr w:type="spellEnd"/>
      <w:r w:rsidR="00C84257">
        <w:t xml:space="preserve"> </w:t>
      </w:r>
      <w:proofErr w:type="spellStart"/>
      <w:r w:rsidR="00C84257">
        <w:t>suất</w:t>
      </w:r>
      <w:bookmarkEnd w:id="27"/>
      <w:proofErr w:type="spellEnd"/>
    </w:p>
    <w:p w14:paraId="312BFA35" w14:textId="742A1913" w:rsidR="001D19C4" w:rsidRDefault="001D19C4" w:rsidP="001D19C4">
      <w:pPr>
        <w:rPr>
          <w:i/>
          <w:iCs/>
        </w:rPr>
      </w:pPr>
      <w:r w:rsidRPr="001D19C4">
        <w:rPr>
          <w:i/>
          <w:iCs/>
        </w:rPr>
        <w:t>"</w:t>
      </w:r>
      <w:r w:rsidR="005F787C" w:rsidRPr="005F787C">
        <w:t xml:space="preserve"> </w:t>
      </w:r>
      <w:r w:rsidR="005F787C" w:rsidRPr="005F787C">
        <w:rPr>
          <w:i/>
          <w:iCs/>
        </w:rPr>
        <w:t xml:space="preserve">Chi </w:t>
      </w:r>
      <w:proofErr w:type="spellStart"/>
      <w:r w:rsidR="005F787C" w:rsidRPr="005F787C">
        <w:rPr>
          <w:i/>
          <w:iCs/>
        </w:rPr>
        <w:t>phí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phụ</w:t>
      </w:r>
      <w:proofErr w:type="spellEnd"/>
      <w:r w:rsidR="005F787C" w:rsidRPr="005F787C">
        <w:rPr>
          <w:i/>
          <w:iCs/>
        </w:rPr>
        <w:t xml:space="preserve"> (</w:t>
      </w:r>
      <w:proofErr w:type="spellStart"/>
      <w:r w:rsidR="005F787C" w:rsidRPr="005F787C">
        <w:rPr>
          <w:i/>
          <w:iCs/>
        </w:rPr>
        <w:t>độ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trễ</w:t>
      </w:r>
      <w:proofErr w:type="spellEnd"/>
      <w:r w:rsidR="005F787C" w:rsidRPr="005F787C">
        <w:rPr>
          <w:i/>
          <w:iCs/>
        </w:rPr>
        <w:t>,</w:t>
      </w:r>
      <w:r w:rsidR="00837D40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thông</w:t>
      </w:r>
      <w:proofErr w:type="spellEnd"/>
      <w:r w:rsidR="002C47BA">
        <w:rPr>
          <w:i/>
          <w:iCs/>
        </w:rPr>
        <w:t xml:space="preserve"> </w:t>
      </w:r>
      <w:proofErr w:type="spellStart"/>
      <w:r w:rsidR="002C47BA">
        <w:rPr>
          <w:i/>
          <w:iCs/>
        </w:rPr>
        <w:t>lượng</w:t>
      </w:r>
      <w:proofErr w:type="spellEnd"/>
      <w:r w:rsidR="005F787C" w:rsidRPr="005F787C">
        <w:rPr>
          <w:i/>
          <w:iCs/>
        </w:rPr>
        <w:t xml:space="preserve">) </w:t>
      </w:r>
      <w:proofErr w:type="spellStart"/>
      <w:r w:rsidR="005F787C" w:rsidRPr="005F787C">
        <w:rPr>
          <w:i/>
          <w:iCs/>
        </w:rPr>
        <w:t>của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việc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kiểm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tra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mTLS</w:t>
      </w:r>
      <w:proofErr w:type="spellEnd"/>
      <w:r w:rsidR="005F787C" w:rsidRPr="005F787C">
        <w:rPr>
          <w:i/>
          <w:iCs/>
        </w:rPr>
        <w:t xml:space="preserve"> + </w:t>
      </w:r>
      <w:proofErr w:type="spellStart"/>
      <w:r w:rsidR="005F787C" w:rsidRPr="005F787C">
        <w:rPr>
          <w:i/>
          <w:iCs/>
        </w:rPr>
        <w:t>ràng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buộc</w:t>
      </w:r>
      <w:proofErr w:type="spellEnd"/>
      <w:r w:rsidR="005F787C" w:rsidRPr="005F787C">
        <w:rPr>
          <w:i/>
          <w:iCs/>
        </w:rPr>
        <w:t xml:space="preserve"> token ở proxy </w:t>
      </w:r>
      <w:proofErr w:type="spellStart"/>
      <w:r w:rsidR="005F787C" w:rsidRPr="005F787C">
        <w:rPr>
          <w:i/>
          <w:iCs/>
        </w:rPr>
        <w:t>là</w:t>
      </w:r>
      <w:proofErr w:type="spellEnd"/>
      <w:r w:rsidR="005F787C" w:rsidRPr="005F787C">
        <w:rPr>
          <w:i/>
          <w:iCs/>
        </w:rPr>
        <w:t xml:space="preserve"> bao </w:t>
      </w:r>
      <w:proofErr w:type="spellStart"/>
      <w:r w:rsidR="005F787C" w:rsidRPr="005F787C">
        <w:rPr>
          <w:i/>
          <w:iCs/>
        </w:rPr>
        <w:t>nhiêu</w:t>
      </w:r>
      <w:proofErr w:type="spellEnd"/>
      <w:r w:rsidR="005F787C" w:rsidRPr="005F787C">
        <w:rPr>
          <w:i/>
          <w:iCs/>
        </w:rPr>
        <w:t xml:space="preserve">, </w:t>
      </w:r>
      <w:proofErr w:type="spellStart"/>
      <w:r w:rsidR="005F787C" w:rsidRPr="005F787C">
        <w:rPr>
          <w:i/>
          <w:iCs/>
        </w:rPr>
        <w:t>và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có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thể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tối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ưu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bằng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bộ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nhớ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đệm</w:t>
      </w:r>
      <w:proofErr w:type="spellEnd"/>
      <w:r w:rsidR="005F787C" w:rsidRPr="005F787C">
        <w:rPr>
          <w:i/>
          <w:iCs/>
        </w:rPr>
        <w:t>/</w:t>
      </w:r>
      <w:proofErr w:type="spellStart"/>
      <w:r w:rsidR="005F787C" w:rsidRPr="005F787C">
        <w:rPr>
          <w:i/>
          <w:iCs/>
        </w:rPr>
        <w:t>xác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minh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biên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không</w:t>
      </w:r>
      <w:proofErr w:type="spellEnd"/>
      <w:r w:rsidR="005F787C" w:rsidRPr="005F787C">
        <w:rPr>
          <w:i/>
          <w:iCs/>
        </w:rPr>
        <w:t>?</w:t>
      </w:r>
      <w:r w:rsidRPr="001D19C4">
        <w:rPr>
          <w:i/>
          <w:iCs/>
        </w:rPr>
        <w:t>"</w:t>
      </w:r>
    </w:p>
    <w:p w14:paraId="2901EE74" w14:textId="77777777" w:rsidR="001D19C4" w:rsidRPr="001D19C4" w:rsidRDefault="001D19C4" w:rsidP="001D19C4">
      <w:pPr>
        <w:rPr>
          <w:lang w:val="vi-VN"/>
        </w:rPr>
      </w:pPr>
      <w:r w:rsidRPr="001D19C4">
        <w:rPr>
          <w:b/>
          <w:bCs/>
          <w:lang w:val="vi-VN"/>
        </w:rPr>
        <w:t>Phương pháp đo lường:</w:t>
      </w:r>
    </w:p>
    <w:p w14:paraId="4A258E04" w14:textId="0BB57C17" w:rsidR="001D19C4" w:rsidRPr="003643C8" w:rsidRDefault="001D19C4" w:rsidP="003643C8">
      <w:pPr>
        <w:pStyle w:val="ListParagraph"/>
        <w:numPr>
          <w:ilvl w:val="0"/>
          <w:numId w:val="128"/>
        </w:numPr>
        <w:rPr>
          <w:lang w:val="vi-VN"/>
        </w:rPr>
      </w:pPr>
      <w:r w:rsidRPr="003643C8">
        <w:rPr>
          <w:b/>
          <w:bCs/>
          <w:lang w:val="vi-VN"/>
        </w:rPr>
        <w:t xml:space="preserve">Benchmark </w:t>
      </w:r>
      <w:r w:rsidR="003643C8">
        <w:rPr>
          <w:b/>
          <w:bCs/>
        </w:rPr>
        <w:t>s</w:t>
      </w:r>
      <w:r w:rsidRPr="003643C8">
        <w:rPr>
          <w:b/>
          <w:bCs/>
          <w:lang w:val="vi-VN"/>
        </w:rPr>
        <w:t>etup:</w:t>
      </w:r>
    </w:p>
    <w:p w14:paraId="1DC5F9EF" w14:textId="5D288DE3" w:rsidR="001D19C4" w:rsidRPr="001D19C4" w:rsidRDefault="001D19C4" w:rsidP="001D19C4">
      <w:pPr>
        <w:ind w:left="360"/>
        <w:rPr>
          <w:lang w:val="vi-VN"/>
        </w:rPr>
      </w:pPr>
      <w:r w:rsidRPr="001D19C4">
        <w:rPr>
          <w:lang w:val="vi-VN"/>
        </w:rPr>
        <w:t xml:space="preserve">Test </w:t>
      </w:r>
      <w:r w:rsidR="003643C8">
        <w:t>e</w:t>
      </w:r>
      <w:r w:rsidRPr="001D19C4">
        <w:rPr>
          <w:lang w:val="vi-VN"/>
        </w:rPr>
        <w:t>nvironment:</w:t>
      </w:r>
    </w:p>
    <w:p w14:paraId="4F120E6E" w14:textId="1898B49D" w:rsidR="001D19C4" w:rsidRPr="001D19C4" w:rsidRDefault="001D19C4" w:rsidP="001D19C4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EC2 t3a.small instances (2 vCPU, 2GB RAM) - Proxy</w:t>
      </w:r>
    </w:p>
    <w:p w14:paraId="02C06C2E" w14:textId="355596F2" w:rsidR="001D19C4" w:rsidRPr="001D19C4" w:rsidRDefault="001D19C4" w:rsidP="001D19C4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EC2 t3a.micro instances (2 vCPU, 1GB RAM) - Backend services</w:t>
      </w:r>
    </w:p>
    <w:p w14:paraId="2B02C880" w14:textId="453161EB" w:rsidR="001D19C4" w:rsidRPr="001D19C4" w:rsidRDefault="001D19C4" w:rsidP="001D19C4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Application Load Balancer (basic configuration)</w:t>
      </w:r>
    </w:p>
    <w:p w14:paraId="24D29B4A" w14:textId="1286533C" w:rsidR="001D19C4" w:rsidRPr="001D19C4" w:rsidRDefault="001D19C4" w:rsidP="001D19C4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RDS PostgreSQL (db.t3.micro, single AZ)</w:t>
      </w:r>
    </w:p>
    <w:p w14:paraId="3E9C269F" w14:textId="4633D6A0" w:rsidR="001D19C4" w:rsidRPr="001D19C4" w:rsidRDefault="001D19C4" w:rsidP="001D19C4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ElastiCache Redis (cache.t3.micro, single node)</w:t>
      </w:r>
    </w:p>
    <w:p w14:paraId="337098C2" w14:textId="7A471277" w:rsidR="001D19C4" w:rsidRPr="00461858" w:rsidRDefault="001D19C4" w:rsidP="00461858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CloudWatch monitoring (basic metrics)</w:t>
      </w:r>
    </w:p>
    <w:p w14:paraId="01A10E4A" w14:textId="6FBAB7F9" w:rsidR="001D19C4" w:rsidRPr="001D19C4" w:rsidRDefault="001D19C4" w:rsidP="001D19C4">
      <w:pPr>
        <w:ind w:left="360"/>
        <w:rPr>
          <w:lang w:val="vi-VN"/>
        </w:rPr>
      </w:pPr>
      <w:r w:rsidRPr="001D19C4">
        <w:rPr>
          <w:lang w:val="vi-VN"/>
        </w:rPr>
        <w:t xml:space="preserve">Test </w:t>
      </w:r>
      <w:r w:rsidR="003643C8">
        <w:t>p</w:t>
      </w:r>
      <w:r w:rsidRPr="001D19C4">
        <w:rPr>
          <w:lang w:val="vi-VN"/>
        </w:rPr>
        <w:t>arameters:</w:t>
      </w:r>
    </w:p>
    <w:p w14:paraId="1AADEF1F" w14:textId="2DAD9D18" w:rsidR="001D19C4" w:rsidRPr="00461858" w:rsidRDefault="001D19C4" w:rsidP="00461858">
      <w:pPr>
        <w:pStyle w:val="ListParagraph"/>
        <w:numPr>
          <w:ilvl w:val="0"/>
          <w:numId w:val="94"/>
        </w:numPr>
        <w:rPr>
          <w:lang w:val="vi-VN"/>
        </w:rPr>
      </w:pPr>
      <w:r w:rsidRPr="00461858">
        <w:rPr>
          <w:lang w:val="vi-VN"/>
        </w:rPr>
        <w:t>Concurrent users: 10, 50, 100</w:t>
      </w:r>
      <w:r w:rsidR="00CE1755">
        <w:t>, 200</w:t>
      </w:r>
    </w:p>
    <w:p w14:paraId="33D12912" w14:textId="23513BDF" w:rsidR="001D19C4" w:rsidRPr="00461858" w:rsidRDefault="001D19C4" w:rsidP="00461858">
      <w:pPr>
        <w:pStyle w:val="ListParagraph"/>
        <w:numPr>
          <w:ilvl w:val="0"/>
          <w:numId w:val="94"/>
        </w:numPr>
        <w:rPr>
          <w:lang w:val="vi-VN"/>
        </w:rPr>
      </w:pPr>
      <w:r w:rsidRPr="00461858">
        <w:rPr>
          <w:lang w:val="vi-VN"/>
        </w:rPr>
        <w:t>Certificate algorithms: ECDSA P-256, RSA-2048, Ed25519</w:t>
      </w:r>
    </w:p>
    <w:p w14:paraId="7A21717D" w14:textId="7E7298F3" w:rsidR="001D19C4" w:rsidRPr="00461858" w:rsidRDefault="001D19C4" w:rsidP="00461858">
      <w:pPr>
        <w:pStyle w:val="ListParagraph"/>
        <w:numPr>
          <w:ilvl w:val="0"/>
          <w:numId w:val="94"/>
        </w:numPr>
        <w:rPr>
          <w:lang w:val="vi-VN"/>
        </w:rPr>
      </w:pPr>
      <w:r w:rsidRPr="00461858">
        <w:rPr>
          <w:lang w:val="vi-VN"/>
        </w:rPr>
        <w:t>Token algorithms: ES256, RS256, EdDSA</w:t>
      </w:r>
    </w:p>
    <w:p w14:paraId="700BB7B7" w14:textId="2E4958CB" w:rsidR="001D19C4" w:rsidRPr="003643C8" w:rsidRDefault="00471BC8" w:rsidP="00CE1755">
      <w:pPr>
        <w:pStyle w:val="ListParagraph"/>
        <w:numPr>
          <w:ilvl w:val="0"/>
          <w:numId w:val="128"/>
        </w:numPr>
        <w:rPr>
          <w:lang w:val="vi-VN"/>
        </w:rPr>
      </w:pPr>
      <w:r w:rsidRPr="00471BC8">
        <w:rPr>
          <w:b/>
          <w:bCs/>
          <w:lang w:val="vi-VN"/>
        </w:rPr>
        <w:t>Số liệu hiệu suất:</w:t>
      </w:r>
    </w:p>
    <w:p w14:paraId="0C93CDE9" w14:textId="36584339" w:rsidR="001D19C4" w:rsidRPr="0063348E" w:rsidRDefault="004E5850" w:rsidP="0063348E">
      <w:pPr>
        <w:ind w:left="360"/>
        <w:rPr>
          <w:lang w:val="vi-VN"/>
        </w:rPr>
      </w:pPr>
      <w:r w:rsidRPr="004E5850">
        <w:rPr>
          <w:lang w:val="vi-VN"/>
        </w:rPr>
        <w:t>Đo lường độ trễ</w:t>
      </w:r>
      <w:r w:rsidR="001D19C4" w:rsidRPr="0063348E">
        <w:rPr>
          <w:lang w:val="vi-VN"/>
        </w:rPr>
        <w:t>:</w:t>
      </w:r>
    </w:p>
    <w:p w14:paraId="1D4F22D0" w14:textId="792CC0FD" w:rsidR="001D19C4" w:rsidRPr="0063348E" w:rsidRDefault="004D4CF0" w:rsidP="0063348E">
      <w:pPr>
        <w:pStyle w:val="ListParagraph"/>
        <w:numPr>
          <w:ilvl w:val="0"/>
          <w:numId w:val="99"/>
        </w:numPr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r w:rsidR="001D19C4" w:rsidRPr="0063348E">
        <w:rPr>
          <w:lang w:val="vi-VN"/>
        </w:rPr>
        <w:t>TLS handshake</w:t>
      </w:r>
      <w:r w:rsidR="006E4495">
        <w:t>.</w:t>
      </w:r>
    </w:p>
    <w:p w14:paraId="7FF73DC1" w14:textId="44F4A6F7" w:rsidR="001D19C4" w:rsidRPr="006E4495" w:rsidRDefault="006E4495" w:rsidP="0063348E">
      <w:pPr>
        <w:pStyle w:val="ListParagraph"/>
        <w:numPr>
          <w:ilvl w:val="0"/>
          <w:numId w:val="99"/>
        </w:numPr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009E071C" w14:textId="23B8A8D1" w:rsidR="006E4495" w:rsidRPr="0063348E" w:rsidRDefault="006E4495" w:rsidP="0063348E">
      <w:pPr>
        <w:pStyle w:val="ListParagraph"/>
        <w:numPr>
          <w:ilvl w:val="0"/>
          <w:numId w:val="99"/>
        </w:numPr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token.</w:t>
      </w:r>
    </w:p>
    <w:p w14:paraId="37D6C6EA" w14:textId="1765DCBB" w:rsidR="001D19C4" w:rsidRPr="0063348E" w:rsidRDefault="00BF7FC8" w:rsidP="0063348E">
      <w:pPr>
        <w:pStyle w:val="ListParagraph"/>
        <w:numPr>
          <w:ilvl w:val="0"/>
          <w:numId w:val="99"/>
        </w:numPr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r w:rsidR="001D19C4" w:rsidRPr="0063348E">
        <w:rPr>
          <w:lang w:val="vi-VN"/>
        </w:rPr>
        <w:t>DPoP proof</w:t>
      </w:r>
      <w:r>
        <w:t>.</w:t>
      </w:r>
    </w:p>
    <w:p w14:paraId="0661E293" w14:textId="270E0B7E" w:rsidR="001D19C4" w:rsidRPr="0063348E" w:rsidRDefault="001D19C4" w:rsidP="0063348E">
      <w:pPr>
        <w:pStyle w:val="ListParagraph"/>
        <w:numPr>
          <w:ilvl w:val="0"/>
          <w:numId w:val="99"/>
        </w:numPr>
        <w:rPr>
          <w:lang w:val="vi-VN"/>
        </w:rPr>
      </w:pPr>
      <w:r w:rsidRPr="0063348E">
        <w:rPr>
          <w:lang w:val="vi-VN"/>
        </w:rPr>
        <w:t>End-to-end request latency</w:t>
      </w:r>
      <w:r w:rsidR="00E47F51">
        <w:t>.</w:t>
      </w:r>
    </w:p>
    <w:p w14:paraId="743DDB52" w14:textId="27F61598" w:rsidR="001D19C4" w:rsidRPr="001D19C4" w:rsidRDefault="00620B47" w:rsidP="001D19C4">
      <w:pPr>
        <w:ind w:left="360"/>
        <w:rPr>
          <w:lang w:val="vi-VN"/>
        </w:rPr>
      </w:pPr>
      <w:r w:rsidRPr="00620B47">
        <w:rPr>
          <w:lang w:val="vi-VN"/>
        </w:rPr>
        <w:t>Đo lường thông lượng</w:t>
      </w:r>
      <w:r w:rsidR="001D19C4" w:rsidRPr="001D19C4">
        <w:rPr>
          <w:lang w:val="vi-VN"/>
        </w:rPr>
        <w:t>:</w:t>
      </w:r>
    </w:p>
    <w:p w14:paraId="0413C24B" w14:textId="299F8A17" w:rsidR="001D19C4" w:rsidRPr="00461858" w:rsidRDefault="001D19C4" w:rsidP="00461858">
      <w:pPr>
        <w:pStyle w:val="ListParagraph"/>
        <w:numPr>
          <w:ilvl w:val="0"/>
          <w:numId w:val="96"/>
        </w:numPr>
        <w:rPr>
          <w:lang w:val="vi-VN"/>
        </w:rPr>
      </w:pPr>
      <w:r w:rsidRPr="00461858">
        <w:rPr>
          <w:lang w:val="vi-VN"/>
        </w:rPr>
        <w:t>Requests per second (RPS)</w:t>
      </w:r>
    </w:p>
    <w:p w14:paraId="05116123" w14:textId="40CCDAAF" w:rsidR="001D19C4" w:rsidRPr="00461858" w:rsidRDefault="00F15ECF" w:rsidP="00461858">
      <w:pPr>
        <w:pStyle w:val="ListParagraph"/>
        <w:numPr>
          <w:ilvl w:val="0"/>
          <w:numId w:val="96"/>
        </w:numPr>
        <w:rPr>
          <w:lang w:val="vi-VN"/>
        </w:r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</w:t>
      </w:r>
      <w:r w:rsidR="001D19C4" w:rsidRPr="00461858">
        <w:rPr>
          <w:lang w:val="vi-VN"/>
        </w:rPr>
        <w:t>oncurrent connection</w:t>
      </w: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.</w:t>
      </w:r>
    </w:p>
    <w:p w14:paraId="461DFB1F" w14:textId="6A1D286B" w:rsidR="001D19C4" w:rsidRPr="00461858" w:rsidRDefault="000C5187" w:rsidP="00461858">
      <w:pPr>
        <w:pStyle w:val="ListParagraph"/>
        <w:numPr>
          <w:ilvl w:val="0"/>
          <w:numId w:val="96"/>
        </w:numPr>
        <w:rPr>
          <w:lang w:val="vi-VN"/>
        </w:rPr>
      </w:pPr>
      <w:r>
        <w:t xml:space="preserve">Tài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1D19C4" w:rsidRPr="00461858">
        <w:rPr>
          <w:lang w:val="vi-VN"/>
        </w:rPr>
        <w:t xml:space="preserve"> (CPU, Memory, Network)</w:t>
      </w:r>
    </w:p>
    <w:p w14:paraId="0737BF43" w14:textId="26655C3A" w:rsidR="001D19C4" w:rsidRPr="003643C8" w:rsidRDefault="00E612B1" w:rsidP="003643C8">
      <w:pPr>
        <w:pStyle w:val="ListParagraph"/>
        <w:numPr>
          <w:ilvl w:val="0"/>
          <w:numId w:val="128"/>
        </w:numPr>
        <w:rPr>
          <w:lang w:val="vi-VN"/>
        </w:rPr>
      </w:pPr>
      <w:proofErr w:type="spellStart"/>
      <w:r>
        <w:rPr>
          <w:b/>
          <w:bCs/>
        </w:rPr>
        <w:lastRenderedPageBreak/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 w:rsidR="001D19C4" w:rsidRPr="003643C8">
        <w:rPr>
          <w:b/>
          <w:bCs/>
          <w:lang w:val="vi-VN"/>
        </w:rPr>
        <w:t>:</w:t>
      </w:r>
    </w:p>
    <w:p w14:paraId="00B12F81" w14:textId="3F155DBE" w:rsidR="001D19C4" w:rsidRPr="007D1F0D" w:rsidRDefault="003D47FD" w:rsidP="001D19C4">
      <w:pPr>
        <w:ind w:left="360"/>
      </w:pP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 w:rsidR="007D1F0D">
        <w:t>:</w:t>
      </w:r>
    </w:p>
    <w:p w14:paraId="28782A40" w14:textId="242262E0" w:rsidR="001D19C4" w:rsidRPr="0063348E" w:rsidRDefault="00E612B1" w:rsidP="0063348E">
      <w:pPr>
        <w:pStyle w:val="ListParagraph"/>
        <w:numPr>
          <w:ilvl w:val="0"/>
          <w:numId w:val="97"/>
        </w:numPr>
        <w:rPr>
          <w:lang w:val="vi-VN"/>
        </w:rPr>
      </w:pPr>
      <w:r w:rsidRPr="00E612B1">
        <w:rPr>
          <w:lang w:val="vi-VN"/>
        </w:rPr>
        <w:t>Bộ nhớ đệm xác thực chứng chỉ</w:t>
      </w:r>
      <w:r w:rsidR="00A43083">
        <w:t>.</w:t>
      </w:r>
    </w:p>
    <w:p w14:paraId="19F69AEE" w14:textId="54BAFA55" w:rsidR="001D19C4" w:rsidRPr="0063348E" w:rsidRDefault="000B2663" w:rsidP="0063348E">
      <w:pPr>
        <w:pStyle w:val="ListParagraph"/>
        <w:numPr>
          <w:ilvl w:val="0"/>
          <w:numId w:val="97"/>
        </w:numPr>
        <w:rPr>
          <w:lang w:val="vi-VN"/>
        </w:rPr>
      </w:pPr>
      <w:r w:rsidRPr="000B2663">
        <w:rPr>
          <w:lang w:val="vi-VN"/>
        </w:rPr>
        <w:t xml:space="preserve">Bộ nhớ đệm kết quả xác </w:t>
      </w:r>
      <w:proofErr w:type="spellStart"/>
      <w:r>
        <w:t>thực</w:t>
      </w:r>
      <w:proofErr w:type="spellEnd"/>
      <w:r w:rsidRPr="000B2663">
        <w:rPr>
          <w:lang w:val="vi-VN"/>
        </w:rPr>
        <w:t xml:space="preserve"> token</w:t>
      </w:r>
      <w:r w:rsidR="001D19C4" w:rsidRPr="0063348E">
        <w:rPr>
          <w:lang w:val="vi-VN"/>
        </w:rPr>
        <w:t xml:space="preserve"> (Redis)</w:t>
      </w:r>
      <w:r w:rsidR="00A43083">
        <w:t>.</w:t>
      </w:r>
    </w:p>
    <w:p w14:paraId="02028A60" w14:textId="5637F69A" w:rsidR="001D19C4" w:rsidRPr="0063348E" w:rsidRDefault="008834B1" w:rsidP="0063348E">
      <w:pPr>
        <w:pStyle w:val="ListParagraph"/>
        <w:numPr>
          <w:ilvl w:val="0"/>
          <w:numId w:val="97"/>
        </w:numPr>
        <w:rPr>
          <w:lang w:val="vi-VN"/>
        </w:rPr>
      </w:pPr>
      <w:r w:rsidRPr="008834B1">
        <w:rPr>
          <w:lang w:val="vi-VN"/>
        </w:rPr>
        <w:t>Lựa chọn thuật toán (Ed25519 được ưu tiên cho hiệu quả tài nguyên)</w:t>
      </w:r>
      <w:r w:rsidR="00A43083">
        <w:t>.</w:t>
      </w:r>
    </w:p>
    <w:p w14:paraId="3683420E" w14:textId="3BFC59DF" w:rsidR="001D19C4" w:rsidRPr="0063348E" w:rsidRDefault="003F5993" w:rsidP="0063348E">
      <w:pPr>
        <w:pStyle w:val="ListParagraph"/>
        <w:numPr>
          <w:ilvl w:val="0"/>
          <w:numId w:val="97"/>
        </w:numPr>
        <w:rPr>
          <w:lang w:val="vi-VN"/>
        </w:rPr>
      </w:pPr>
      <w:r w:rsidRPr="003F5993">
        <w:rPr>
          <w:lang w:val="vi-VN"/>
        </w:rPr>
        <w:t>Gom nhóm requests (giảm chi phí phụ mỗi yêu cầu)</w:t>
      </w:r>
      <w:r w:rsidR="00A43083">
        <w:t>.</w:t>
      </w:r>
    </w:p>
    <w:p w14:paraId="6489E59F" w14:textId="5B109760" w:rsidR="001D19C4" w:rsidRPr="0063348E" w:rsidRDefault="003F5993" w:rsidP="0063348E">
      <w:pPr>
        <w:pStyle w:val="ListParagraph"/>
        <w:numPr>
          <w:ilvl w:val="0"/>
          <w:numId w:val="97"/>
        </w:numPr>
        <w:rPr>
          <w:lang w:val="vi-VN"/>
        </w:rPr>
      </w:pPr>
      <w:r w:rsidRPr="003F5993">
        <w:rPr>
          <w:lang w:val="vi-VN"/>
        </w:rPr>
        <w:t>Quản lý bộ nhớ (điều chỉnh thu gom rác)</w:t>
      </w:r>
      <w:r w:rsidR="00A43083">
        <w:t>.</w:t>
      </w:r>
    </w:p>
    <w:p w14:paraId="770C3FF2" w14:textId="378C9347" w:rsidR="001D19C4" w:rsidRPr="001D19C4" w:rsidRDefault="003F5993" w:rsidP="003F5993">
      <w:pPr>
        <w:ind w:left="360"/>
        <w:rPr>
          <w:lang w:val="vi-VN"/>
        </w:rPr>
      </w:pPr>
      <w:r w:rsidRPr="003F5993">
        <w:rPr>
          <w:lang w:val="vi-VN"/>
        </w:rPr>
        <w:t xml:space="preserve">Những cân nhắc về hạn chế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 w:rsidR="001D19C4" w:rsidRPr="001D19C4">
        <w:rPr>
          <w:lang w:val="vi-VN"/>
        </w:rPr>
        <w:t>:</w:t>
      </w:r>
    </w:p>
    <w:p w14:paraId="2BFE16DC" w14:textId="5A868768" w:rsidR="001D19C4" w:rsidRPr="0063348E" w:rsidRDefault="00FC577D" w:rsidP="0063348E">
      <w:pPr>
        <w:pStyle w:val="ListParagraph"/>
        <w:numPr>
          <w:ilvl w:val="0"/>
          <w:numId w:val="98"/>
        </w:numPr>
        <w:rPr>
          <w:lang w:val="vi-VN"/>
        </w:r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 w:rsidR="001D19C4" w:rsidRPr="0063348E">
        <w:rPr>
          <w:lang w:val="vi-VN"/>
        </w:rPr>
        <w:t xml:space="preserve">: </w:t>
      </w:r>
      <w:proofErr w:type="spellStart"/>
      <w:r w:rsidR="00834EB6">
        <w:t>Giới</w:t>
      </w:r>
      <w:proofErr w:type="spellEnd"/>
      <w:r w:rsidR="00834EB6">
        <w:t xml:space="preserve"> </w:t>
      </w:r>
      <w:proofErr w:type="spellStart"/>
      <w:r w:rsidR="00834EB6">
        <w:t>hạn</w:t>
      </w:r>
      <w:proofErr w:type="spellEnd"/>
      <w:r w:rsidR="00D03630">
        <w:t xml:space="preserve"> </w:t>
      </w:r>
      <w:proofErr w:type="spellStart"/>
      <w:r w:rsidR="00D03630">
        <w:t>số</w:t>
      </w:r>
      <w:proofErr w:type="spellEnd"/>
      <w:r w:rsidR="00D03630">
        <w:t xml:space="preserve"> </w:t>
      </w:r>
      <w:proofErr w:type="spellStart"/>
      <w:r w:rsidR="00D03630">
        <w:t>kết</w:t>
      </w:r>
      <w:proofErr w:type="spellEnd"/>
      <w:r w:rsidR="00D03630">
        <w:t xml:space="preserve"> </w:t>
      </w:r>
      <w:proofErr w:type="spellStart"/>
      <w:r w:rsidR="00D03630">
        <w:t>nối</w:t>
      </w:r>
      <w:proofErr w:type="spellEnd"/>
      <w:r w:rsidR="00D03630">
        <w:t xml:space="preserve"> </w:t>
      </w:r>
      <w:proofErr w:type="spellStart"/>
      <w:r w:rsidR="00D03630">
        <w:t>đồng</w:t>
      </w:r>
      <w:proofErr w:type="spellEnd"/>
      <w:r w:rsidR="00D03630">
        <w:t xml:space="preserve"> </w:t>
      </w:r>
      <w:proofErr w:type="spellStart"/>
      <w:r w:rsidR="00D03630">
        <w:t>thời</w:t>
      </w:r>
      <w:proofErr w:type="spellEnd"/>
      <w:r w:rsidR="009848E9">
        <w:t>.</w:t>
      </w:r>
    </w:p>
    <w:p w14:paraId="4DBFB7C9" w14:textId="64167E6B" w:rsidR="001D19C4" w:rsidRPr="0063348E" w:rsidRDefault="001D19C4" w:rsidP="0063348E">
      <w:pPr>
        <w:pStyle w:val="ListParagraph"/>
        <w:numPr>
          <w:ilvl w:val="0"/>
          <w:numId w:val="98"/>
        </w:numPr>
        <w:rPr>
          <w:lang w:val="vi-VN"/>
        </w:rPr>
      </w:pPr>
      <w:r w:rsidRPr="0063348E">
        <w:rPr>
          <w:lang w:val="vi-VN"/>
        </w:rPr>
        <w:t xml:space="preserve">CPU: </w:t>
      </w:r>
      <w:proofErr w:type="spellStart"/>
      <w:r w:rsidR="005479F9" w:rsidRPr="005479F9">
        <w:t>Ưu</w:t>
      </w:r>
      <w:proofErr w:type="spellEnd"/>
      <w:r w:rsidR="005479F9" w:rsidRPr="005479F9">
        <w:t xml:space="preserve"> </w:t>
      </w:r>
      <w:proofErr w:type="spellStart"/>
      <w:r w:rsidR="005479F9" w:rsidRPr="005479F9">
        <w:t>tiên</w:t>
      </w:r>
      <w:proofErr w:type="spellEnd"/>
      <w:r w:rsidR="005479F9" w:rsidRPr="005479F9">
        <w:t xml:space="preserve"> Ed25519, </w:t>
      </w:r>
      <w:proofErr w:type="spellStart"/>
      <w:r w:rsidR="005479F9" w:rsidRPr="005479F9">
        <w:t>đệm</w:t>
      </w:r>
      <w:proofErr w:type="spellEnd"/>
      <w:r w:rsidR="005479F9" w:rsidRPr="005479F9">
        <w:t xml:space="preserve"> </w:t>
      </w:r>
      <w:proofErr w:type="spellStart"/>
      <w:r w:rsidR="005479F9" w:rsidRPr="005479F9">
        <w:t>kết</w:t>
      </w:r>
      <w:proofErr w:type="spellEnd"/>
      <w:r w:rsidR="005479F9" w:rsidRPr="005479F9">
        <w:t xml:space="preserve"> </w:t>
      </w:r>
      <w:proofErr w:type="spellStart"/>
      <w:r w:rsidR="005479F9" w:rsidRPr="005479F9">
        <w:t>quả</w:t>
      </w:r>
      <w:proofErr w:type="spellEnd"/>
      <w:r w:rsidR="005479F9" w:rsidRPr="005479F9">
        <w:t xml:space="preserve"> </w:t>
      </w:r>
      <w:proofErr w:type="spellStart"/>
      <w:r w:rsidR="005479F9" w:rsidRPr="005479F9">
        <w:t>xác</w:t>
      </w:r>
      <w:proofErr w:type="spellEnd"/>
      <w:r w:rsidR="00D4121D">
        <w:t xml:space="preserve"> </w:t>
      </w:r>
      <w:proofErr w:type="spellStart"/>
      <w:r w:rsidR="00D4121D">
        <w:t>thực</w:t>
      </w:r>
      <w:proofErr w:type="spellEnd"/>
      <w:r w:rsidR="00D4121D">
        <w:t>.</w:t>
      </w:r>
    </w:p>
    <w:p w14:paraId="4EFA66E5" w14:textId="198A05C7" w:rsidR="001D19C4" w:rsidRPr="0063348E" w:rsidRDefault="00F50240" w:rsidP="0063348E">
      <w:pPr>
        <w:pStyle w:val="ListParagraph"/>
        <w:numPr>
          <w:ilvl w:val="0"/>
          <w:numId w:val="98"/>
        </w:numPr>
        <w:rPr>
          <w:lang w:val="vi-VN"/>
        </w:rPr>
      </w:pPr>
      <w:proofErr w:type="spellStart"/>
      <w:r>
        <w:t>Mạng</w:t>
      </w:r>
      <w:proofErr w:type="spellEnd"/>
      <w:r w:rsidR="001D19C4" w:rsidRPr="0063348E">
        <w:rPr>
          <w:lang w:val="vi-VN"/>
        </w:rPr>
        <w:t xml:space="preserve">: </w:t>
      </w:r>
      <w:r w:rsidR="00425060" w:rsidRPr="00425060">
        <w:rPr>
          <w:lang w:val="vi-VN"/>
        </w:rPr>
        <w:t xml:space="preserve">Gộp </w:t>
      </w:r>
      <w:r w:rsidR="00425060">
        <w:t>requests</w:t>
      </w:r>
      <w:r w:rsidR="00A2459D">
        <w:t>.</w:t>
      </w:r>
    </w:p>
    <w:p w14:paraId="774A46F7" w14:textId="005C90C9" w:rsidR="001D19C4" w:rsidRPr="0063348E" w:rsidRDefault="00923973" w:rsidP="0063348E">
      <w:pPr>
        <w:pStyle w:val="ListParagraph"/>
        <w:numPr>
          <w:ilvl w:val="0"/>
          <w:numId w:val="98"/>
        </w:numPr>
        <w:rPr>
          <w:lang w:val="vi-VN"/>
        </w:rPr>
      </w:pPr>
      <w:r>
        <w:t xml:space="preserve">Lưu </w:t>
      </w:r>
      <w:proofErr w:type="spellStart"/>
      <w:r>
        <w:t>trữ</w:t>
      </w:r>
      <w:proofErr w:type="spellEnd"/>
      <w:r w:rsidR="001D19C4" w:rsidRPr="0063348E">
        <w:rPr>
          <w:lang w:val="vi-VN"/>
        </w:rPr>
        <w:t xml:space="preserve">: </w:t>
      </w:r>
      <w:r w:rsidR="00D72D33" w:rsidRPr="00D72D33">
        <w:rPr>
          <w:lang w:val="vi-VN"/>
        </w:rPr>
        <w:t>Sử dụng bộ nhớ in-memory để đệm, giảm thiểu disk I/</w:t>
      </w:r>
      <w:r w:rsidR="001D19C4" w:rsidRPr="0063348E">
        <w:rPr>
          <w:lang w:val="vi-VN"/>
        </w:rPr>
        <w:t>O</w:t>
      </w:r>
    </w:p>
    <w:p w14:paraId="77916185" w14:textId="77777777" w:rsidR="001D19C4" w:rsidRPr="001D19C4" w:rsidRDefault="001D19C4" w:rsidP="001D19C4">
      <w:pPr>
        <w:rPr>
          <w:lang w:val="vi-VN"/>
        </w:rPr>
      </w:pPr>
      <w:r w:rsidRPr="001D19C4">
        <w:rPr>
          <w:b/>
          <w:bCs/>
          <w:lang w:val="vi-VN"/>
        </w:rPr>
        <w:t>Kỳ vọng kết quả:</w:t>
      </w:r>
    </w:p>
    <w:p w14:paraId="1F572BD2" w14:textId="1BFA0DC8" w:rsidR="001D19C4" w:rsidRPr="0063348E" w:rsidRDefault="001D19C4" w:rsidP="0063348E">
      <w:pPr>
        <w:pStyle w:val="ListParagraph"/>
        <w:numPr>
          <w:ilvl w:val="0"/>
          <w:numId w:val="100"/>
        </w:numPr>
        <w:rPr>
          <w:lang w:val="vi-VN"/>
        </w:rPr>
      </w:pPr>
      <w:r w:rsidRPr="0063348E">
        <w:rPr>
          <w:lang w:val="vi-VN"/>
        </w:rPr>
        <w:t>Base overhead: 40-60ms per request</w:t>
      </w:r>
      <w:r w:rsidR="0061743B">
        <w:t>.</w:t>
      </w:r>
    </w:p>
    <w:p w14:paraId="6E38DE8B" w14:textId="72E217D3" w:rsidR="001D19C4" w:rsidRPr="0063348E" w:rsidRDefault="00613CAF" w:rsidP="0063348E">
      <w:pPr>
        <w:pStyle w:val="ListParagraph"/>
        <w:numPr>
          <w:ilvl w:val="0"/>
          <w:numId w:val="100"/>
        </w:numPr>
        <w:rPr>
          <w:lang w:val="vi-VN"/>
        </w:r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 w:rsidR="001D19C4" w:rsidRPr="0063348E">
        <w:rPr>
          <w:lang w:val="vi-VN"/>
        </w:rPr>
        <w:t>:</w:t>
      </w:r>
      <w:r w:rsidR="001C0B27">
        <w:t xml:space="preserve"> </w:t>
      </w:r>
      <w:proofErr w:type="spellStart"/>
      <w:r w:rsidR="001C0B27">
        <w:t>giảm</w:t>
      </w:r>
      <w:proofErr w:type="spellEnd"/>
      <w:r w:rsidR="001C0B27">
        <w:t xml:space="preserve"> </w:t>
      </w:r>
      <w:proofErr w:type="spellStart"/>
      <w:r w:rsidR="001C0B27">
        <w:t>độ</w:t>
      </w:r>
      <w:proofErr w:type="spellEnd"/>
      <w:r w:rsidR="001C0B27">
        <w:t xml:space="preserve"> </w:t>
      </w:r>
      <w:proofErr w:type="spellStart"/>
      <w:r w:rsidR="001C0B27">
        <w:t>trễ</w:t>
      </w:r>
      <w:proofErr w:type="spellEnd"/>
      <w:r w:rsidR="001C0B27">
        <w:t xml:space="preserve"> </w:t>
      </w:r>
      <w:proofErr w:type="spellStart"/>
      <w:r w:rsidR="001C0B27">
        <w:t>xuống</w:t>
      </w:r>
      <w:proofErr w:type="spellEnd"/>
      <w:r w:rsidR="001C0B27">
        <w:t xml:space="preserve"> 20% (</w:t>
      </w:r>
      <w:r w:rsidR="001D19C4" w:rsidRPr="0063348E">
        <w:rPr>
          <w:lang w:val="vi-VN"/>
        </w:rPr>
        <w:t>với caching)</w:t>
      </w:r>
      <w:r w:rsidR="0061743B">
        <w:t>.</w:t>
      </w:r>
    </w:p>
    <w:p w14:paraId="16BE70BC" w14:textId="2DF24F8C" w:rsidR="001D19C4" w:rsidRPr="0063348E" w:rsidRDefault="00272E44" w:rsidP="0063348E">
      <w:pPr>
        <w:pStyle w:val="ListParagraph"/>
        <w:numPr>
          <w:ilvl w:val="0"/>
          <w:numId w:val="100"/>
        </w:numPr>
        <w:rPr>
          <w:lang w:val="vi-VN"/>
        </w:rPr>
      </w:pPr>
      <w:r>
        <w:t xml:space="preserve">Thông </w:t>
      </w:r>
      <w:proofErr w:type="spellStart"/>
      <w:r>
        <w:t>lượng</w:t>
      </w:r>
      <w:proofErr w:type="spellEnd"/>
      <w:r w:rsidR="001D19C4" w:rsidRPr="0063348E">
        <w:rPr>
          <w:lang w:val="vi-VN"/>
        </w:rPr>
        <w:t xml:space="preserve">: </w:t>
      </w:r>
      <w:r w:rsidR="00B4032B">
        <w:t>2</w:t>
      </w:r>
      <w:r w:rsidR="001D19C4" w:rsidRPr="0063348E">
        <w:rPr>
          <w:lang w:val="vi-VN"/>
        </w:rPr>
        <w:t>00-</w:t>
      </w:r>
      <w:r w:rsidR="00B4032B">
        <w:t>3</w:t>
      </w:r>
      <w:r w:rsidR="001D19C4" w:rsidRPr="0063348E">
        <w:rPr>
          <w:lang w:val="vi-VN"/>
        </w:rPr>
        <w:t>00 RPS (t3a.small), 100-200 RPS (t3a.micro)</w:t>
      </w:r>
      <w:r w:rsidR="0061743B">
        <w:t>.</w:t>
      </w:r>
    </w:p>
    <w:p w14:paraId="22F7A80D" w14:textId="2B9CD9AF" w:rsidR="001D19C4" w:rsidRPr="0063348E" w:rsidRDefault="0061743B" w:rsidP="0063348E">
      <w:pPr>
        <w:pStyle w:val="ListParagraph"/>
        <w:numPr>
          <w:ilvl w:val="0"/>
          <w:numId w:val="100"/>
        </w:numPr>
        <w:rPr>
          <w:lang w:val="vi-VN"/>
        </w:rPr>
      </w:pPr>
      <w:r>
        <w:t xml:space="preserve">Tài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1D19C4" w:rsidRPr="0063348E">
        <w:rPr>
          <w:lang w:val="vi-VN"/>
        </w:rPr>
        <w:t xml:space="preserve">: CPU 60-80%, Memory </w:t>
      </w:r>
      <w:r w:rsidR="00182314">
        <w:t>5</w:t>
      </w:r>
      <w:r w:rsidR="001D19C4" w:rsidRPr="0063348E">
        <w:rPr>
          <w:lang w:val="vi-VN"/>
        </w:rPr>
        <w:t>0-</w:t>
      </w:r>
      <w:r w:rsidR="00182314">
        <w:t>8</w:t>
      </w:r>
      <w:r w:rsidR="001D19C4" w:rsidRPr="0063348E">
        <w:rPr>
          <w:lang w:val="vi-VN"/>
        </w:rPr>
        <w:t>0%</w:t>
      </w:r>
      <w:r>
        <w:t>.</w:t>
      </w:r>
    </w:p>
    <w:p w14:paraId="4BC20840" w14:textId="771B17E3" w:rsidR="0063348E" w:rsidRPr="0063348E" w:rsidRDefault="00850AC0" w:rsidP="0063348E">
      <w:pPr>
        <w:pStyle w:val="Heading3"/>
        <w:rPr>
          <w:bCs/>
          <w:lang w:val="vi-VN"/>
        </w:rPr>
      </w:pPr>
      <w:bookmarkStart w:id="28" w:name="_Toc211435313"/>
      <w:proofErr w:type="spellStart"/>
      <w:r>
        <w:rPr>
          <w:bCs/>
        </w:rPr>
        <w:t>Đánh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giá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chiến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vận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hành</w:t>
      </w:r>
      <w:bookmarkEnd w:id="28"/>
      <w:proofErr w:type="spellEnd"/>
    </w:p>
    <w:p w14:paraId="6E071AFD" w14:textId="77777777" w:rsidR="0063348E" w:rsidRPr="0063348E" w:rsidRDefault="0063348E" w:rsidP="0063348E">
      <w:pPr>
        <w:rPr>
          <w:lang w:val="vi-VN"/>
        </w:rPr>
      </w:pPr>
      <w:r w:rsidRPr="0063348E">
        <w:rPr>
          <w:i/>
          <w:iCs/>
          <w:lang w:val="vi-VN"/>
        </w:rPr>
        <w:t>"Chiến lược vận hành (CA, cert rotation, PKI automation) nào cân bằng tốt nhất giữa an toàn và vận hành đơn giản cho môi trường cloud?"</w:t>
      </w:r>
    </w:p>
    <w:p w14:paraId="21A35FB6" w14:textId="77777777" w:rsidR="0063348E" w:rsidRPr="0063348E" w:rsidRDefault="0063348E" w:rsidP="0063348E">
      <w:pPr>
        <w:rPr>
          <w:lang w:val="vi-VN"/>
        </w:rPr>
      </w:pPr>
      <w:r w:rsidRPr="0063348E">
        <w:rPr>
          <w:b/>
          <w:bCs/>
          <w:lang w:val="vi-VN"/>
        </w:rPr>
        <w:t>Phương pháp đánh giá:</w:t>
      </w:r>
    </w:p>
    <w:p w14:paraId="139B9014" w14:textId="1E810E00" w:rsidR="0063348E" w:rsidRPr="008879BF" w:rsidRDefault="00155229" w:rsidP="003643C8">
      <w:pPr>
        <w:pStyle w:val="ListParagraph"/>
        <w:numPr>
          <w:ilvl w:val="0"/>
          <w:numId w:val="129"/>
        </w:numPr>
        <w:rPr>
          <w:lang w:val="vi-VN"/>
        </w:rPr>
      </w:pPr>
      <w:r w:rsidRPr="00155229">
        <w:rPr>
          <w:b/>
          <w:bCs/>
          <w:lang w:val="vi-VN"/>
        </w:rPr>
        <w:t>So sánh chiến lược PKI</w:t>
      </w:r>
      <w:r w:rsidR="0063348E" w:rsidRPr="003643C8">
        <w:rPr>
          <w:b/>
          <w:bCs/>
          <w:lang w:val="vi-VN"/>
        </w:rPr>
        <w:t>:</w:t>
      </w:r>
    </w:p>
    <w:p w14:paraId="25C9FA8C" w14:textId="517CCE4E" w:rsidR="008879BF" w:rsidRPr="008879BF" w:rsidRDefault="008879BF" w:rsidP="00075578">
      <w:pPr>
        <w:ind w:firstLine="360"/>
      </w:pPr>
      <w:proofErr w:type="spellStart"/>
      <w:r w:rsidRPr="008879BF">
        <w:t>Kịch</w:t>
      </w:r>
      <w:proofErr w:type="spellEnd"/>
      <w:r w:rsidRPr="008879BF">
        <w:t xml:space="preserve"> </w:t>
      </w:r>
      <w:proofErr w:type="spellStart"/>
      <w:r w:rsidRPr="008879BF">
        <w:t>bản</w:t>
      </w:r>
      <w:proofErr w:type="spellEnd"/>
      <w:r w:rsidRPr="008879BF">
        <w:t xml:space="preserve"> </w:t>
      </w:r>
      <w:proofErr w:type="spellStart"/>
      <w:r w:rsidRPr="008879BF">
        <w:t>kiểm</w:t>
      </w:r>
      <w:proofErr w:type="spellEnd"/>
      <w:r w:rsidRPr="008879BF">
        <w:t xml:space="preserve"> </w:t>
      </w:r>
      <w:proofErr w:type="spellStart"/>
      <w:r w:rsidRPr="008879BF">
        <w:t>tra</w:t>
      </w:r>
      <w:proofErr w:type="spellEnd"/>
      <w:r w:rsidRPr="008879BF">
        <w:t>:</w:t>
      </w:r>
    </w:p>
    <w:p w14:paraId="72D123CA" w14:textId="54FC91A4" w:rsidR="0063348E" w:rsidRPr="009B0457" w:rsidRDefault="0063348E" w:rsidP="009B0457">
      <w:pPr>
        <w:pStyle w:val="ListParagraph"/>
        <w:numPr>
          <w:ilvl w:val="0"/>
          <w:numId w:val="103"/>
        </w:numPr>
        <w:rPr>
          <w:lang w:val="vi-VN"/>
        </w:rPr>
      </w:pPr>
      <w:r w:rsidRPr="009B0457">
        <w:rPr>
          <w:lang w:val="vi-VN"/>
        </w:rPr>
        <w:t>AWS Private CA + ACM</w:t>
      </w:r>
    </w:p>
    <w:p w14:paraId="510FEDE2" w14:textId="437CD44F" w:rsidR="0063348E" w:rsidRPr="009B0457" w:rsidRDefault="0063348E" w:rsidP="009B0457">
      <w:pPr>
        <w:pStyle w:val="ListParagraph"/>
        <w:numPr>
          <w:ilvl w:val="0"/>
          <w:numId w:val="103"/>
        </w:numPr>
        <w:rPr>
          <w:lang w:val="vi-VN"/>
        </w:rPr>
      </w:pPr>
      <w:r w:rsidRPr="009B0457">
        <w:rPr>
          <w:lang w:val="vi-VN"/>
        </w:rPr>
        <w:t>Public CA (Let's Encrypt, DigiCert)</w:t>
      </w:r>
    </w:p>
    <w:p w14:paraId="6B25DA74" w14:textId="288BCBC1" w:rsidR="0063348E" w:rsidRPr="0063348E" w:rsidRDefault="00155229" w:rsidP="00075578">
      <w:pPr>
        <w:ind w:firstLine="284"/>
        <w:rPr>
          <w:lang w:val="vi-VN"/>
        </w:rPr>
      </w:pPr>
      <w:r w:rsidRPr="00155229">
        <w:rPr>
          <w:lang w:val="vi-VN"/>
        </w:rPr>
        <w:t>Tiêu chí đánh giá</w:t>
      </w:r>
      <w:r w:rsidR="0063348E" w:rsidRPr="0063348E">
        <w:rPr>
          <w:lang w:val="vi-VN"/>
        </w:rPr>
        <w:t>:</w:t>
      </w:r>
    </w:p>
    <w:p w14:paraId="263A8ECD" w14:textId="64B2C5E9" w:rsidR="0063348E" w:rsidRPr="009B0457" w:rsidRDefault="00743D21" w:rsidP="009B0457">
      <w:pPr>
        <w:pStyle w:val="ListParagraph"/>
        <w:numPr>
          <w:ilvl w:val="0"/>
          <w:numId w:val="105"/>
        </w:numPr>
        <w:rPr>
          <w:lang w:val="vi-VN"/>
        </w:rPr>
      </w:pPr>
      <w:r w:rsidRPr="00743D21">
        <w:rPr>
          <w:lang w:val="vi-VN"/>
        </w:rPr>
        <w:lastRenderedPageBreak/>
        <w:t xml:space="preserve">Độ phức tạp thiết lập </w:t>
      </w:r>
      <w:r w:rsidR="0063348E" w:rsidRPr="009B0457">
        <w:rPr>
          <w:lang w:val="vi-VN"/>
        </w:rPr>
        <w:t>(</w:t>
      </w:r>
      <w:r>
        <w:t xml:space="preserve">thang </w:t>
      </w:r>
      <w:proofErr w:type="spellStart"/>
      <w:r>
        <w:t>điểm</w:t>
      </w:r>
      <w:proofErr w:type="spellEnd"/>
      <w:r>
        <w:t xml:space="preserve"> </w:t>
      </w:r>
      <w:r w:rsidR="0063348E" w:rsidRPr="009B0457">
        <w:rPr>
          <w:lang w:val="vi-VN"/>
        </w:rPr>
        <w:t>1-10)</w:t>
      </w:r>
    </w:p>
    <w:p w14:paraId="2F850F49" w14:textId="4DF9BEAC" w:rsidR="0063348E" w:rsidRPr="009B0457" w:rsidRDefault="003D7AEF" w:rsidP="009B0457">
      <w:pPr>
        <w:pStyle w:val="ListParagraph"/>
        <w:numPr>
          <w:ilvl w:val="0"/>
          <w:numId w:val="105"/>
        </w:numPr>
        <w:rPr>
          <w:lang w:val="vi-VN"/>
        </w:rPr>
      </w:pPr>
      <w:r w:rsidRPr="003D7AEF">
        <w:rPr>
          <w:lang w:val="vi-VN"/>
        </w:rPr>
        <w:t>Phân tích chi phí ($/tháng)</w:t>
      </w:r>
      <w:r>
        <w:t>.</w:t>
      </w:r>
    </w:p>
    <w:p w14:paraId="2859E766" w14:textId="77777777" w:rsidR="003D7AEF" w:rsidRPr="003D7AEF" w:rsidRDefault="003D7AEF" w:rsidP="009B0457">
      <w:pPr>
        <w:pStyle w:val="ListParagraph"/>
        <w:numPr>
          <w:ilvl w:val="0"/>
          <w:numId w:val="105"/>
        </w:numPr>
        <w:rPr>
          <w:lang w:val="vi-VN"/>
        </w:rPr>
      </w:pPr>
      <w:r w:rsidRPr="003D7AEF">
        <w:rPr>
          <w:lang w:val="vi-VN"/>
        </w:rPr>
        <w:t>Khả năng tự động hóa</w:t>
      </w:r>
      <w:r>
        <w:t>.</w:t>
      </w:r>
    </w:p>
    <w:p w14:paraId="7D56F325" w14:textId="57E96F29" w:rsidR="003643C8" w:rsidRPr="003D7AEF" w:rsidRDefault="006E516D" w:rsidP="003643C8">
      <w:pPr>
        <w:pStyle w:val="ListParagraph"/>
        <w:numPr>
          <w:ilvl w:val="0"/>
          <w:numId w:val="105"/>
        </w:numPr>
        <w:rPr>
          <w:lang w:val="vi-VN"/>
        </w:r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 w:rsidR="008D2934">
        <w:t>.</w:t>
      </w:r>
    </w:p>
    <w:p w14:paraId="6631BC64" w14:textId="239A0A9C" w:rsidR="0063348E" w:rsidRPr="003643C8" w:rsidRDefault="005165BD" w:rsidP="003643C8">
      <w:pPr>
        <w:pStyle w:val="ListParagraph"/>
        <w:numPr>
          <w:ilvl w:val="0"/>
          <w:numId w:val="129"/>
        </w:numPr>
        <w:rPr>
          <w:lang w:val="vi-VN"/>
        </w:rPr>
      </w:pPr>
      <w:r w:rsidRPr="005165BD">
        <w:rPr>
          <w:b/>
          <w:bCs/>
          <w:lang w:val="vi-VN"/>
        </w:rPr>
        <w:t>Quản lý vòng đời chứng chỉ</w:t>
      </w:r>
      <w:r w:rsidR="0063348E" w:rsidRPr="003643C8">
        <w:rPr>
          <w:b/>
          <w:bCs/>
          <w:lang w:val="vi-VN"/>
        </w:rPr>
        <w:t>:</w:t>
      </w:r>
    </w:p>
    <w:p w14:paraId="1D152458" w14:textId="080C2E70" w:rsidR="0063348E" w:rsidRPr="0063348E" w:rsidRDefault="005B7969" w:rsidP="0063348E">
      <w:pPr>
        <w:ind w:left="360"/>
        <w:rPr>
          <w:lang w:val="vi-VN"/>
        </w:rPr>
      </w:pPr>
      <w:r w:rsidRPr="005B7969">
        <w:rPr>
          <w:lang w:val="vi-VN"/>
        </w:rPr>
        <w:t>Kịch bản kiểm tra</w:t>
      </w:r>
      <w:r w:rsidR="0063348E" w:rsidRPr="0063348E">
        <w:rPr>
          <w:lang w:val="vi-VN"/>
        </w:rPr>
        <w:t>:</w:t>
      </w:r>
    </w:p>
    <w:p w14:paraId="1F37580D" w14:textId="77777777" w:rsidR="005B7969" w:rsidRPr="005B7969" w:rsidRDefault="005B7969" w:rsidP="009B0457">
      <w:pPr>
        <w:pStyle w:val="ListParagraph"/>
        <w:numPr>
          <w:ilvl w:val="0"/>
          <w:numId w:val="106"/>
        </w:numPr>
        <w:rPr>
          <w:lang w:val="vi-VN"/>
        </w:rPr>
      </w:pPr>
      <w:r w:rsidRPr="005B7969">
        <w:rPr>
          <w:lang w:val="vi-VN"/>
        </w:rPr>
        <w:t>Tự động hóa cấp phát chứng chỉ</w:t>
      </w:r>
      <w:r>
        <w:t>.</w:t>
      </w:r>
    </w:p>
    <w:p w14:paraId="18B51E78" w14:textId="5D65555C" w:rsidR="0063348E" w:rsidRPr="009B0457" w:rsidRDefault="003622B4" w:rsidP="009B0457">
      <w:pPr>
        <w:pStyle w:val="ListParagraph"/>
        <w:numPr>
          <w:ilvl w:val="0"/>
          <w:numId w:val="106"/>
        </w:numPr>
        <w:rPr>
          <w:lang w:val="vi-VN"/>
        </w:rPr>
      </w:pPr>
      <w:r w:rsidRPr="003622B4">
        <w:rPr>
          <w:lang w:val="vi-VN"/>
        </w:rPr>
        <w:t xml:space="preserve">Quy trình xoay vòng </w:t>
      </w:r>
      <w:r w:rsidR="0063348E" w:rsidRPr="009B0457">
        <w:rPr>
          <w:lang w:val="vi-VN"/>
        </w:rPr>
        <w:t>(</w:t>
      </w:r>
      <w:r w:rsidRPr="003622B4">
        <w:rPr>
          <w:lang w:val="vi-VN"/>
        </w:rPr>
        <w:t>chu kỳ 30, 60, 90 ngày</w:t>
      </w:r>
      <w:r w:rsidR="0063348E" w:rsidRPr="009B0457">
        <w:rPr>
          <w:lang w:val="vi-VN"/>
        </w:rPr>
        <w:t>)</w:t>
      </w:r>
      <w:r w:rsidR="002F05F4">
        <w:t>.</w:t>
      </w:r>
    </w:p>
    <w:p w14:paraId="026CE682" w14:textId="238C6E04" w:rsidR="0063348E" w:rsidRPr="00C41852" w:rsidRDefault="00C41852" w:rsidP="009B0457">
      <w:pPr>
        <w:pStyle w:val="ListParagraph"/>
        <w:numPr>
          <w:ilvl w:val="0"/>
          <w:numId w:val="106"/>
        </w:numPr>
        <w:rPr>
          <w:lang w:val="vi-VN"/>
        </w:rPr>
      </w:pPr>
      <w:r w:rsidRPr="00C41852">
        <w:rPr>
          <w:lang w:val="vi-VN"/>
        </w:rPr>
        <w:t>Thu hồi khẩn cấp</w:t>
      </w:r>
      <w:r w:rsidR="002F05F4">
        <w:t>.</w:t>
      </w:r>
    </w:p>
    <w:p w14:paraId="2716424B" w14:textId="06D7E582" w:rsidR="00C41852" w:rsidRPr="009B0457" w:rsidRDefault="00C41852" w:rsidP="009B0457">
      <w:pPr>
        <w:pStyle w:val="ListParagraph"/>
        <w:numPr>
          <w:ilvl w:val="0"/>
          <w:numId w:val="106"/>
        </w:numPr>
        <w:rPr>
          <w:lang w:val="vi-VN"/>
        </w:rPr>
      </w:pPr>
      <w:r w:rsidRPr="00C41852">
        <w:rPr>
          <w:lang w:val="vi-VN"/>
        </w:rPr>
        <w:t>Quản lý chứng chỉ hàng loạt</w:t>
      </w:r>
      <w:r w:rsidR="002F05F4">
        <w:t>.</w:t>
      </w:r>
    </w:p>
    <w:p w14:paraId="3B7DEDB5" w14:textId="6C5615CB" w:rsidR="0063348E" w:rsidRPr="003643C8" w:rsidRDefault="00CD0BCC" w:rsidP="003643C8">
      <w:pPr>
        <w:pStyle w:val="ListParagraph"/>
        <w:numPr>
          <w:ilvl w:val="0"/>
          <w:numId w:val="129"/>
        </w:numPr>
        <w:rPr>
          <w:lang w:val="vi-VN"/>
        </w:rPr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 w:rsidR="0063348E" w:rsidRPr="003643C8">
        <w:rPr>
          <w:b/>
          <w:bCs/>
          <w:lang w:val="vi-VN"/>
        </w:rPr>
        <w:t>:</w:t>
      </w:r>
    </w:p>
    <w:p w14:paraId="691509E6" w14:textId="3F66AF74" w:rsidR="0063348E" w:rsidRPr="0063348E" w:rsidRDefault="001D51B1" w:rsidP="0063348E">
      <w:pPr>
        <w:ind w:left="360"/>
        <w:rPr>
          <w:lang w:val="vi-VN"/>
        </w:rPr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63348E" w:rsidRPr="0063348E">
        <w:rPr>
          <w:lang w:val="vi-VN"/>
        </w:rPr>
        <w:t>:</w:t>
      </w:r>
    </w:p>
    <w:p w14:paraId="6729B1E4" w14:textId="6C7F7EEF" w:rsidR="0063348E" w:rsidRPr="009B0457" w:rsidRDefault="0032749E" w:rsidP="009B0457">
      <w:pPr>
        <w:pStyle w:val="ListParagraph"/>
        <w:numPr>
          <w:ilvl w:val="0"/>
          <w:numId w:val="107"/>
        </w:numPr>
        <w:rPr>
          <w:lang w:val="vi-VN"/>
        </w:rPr>
      </w:pPr>
      <w:r w:rsidRPr="0032749E">
        <w:rPr>
          <w:lang w:val="vi-VN"/>
        </w:rPr>
        <w:t>Tự động hoàn toàn</w:t>
      </w:r>
    </w:p>
    <w:p w14:paraId="459A62E7" w14:textId="6D935567" w:rsidR="0063348E" w:rsidRPr="009B0457" w:rsidRDefault="0032749E" w:rsidP="009B0457">
      <w:pPr>
        <w:pStyle w:val="ListParagraph"/>
        <w:numPr>
          <w:ilvl w:val="0"/>
          <w:numId w:val="107"/>
        </w:numPr>
        <w:rPr>
          <w:lang w:val="vi-VN"/>
        </w:rPr>
      </w:pPr>
      <w:r w:rsidRPr="0032749E">
        <w:rPr>
          <w:lang w:val="vi-VN"/>
        </w:rPr>
        <w:t xml:space="preserve">Bán tự động </w:t>
      </w:r>
      <w:r>
        <w:t>(</w:t>
      </w:r>
      <w:r w:rsidR="0063348E" w:rsidRPr="009B0457">
        <w:rPr>
          <w:lang w:val="vi-VN"/>
        </w:rPr>
        <w:t>Semi-automated</w:t>
      </w:r>
      <w:r>
        <w:t>)</w:t>
      </w:r>
    </w:p>
    <w:p w14:paraId="66184DC6" w14:textId="4D6C9A44" w:rsidR="003F52C5" w:rsidRPr="003F52C5" w:rsidRDefault="003F52C5" w:rsidP="009B0457">
      <w:pPr>
        <w:pStyle w:val="ListParagraph"/>
        <w:numPr>
          <w:ilvl w:val="0"/>
          <w:numId w:val="107"/>
        </w:numPr>
        <w:rPr>
          <w:lang w:val="vi-VN"/>
        </w:rPr>
      </w:pPr>
      <w:r w:rsidRPr="003F52C5">
        <w:rPr>
          <w:lang w:val="vi-VN"/>
        </w:rPr>
        <w:t>Thủ công với công cụ hỗ trợ</w:t>
      </w:r>
      <w:r>
        <w:t>.</w:t>
      </w:r>
    </w:p>
    <w:p w14:paraId="7BF0CFCF" w14:textId="54EC2002" w:rsidR="003F52C5" w:rsidRPr="003F52C5" w:rsidRDefault="003F52C5" w:rsidP="009B0457">
      <w:pPr>
        <w:pStyle w:val="ListParagraph"/>
        <w:numPr>
          <w:ilvl w:val="0"/>
          <w:numId w:val="107"/>
        </w:numPr>
        <w:rPr>
          <w:lang w:val="vi-VN"/>
        </w:rPr>
      </w:pPr>
      <w:r w:rsidRPr="003F52C5">
        <w:rPr>
          <w:lang w:val="vi-VN"/>
        </w:rPr>
        <w:t>Quy trình hoàn toàn thủ công</w:t>
      </w:r>
      <w:r>
        <w:t>.</w:t>
      </w:r>
    </w:p>
    <w:p w14:paraId="118E472D" w14:textId="11E1B596" w:rsidR="0063348E" w:rsidRPr="0063348E" w:rsidRDefault="00EA76C5" w:rsidP="0063348E">
      <w:pPr>
        <w:ind w:left="360"/>
        <w:rPr>
          <w:lang w:val="vi-VN"/>
        </w:rPr>
      </w:pPr>
      <w:r w:rsidRPr="00EA76C5">
        <w:rPr>
          <w:lang w:val="vi-VN"/>
        </w:rPr>
        <w:t>Tiêu chí đánh giá</w:t>
      </w:r>
      <w:r w:rsidR="0063348E" w:rsidRPr="0063348E">
        <w:rPr>
          <w:lang w:val="vi-VN"/>
        </w:rPr>
        <w:t>:</w:t>
      </w:r>
    </w:p>
    <w:p w14:paraId="1A4D40CC" w14:textId="6401AC9F" w:rsidR="0063348E" w:rsidRPr="009B0457" w:rsidRDefault="00FC02CB" w:rsidP="009B0457">
      <w:pPr>
        <w:pStyle w:val="ListParagraph"/>
        <w:numPr>
          <w:ilvl w:val="0"/>
          <w:numId w:val="108"/>
        </w:numPr>
        <w:rPr>
          <w:lang w:val="vi-VN"/>
        </w:rPr>
      </w:pPr>
      <w:r w:rsidRPr="00FC02CB">
        <w:rPr>
          <w:lang w:val="vi-VN"/>
        </w:rPr>
        <w:t>Thời gian trung bình cấp phát chứng chỉ</w:t>
      </w:r>
      <w:r w:rsidR="00FF0D98">
        <w:t>.</w:t>
      </w:r>
    </w:p>
    <w:p w14:paraId="0C375EAC" w14:textId="460F286A" w:rsidR="00FF0D98" w:rsidRPr="00145EF3" w:rsidRDefault="00FF0D98" w:rsidP="009B0457">
      <w:pPr>
        <w:pStyle w:val="ListParagraph"/>
        <w:numPr>
          <w:ilvl w:val="0"/>
          <w:numId w:val="108"/>
        </w:numPr>
        <w:rPr>
          <w:lang w:val="vi-VN"/>
        </w:rPr>
      </w:pPr>
      <w:r w:rsidRPr="00FF0D98">
        <w:rPr>
          <w:lang w:val="vi-VN"/>
        </w:rPr>
        <w:t>Tỷ lệ thành công xoay vòng</w:t>
      </w:r>
      <w:r>
        <w:t>.</w:t>
      </w:r>
    </w:p>
    <w:p w14:paraId="360F1597" w14:textId="60D5817C" w:rsidR="00145EF3" w:rsidRPr="00FF0D98" w:rsidRDefault="00145EF3" w:rsidP="009B0457">
      <w:pPr>
        <w:pStyle w:val="ListParagraph"/>
        <w:numPr>
          <w:ilvl w:val="0"/>
          <w:numId w:val="108"/>
        </w:numPr>
        <w:rPr>
          <w:lang w:val="vi-VN"/>
        </w:rPr>
      </w:pPr>
      <w:r w:rsidRPr="00145EF3">
        <w:rPr>
          <w:lang w:val="vi-VN"/>
        </w:rPr>
        <w:t>Chi phí vận hành mỗi chứng chỉ</w:t>
      </w:r>
      <w:r>
        <w:t>.</w:t>
      </w:r>
    </w:p>
    <w:p w14:paraId="571E1262" w14:textId="77777777" w:rsidR="0063348E" w:rsidRPr="0063348E" w:rsidRDefault="0063348E" w:rsidP="0063348E">
      <w:pPr>
        <w:rPr>
          <w:lang w:val="vi-VN"/>
        </w:rPr>
      </w:pPr>
      <w:r w:rsidRPr="0063348E">
        <w:rPr>
          <w:b/>
          <w:bCs/>
          <w:lang w:val="vi-VN"/>
        </w:rPr>
        <w:t>Kỳ vọng kết quả:</w:t>
      </w:r>
    </w:p>
    <w:p w14:paraId="37B4310A" w14:textId="367A60B4" w:rsidR="0063348E" w:rsidRPr="00767B6A" w:rsidRDefault="0063348E" w:rsidP="00767B6A">
      <w:pPr>
        <w:pStyle w:val="ListParagraph"/>
        <w:numPr>
          <w:ilvl w:val="0"/>
          <w:numId w:val="109"/>
        </w:numPr>
        <w:rPr>
          <w:lang w:val="vi-VN"/>
        </w:rPr>
      </w:pPr>
      <w:r w:rsidRPr="009B0457">
        <w:rPr>
          <w:lang w:val="vi-VN"/>
        </w:rPr>
        <w:t>AWS Private CA + automated rotation:</w:t>
      </w:r>
      <w:r w:rsidR="00861227">
        <w:t xml:space="preserve"> </w:t>
      </w:r>
      <w:proofErr w:type="spellStart"/>
      <w:r w:rsidR="00861227" w:rsidRPr="00861227">
        <w:t>giảm</w:t>
      </w:r>
      <w:proofErr w:type="spellEnd"/>
      <w:r w:rsidRPr="009B0457">
        <w:rPr>
          <w:lang w:val="vi-VN"/>
        </w:rPr>
        <w:t xml:space="preserve"> </w:t>
      </w:r>
      <w:r w:rsidR="00767B6A" w:rsidRPr="00767B6A">
        <w:rPr>
          <w:lang w:val="vi-VN"/>
        </w:rPr>
        <w:t>chi phí hoạt động</w:t>
      </w:r>
      <w:r w:rsidR="00767B6A">
        <w:t>.</w:t>
      </w:r>
    </w:p>
    <w:p w14:paraId="6186A068" w14:textId="053315DB" w:rsidR="0063348E" w:rsidRPr="009B0457" w:rsidRDefault="0063348E" w:rsidP="009B0457">
      <w:pPr>
        <w:pStyle w:val="ListParagraph"/>
        <w:numPr>
          <w:ilvl w:val="0"/>
          <w:numId w:val="109"/>
        </w:numPr>
        <w:rPr>
          <w:lang w:val="vi-VN"/>
        </w:rPr>
      </w:pPr>
      <w:r w:rsidRPr="009B0457">
        <w:rPr>
          <w:lang w:val="vi-VN"/>
        </w:rPr>
        <w:t xml:space="preserve">Infrastructure-as-Code: </w:t>
      </w:r>
      <w:r w:rsidR="001A1A69" w:rsidRPr="001A1A69">
        <w:rPr>
          <w:lang w:val="vi-VN"/>
        </w:rPr>
        <w:t>70% giảm lỗi cấu hình</w:t>
      </w:r>
      <w:r w:rsidR="007403BC">
        <w:t>.</w:t>
      </w:r>
    </w:p>
    <w:p w14:paraId="04C4A4E7" w14:textId="6C1BB16B" w:rsidR="0063348E" w:rsidRPr="009B0457" w:rsidRDefault="007403BC" w:rsidP="009B0457">
      <w:pPr>
        <w:pStyle w:val="ListParagraph"/>
        <w:numPr>
          <w:ilvl w:val="0"/>
          <w:numId w:val="109"/>
        </w:numPr>
        <w:rPr>
          <w:lang w:val="vi-VN"/>
        </w:rPr>
      </w:pPr>
      <w:r w:rsidRPr="007403BC">
        <w:rPr>
          <w:lang w:val="vi-VN"/>
        </w:rPr>
        <w:t>Tích hợp giao thức **ACME**: 9</w:t>
      </w:r>
      <w:r w:rsidR="004D2609">
        <w:t>0</w:t>
      </w:r>
      <w:r w:rsidRPr="007403BC">
        <w:rPr>
          <w:lang w:val="vi-VN"/>
        </w:rPr>
        <w:t>% tỷ lệ tự động hóa</w:t>
      </w:r>
      <w:r>
        <w:t>.</w:t>
      </w:r>
    </w:p>
    <w:p w14:paraId="65C2394E" w14:textId="264914A3" w:rsidR="009B0457" w:rsidRPr="009B0457" w:rsidRDefault="00580D78" w:rsidP="009B0457">
      <w:pPr>
        <w:pStyle w:val="Heading3"/>
        <w:rPr>
          <w:bCs/>
          <w:lang w:val="vi-VN"/>
        </w:rPr>
      </w:pPr>
      <w:bookmarkStart w:id="29" w:name="_Toc211435314"/>
      <w:r w:rsidRPr="00580D78">
        <w:rPr>
          <w:bCs/>
          <w:lang w:val="vi-VN"/>
        </w:rPr>
        <w:t>Phân tích so sánh thuật toán</w:t>
      </w:r>
      <w:bookmarkEnd w:id="29"/>
    </w:p>
    <w:p w14:paraId="54B85900" w14:textId="7934DA0C" w:rsidR="009B0457" w:rsidRPr="009B0457" w:rsidRDefault="009B0457" w:rsidP="009B0457">
      <w:proofErr w:type="spellStart"/>
      <w:r w:rsidRPr="009B0457">
        <w:t>Một</w:t>
      </w:r>
      <w:proofErr w:type="spellEnd"/>
      <w:r w:rsidRPr="009B0457">
        <w:t xml:space="preserve"> </w:t>
      </w:r>
      <w:proofErr w:type="spellStart"/>
      <w:r w:rsidRPr="009B0457">
        <w:t>phần</w:t>
      </w:r>
      <w:proofErr w:type="spellEnd"/>
      <w:r w:rsidRPr="009B0457">
        <w:t xml:space="preserve"> </w:t>
      </w:r>
      <w:proofErr w:type="spellStart"/>
      <w:r w:rsidRPr="009B0457">
        <w:t>quan</w:t>
      </w:r>
      <w:proofErr w:type="spellEnd"/>
      <w:r w:rsidRPr="009B0457">
        <w:t xml:space="preserve"> </w:t>
      </w:r>
      <w:proofErr w:type="spellStart"/>
      <w:r w:rsidRPr="009B0457">
        <w:t>trọng</w:t>
      </w:r>
      <w:proofErr w:type="spellEnd"/>
      <w:r w:rsidRPr="009B0457">
        <w:t xml:space="preserve"> </w:t>
      </w:r>
      <w:proofErr w:type="spellStart"/>
      <w:r w:rsidRPr="009B0457">
        <w:t>là</w:t>
      </w:r>
      <w:proofErr w:type="spellEnd"/>
      <w:r w:rsidRPr="009B0457">
        <w:t xml:space="preserve"> so </w:t>
      </w:r>
      <w:proofErr w:type="spellStart"/>
      <w:r w:rsidRPr="009B0457">
        <w:t>sánh</w:t>
      </w:r>
      <w:proofErr w:type="spellEnd"/>
      <w:r w:rsidRPr="009B0457">
        <w:t xml:space="preserve"> </w:t>
      </w:r>
      <w:proofErr w:type="spellStart"/>
      <w:r w:rsidRPr="009B0457">
        <w:t>hiệu</w:t>
      </w:r>
      <w:proofErr w:type="spellEnd"/>
      <w:r w:rsidRPr="009B0457">
        <w:t xml:space="preserve"> </w:t>
      </w:r>
      <w:proofErr w:type="spellStart"/>
      <w:r w:rsidRPr="009B0457">
        <w:t>suất</w:t>
      </w:r>
      <w:proofErr w:type="spellEnd"/>
      <w:r w:rsidRPr="009B0457">
        <w:t xml:space="preserve"> </w:t>
      </w:r>
      <w:proofErr w:type="spellStart"/>
      <w:r w:rsidRPr="009B0457">
        <w:t>các</w:t>
      </w:r>
      <w:proofErr w:type="spellEnd"/>
      <w:r w:rsidRPr="009B0457">
        <w:t xml:space="preserve"> </w:t>
      </w:r>
      <w:proofErr w:type="spellStart"/>
      <w:r w:rsidRPr="009B0457">
        <w:t>thuật</w:t>
      </w:r>
      <w:proofErr w:type="spellEnd"/>
      <w:r w:rsidRPr="009B0457">
        <w:t xml:space="preserve"> </w:t>
      </w:r>
      <w:proofErr w:type="spellStart"/>
      <w:r w:rsidRPr="009B0457">
        <w:t>toán</w:t>
      </w:r>
      <w:proofErr w:type="spellEnd"/>
      <w:r w:rsidRPr="009B0457">
        <w:t xml:space="preserve"> </w:t>
      </w:r>
      <w:proofErr w:type="spellStart"/>
      <w:r w:rsidRPr="009B0457">
        <w:t>mã</w:t>
      </w:r>
      <w:proofErr w:type="spellEnd"/>
      <w:r w:rsidRPr="009B0457">
        <w:t xml:space="preserve"> </w:t>
      </w:r>
      <w:proofErr w:type="spellStart"/>
      <w:r w:rsidRPr="009B0457">
        <w:t>hóa</w:t>
      </w:r>
      <w:proofErr w:type="spellEnd"/>
      <w:r w:rsidRPr="009B0457">
        <w:t>:</w:t>
      </w:r>
    </w:p>
    <w:p w14:paraId="79119D5C" w14:textId="3F5AE846" w:rsidR="009B0457" w:rsidRDefault="00430B67" w:rsidP="009B0457">
      <w:r w:rsidRPr="00430B67">
        <w:lastRenderedPageBreak/>
        <w:t xml:space="preserve">Ma </w:t>
      </w:r>
      <w:proofErr w:type="spellStart"/>
      <w:r w:rsidRPr="00430B67">
        <w:t>trận</w:t>
      </w:r>
      <w:proofErr w:type="spellEnd"/>
      <w:r w:rsidRPr="00430B67">
        <w:t xml:space="preserve"> </w:t>
      </w:r>
      <w:proofErr w:type="spellStart"/>
      <w:r w:rsidRPr="00430B67">
        <w:t>hiệu</w:t>
      </w:r>
      <w:proofErr w:type="spellEnd"/>
      <w:r w:rsidRPr="00430B67">
        <w:t xml:space="preserve"> </w:t>
      </w:r>
      <w:proofErr w:type="spellStart"/>
      <w:r w:rsidRPr="00430B67">
        <w:t>suất</w:t>
      </w:r>
      <w:proofErr w:type="spellEnd"/>
      <w:r w:rsidRPr="00430B67">
        <w:t xml:space="preserve"> </w:t>
      </w:r>
      <w:proofErr w:type="spellStart"/>
      <w:r w:rsidRPr="00430B67">
        <w:t>thuật</w:t>
      </w:r>
      <w:proofErr w:type="spellEnd"/>
      <w:r w:rsidRPr="00430B67">
        <w:t xml:space="preserve"> </w:t>
      </w:r>
      <w:proofErr w:type="spellStart"/>
      <w:r w:rsidRPr="00430B67">
        <w:t>toán</w:t>
      </w:r>
      <w:proofErr w:type="spellEnd"/>
      <w:r w:rsidRPr="00430B67">
        <w:t xml:space="preserve"> </w:t>
      </w:r>
      <w:r w:rsidR="009B0457">
        <w:t>(</w:t>
      </w:r>
      <w:proofErr w:type="spellStart"/>
      <w:r w:rsidR="009B0457">
        <w:t>trên</w:t>
      </w:r>
      <w:proofErr w:type="spellEnd"/>
      <w:r w:rsidR="009B0457">
        <w:t xml:space="preserve"> t3a.micro/small):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9B0457" w14:paraId="65F25ED7" w14:textId="77777777" w:rsidTr="009B0457">
        <w:tc>
          <w:tcPr>
            <w:tcW w:w="2336" w:type="dxa"/>
          </w:tcPr>
          <w:p w14:paraId="2A2DEA3A" w14:textId="77777777" w:rsidR="009B0457" w:rsidRDefault="009B0457" w:rsidP="009B0457"/>
        </w:tc>
        <w:tc>
          <w:tcPr>
            <w:tcW w:w="2336" w:type="dxa"/>
          </w:tcPr>
          <w:p w14:paraId="3E7F7F1F" w14:textId="170A46A4" w:rsidR="009B0457" w:rsidRDefault="009B0457" w:rsidP="009B0457">
            <w:r>
              <w:t>ECDSA P-256</w:t>
            </w:r>
          </w:p>
        </w:tc>
        <w:tc>
          <w:tcPr>
            <w:tcW w:w="2336" w:type="dxa"/>
          </w:tcPr>
          <w:p w14:paraId="3C3CB01D" w14:textId="38CDBA06" w:rsidR="009B0457" w:rsidRDefault="009B0457" w:rsidP="009B0457">
            <w:r>
              <w:t>RSA-2048</w:t>
            </w:r>
          </w:p>
        </w:tc>
        <w:tc>
          <w:tcPr>
            <w:tcW w:w="2336" w:type="dxa"/>
          </w:tcPr>
          <w:p w14:paraId="7F3D18EE" w14:textId="03066DBD" w:rsidR="009B0457" w:rsidRDefault="009B0457" w:rsidP="009B0457">
            <w:r>
              <w:t>Ed25519</w:t>
            </w:r>
          </w:p>
        </w:tc>
      </w:tr>
      <w:tr w:rsidR="009B0457" w14:paraId="1B7D8707" w14:textId="77777777" w:rsidTr="009B0457">
        <w:tc>
          <w:tcPr>
            <w:tcW w:w="2336" w:type="dxa"/>
          </w:tcPr>
          <w:p w14:paraId="0E787B62" w14:textId="3285F07D" w:rsidR="009B0457" w:rsidRDefault="009B0457" w:rsidP="009B0457">
            <w:r>
              <w:t>Certificate Gen</w:t>
            </w:r>
          </w:p>
        </w:tc>
        <w:tc>
          <w:tcPr>
            <w:tcW w:w="2336" w:type="dxa"/>
          </w:tcPr>
          <w:p w14:paraId="3F22185F" w14:textId="7B898DD8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  <w:tc>
          <w:tcPr>
            <w:tcW w:w="2336" w:type="dxa"/>
          </w:tcPr>
          <w:p w14:paraId="1A0DD014" w14:textId="645AE233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  <w:tc>
          <w:tcPr>
            <w:tcW w:w="2336" w:type="dxa"/>
          </w:tcPr>
          <w:p w14:paraId="1EF44165" w14:textId="39027099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</w:tr>
      <w:tr w:rsidR="009B0457" w14:paraId="73E77985" w14:textId="77777777" w:rsidTr="009B0457">
        <w:tc>
          <w:tcPr>
            <w:tcW w:w="2336" w:type="dxa"/>
          </w:tcPr>
          <w:p w14:paraId="4EBE59C9" w14:textId="5F4FDECA" w:rsidR="009B0457" w:rsidRDefault="009B0457" w:rsidP="009B0457">
            <w:r>
              <w:t>Cert Validation</w:t>
            </w:r>
          </w:p>
        </w:tc>
        <w:tc>
          <w:tcPr>
            <w:tcW w:w="2336" w:type="dxa"/>
          </w:tcPr>
          <w:p w14:paraId="77875CEB" w14:textId="3A102B39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  <w:tc>
          <w:tcPr>
            <w:tcW w:w="2336" w:type="dxa"/>
          </w:tcPr>
          <w:p w14:paraId="1F04889A" w14:textId="2D71AEDA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  <w:tc>
          <w:tcPr>
            <w:tcW w:w="2336" w:type="dxa"/>
          </w:tcPr>
          <w:p w14:paraId="0BF93EB6" w14:textId="6DB8E105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</w:tr>
      <w:tr w:rsidR="009B0457" w14:paraId="4670D750" w14:textId="77777777" w:rsidTr="009B0457">
        <w:tc>
          <w:tcPr>
            <w:tcW w:w="2336" w:type="dxa"/>
          </w:tcPr>
          <w:p w14:paraId="766D1730" w14:textId="32041001" w:rsidR="009B0457" w:rsidRPr="009B0457" w:rsidRDefault="009B0457" w:rsidP="009B0457">
            <w:r w:rsidRPr="009B0457">
              <w:rPr>
                <w:lang w:val="vi-VN"/>
              </w:rPr>
              <w:t>Token Signing</w:t>
            </w:r>
          </w:p>
        </w:tc>
        <w:tc>
          <w:tcPr>
            <w:tcW w:w="2336" w:type="dxa"/>
          </w:tcPr>
          <w:p w14:paraId="521F87B2" w14:textId="216DBD0D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  <w:tc>
          <w:tcPr>
            <w:tcW w:w="2336" w:type="dxa"/>
          </w:tcPr>
          <w:p w14:paraId="1EA589DD" w14:textId="6A11DF60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  <w:tc>
          <w:tcPr>
            <w:tcW w:w="2336" w:type="dxa"/>
          </w:tcPr>
          <w:p w14:paraId="4FA6A0BA" w14:textId="6A9C37C9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</w:tr>
      <w:tr w:rsidR="009B0457" w14:paraId="7E335118" w14:textId="77777777" w:rsidTr="009B0457">
        <w:tc>
          <w:tcPr>
            <w:tcW w:w="2336" w:type="dxa"/>
          </w:tcPr>
          <w:p w14:paraId="3346ADF7" w14:textId="44B75298" w:rsidR="009B0457" w:rsidRDefault="009B0457" w:rsidP="009B0457">
            <w:r>
              <w:t>Token Verify</w:t>
            </w:r>
          </w:p>
        </w:tc>
        <w:tc>
          <w:tcPr>
            <w:tcW w:w="2336" w:type="dxa"/>
          </w:tcPr>
          <w:p w14:paraId="398CB260" w14:textId="643A53B9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  <w:tc>
          <w:tcPr>
            <w:tcW w:w="2336" w:type="dxa"/>
          </w:tcPr>
          <w:p w14:paraId="65A3D7F4" w14:textId="4A8C46B6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  <w:tc>
          <w:tcPr>
            <w:tcW w:w="2336" w:type="dxa"/>
          </w:tcPr>
          <w:p w14:paraId="59A085A1" w14:textId="45AC2A39" w:rsidR="009B0457" w:rsidRDefault="009B0457" w:rsidP="009B0457">
            <w:r>
              <w:t>?</w:t>
            </w:r>
            <w:proofErr w:type="spellStart"/>
            <w:r>
              <w:t>ms</w:t>
            </w:r>
            <w:proofErr w:type="spellEnd"/>
          </w:p>
        </w:tc>
      </w:tr>
      <w:tr w:rsidR="009B0457" w14:paraId="7E7742C5" w14:textId="77777777" w:rsidTr="009B0457">
        <w:tc>
          <w:tcPr>
            <w:tcW w:w="2336" w:type="dxa"/>
          </w:tcPr>
          <w:p w14:paraId="7E7B095D" w14:textId="0A53D2FF" w:rsidR="009B0457" w:rsidRDefault="009B0457" w:rsidP="009B0457">
            <w:r>
              <w:t>Memory Usage</w:t>
            </w:r>
          </w:p>
        </w:tc>
        <w:tc>
          <w:tcPr>
            <w:tcW w:w="2336" w:type="dxa"/>
          </w:tcPr>
          <w:p w14:paraId="51233BCE" w14:textId="40498B3C" w:rsidR="009B0457" w:rsidRDefault="009B0457" w:rsidP="009B0457">
            <w:r>
              <w:t>?</w:t>
            </w:r>
          </w:p>
        </w:tc>
        <w:tc>
          <w:tcPr>
            <w:tcW w:w="2336" w:type="dxa"/>
          </w:tcPr>
          <w:p w14:paraId="4FBA33F6" w14:textId="606F4673" w:rsidR="009B0457" w:rsidRDefault="009B0457" w:rsidP="009B0457">
            <w:r>
              <w:t>?</w:t>
            </w:r>
          </w:p>
        </w:tc>
        <w:tc>
          <w:tcPr>
            <w:tcW w:w="2336" w:type="dxa"/>
          </w:tcPr>
          <w:p w14:paraId="35685450" w14:textId="27EE98D3" w:rsidR="009B0457" w:rsidRDefault="009B0457" w:rsidP="009B0457">
            <w:r>
              <w:t>?</w:t>
            </w:r>
          </w:p>
        </w:tc>
      </w:tr>
      <w:tr w:rsidR="009B0457" w14:paraId="4B068DA4" w14:textId="77777777" w:rsidTr="009B0457">
        <w:tc>
          <w:tcPr>
            <w:tcW w:w="2336" w:type="dxa"/>
          </w:tcPr>
          <w:p w14:paraId="1A46ACC0" w14:textId="6ED698D9" w:rsidR="009B0457" w:rsidRDefault="002D35F7" w:rsidP="009B0457">
            <w:r>
              <w:t>CPU Usage</w:t>
            </w:r>
          </w:p>
        </w:tc>
        <w:tc>
          <w:tcPr>
            <w:tcW w:w="2336" w:type="dxa"/>
          </w:tcPr>
          <w:p w14:paraId="245DF826" w14:textId="5574A870" w:rsidR="009B0457" w:rsidRDefault="009B0457" w:rsidP="009B0457">
            <w:r>
              <w:t>?</w:t>
            </w:r>
          </w:p>
        </w:tc>
        <w:tc>
          <w:tcPr>
            <w:tcW w:w="2336" w:type="dxa"/>
          </w:tcPr>
          <w:p w14:paraId="44059EB3" w14:textId="776EC50C" w:rsidR="009B0457" w:rsidRDefault="009B0457" w:rsidP="009B0457">
            <w:r>
              <w:t>?</w:t>
            </w:r>
          </w:p>
        </w:tc>
        <w:tc>
          <w:tcPr>
            <w:tcW w:w="2336" w:type="dxa"/>
          </w:tcPr>
          <w:p w14:paraId="26A60B27" w14:textId="6F8A60EE" w:rsidR="009B0457" w:rsidRDefault="009B0457" w:rsidP="009B0457">
            <w:r>
              <w:t>?</w:t>
            </w:r>
          </w:p>
        </w:tc>
      </w:tr>
      <w:tr w:rsidR="009B0457" w14:paraId="261E2DCE" w14:textId="77777777" w:rsidTr="009B0457">
        <w:tc>
          <w:tcPr>
            <w:tcW w:w="2336" w:type="dxa"/>
          </w:tcPr>
          <w:p w14:paraId="22506650" w14:textId="7581BF7D" w:rsidR="009B0457" w:rsidRDefault="009B0457" w:rsidP="009B0457">
            <w:r>
              <w:t>Key Size</w:t>
            </w:r>
          </w:p>
        </w:tc>
        <w:tc>
          <w:tcPr>
            <w:tcW w:w="2336" w:type="dxa"/>
          </w:tcPr>
          <w:p w14:paraId="0171C9A2" w14:textId="66024B20" w:rsidR="009B0457" w:rsidRDefault="009B0457" w:rsidP="009B0457">
            <w:r>
              <w:t>256-bit</w:t>
            </w:r>
          </w:p>
        </w:tc>
        <w:tc>
          <w:tcPr>
            <w:tcW w:w="2336" w:type="dxa"/>
          </w:tcPr>
          <w:p w14:paraId="0550F2AB" w14:textId="478C8DB9" w:rsidR="009B0457" w:rsidRDefault="009B0457" w:rsidP="009B0457">
            <w:r>
              <w:t>2048-bit</w:t>
            </w:r>
          </w:p>
        </w:tc>
        <w:tc>
          <w:tcPr>
            <w:tcW w:w="2336" w:type="dxa"/>
          </w:tcPr>
          <w:p w14:paraId="0D7A410C" w14:textId="1DBA7029" w:rsidR="009B0457" w:rsidRDefault="009B0457" w:rsidP="009B0457">
            <w:r>
              <w:t>255-bit</w:t>
            </w:r>
          </w:p>
        </w:tc>
      </w:tr>
      <w:tr w:rsidR="009B0457" w14:paraId="3018B320" w14:textId="77777777" w:rsidTr="009B0457">
        <w:tc>
          <w:tcPr>
            <w:tcW w:w="2336" w:type="dxa"/>
          </w:tcPr>
          <w:p w14:paraId="57406D77" w14:textId="27B3DD31" w:rsidR="009B0457" w:rsidRDefault="009B0457" w:rsidP="009B0457">
            <w:r>
              <w:t>Security Level</w:t>
            </w:r>
          </w:p>
        </w:tc>
        <w:tc>
          <w:tcPr>
            <w:tcW w:w="2336" w:type="dxa"/>
          </w:tcPr>
          <w:p w14:paraId="5DB441D9" w14:textId="7D045255" w:rsidR="009B0457" w:rsidRDefault="009B0457" w:rsidP="009B0457">
            <w:r>
              <w:t>~128-bit</w:t>
            </w:r>
          </w:p>
        </w:tc>
        <w:tc>
          <w:tcPr>
            <w:tcW w:w="2336" w:type="dxa"/>
          </w:tcPr>
          <w:p w14:paraId="674F16F1" w14:textId="274A5F4B" w:rsidR="009B0457" w:rsidRDefault="009B0457" w:rsidP="009B0457">
            <w:r>
              <w:t>~112-bit</w:t>
            </w:r>
          </w:p>
        </w:tc>
        <w:tc>
          <w:tcPr>
            <w:tcW w:w="2336" w:type="dxa"/>
          </w:tcPr>
          <w:p w14:paraId="60301814" w14:textId="7328A626" w:rsidR="009B0457" w:rsidRDefault="009B0457" w:rsidP="009B0457">
            <w:r>
              <w:t>~128-bit</w:t>
            </w:r>
          </w:p>
        </w:tc>
      </w:tr>
    </w:tbl>
    <w:p w14:paraId="33CEB88D" w14:textId="77777777" w:rsidR="009B0457" w:rsidRDefault="009B0457" w:rsidP="009B0457"/>
    <w:p w14:paraId="7A77AB20" w14:textId="5491CB01" w:rsidR="001D19C4" w:rsidRDefault="00332F98" w:rsidP="00332F98">
      <w:pPr>
        <w:pStyle w:val="Heading3"/>
      </w:pPr>
      <w:bookmarkStart w:id="30" w:name="_Toc211435315"/>
      <w:r w:rsidRPr="00332F98">
        <w:t>Demo Implementation</w:t>
      </w:r>
      <w:bookmarkEnd w:id="30"/>
    </w:p>
    <w:p w14:paraId="368C5EDC" w14:textId="51CDA4BF" w:rsidR="006A020E" w:rsidRDefault="00332F98" w:rsidP="00332F98">
      <w:proofErr w:type="spellStart"/>
      <w:r w:rsidRPr="00332F98">
        <w:t>Để</w:t>
      </w:r>
      <w:proofErr w:type="spellEnd"/>
      <w:r w:rsidRPr="00332F98">
        <w:t xml:space="preserve"> </w:t>
      </w:r>
      <w:proofErr w:type="spellStart"/>
      <w:r w:rsidR="006A020E">
        <w:t>xác</w:t>
      </w:r>
      <w:proofErr w:type="spellEnd"/>
      <w:r w:rsidR="006A020E">
        <w:t xml:space="preserve"> </w:t>
      </w:r>
      <w:proofErr w:type="spellStart"/>
      <w:r w:rsidR="006A020E">
        <w:t>thực</w:t>
      </w:r>
      <w:proofErr w:type="spellEnd"/>
      <w:r w:rsidRPr="00332F98">
        <w:t xml:space="preserve"> </w:t>
      </w:r>
      <w:proofErr w:type="spellStart"/>
      <w:r w:rsidRPr="00332F98">
        <w:t>các</w:t>
      </w:r>
      <w:proofErr w:type="spellEnd"/>
      <w:r w:rsidRPr="00332F98">
        <w:t xml:space="preserve"> </w:t>
      </w:r>
      <w:proofErr w:type="spellStart"/>
      <w:r w:rsidR="009D4540">
        <w:t>số</w:t>
      </w:r>
      <w:proofErr w:type="spellEnd"/>
      <w:r w:rsidR="009D4540">
        <w:t xml:space="preserve"> </w:t>
      </w:r>
      <w:proofErr w:type="spellStart"/>
      <w:r w:rsidR="009D4540">
        <w:t>liệu</w:t>
      </w:r>
      <w:proofErr w:type="spellEnd"/>
      <w:r w:rsidRPr="00332F98">
        <w:t xml:space="preserve">, </w:t>
      </w:r>
      <w:proofErr w:type="spellStart"/>
      <w:r w:rsidRPr="00332F98">
        <w:t>sẽ</w:t>
      </w:r>
      <w:proofErr w:type="spellEnd"/>
      <w:r w:rsidRPr="00332F98">
        <w:t xml:space="preserve"> </w:t>
      </w:r>
      <w:proofErr w:type="spellStart"/>
      <w:r w:rsidRPr="00332F98">
        <w:t>xây</w:t>
      </w:r>
      <w:proofErr w:type="spellEnd"/>
      <w:r w:rsidRPr="00332F98">
        <w:t xml:space="preserve"> </w:t>
      </w:r>
      <w:proofErr w:type="spellStart"/>
      <w:r w:rsidRPr="00332F98">
        <w:t>dựng</w:t>
      </w:r>
      <w:proofErr w:type="spellEnd"/>
      <w:r w:rsidRPr="00332F98">
        <w:t xml:space="preserve"> </w:t>
      </w:r>
      <w:proofErr w:type="spellStart"/>
      <w:r w:rsidRPr="00332F98">
        <w:t>một</w:t>
      </w:r>
      <w:proofErr w:type="spellEnd"/>
      <w:r w:rsidR="006A020E">
        <w:t xml:space="preserve"> </w:t>
      </w:r>
      <w:proofErr w:type="spellStart"/>
      <w:r w:rsidR="006A020E">
        <w:t>ứng</w:t>
      </w:r>
      <w:proofErr w:type="spellEnd"/>
      <w:r w:rsidR="006A020E">
        <w:t xml:space="preserve"> </w:t>
      </w:r>
      <w:proofErr w:type="spellStart"/>
      <w:r w:rsidR="006A020E">
        <w:t>dụng</w:t>
      </w:r>
      <w:proofErr w:type="spellEnd"/>
      <w:r w:rsidRPr="00332F98">
        <w:t xml:space="preserve"> demo</w:t>
      </w:r>
      <w:r>
        <w:t>:</w:t>
      </w:r>
    </w:p>
    <w:p w14:paraId="45EA04B8" w14:textId="3CD445F3" w:rsidR="00332F98" w:rsidRPr="006A020E" w:rsidRDefault="00332F98" w:rsidP="00332F98">
      <w:r w:rsidRPr="00332F98">
        <w:rPr>
          <w:b/>
          <w:bCs/>
          <w:lang w:val="vi-VN"/>
        </w:rPr>
        <w:t>Banking API Simulation:</w:t>
      </w:r>
    </w:p>
    <w:p w14:paraId="5B24ECF6" w14:textId="77777777" w:rsidR="00F2376C" w:rsidRDefault="00F2376C" w:rsidP="00332F98">
      <w:r w:rsidRPr="00F2376C">
        <w:rPr>
          <w:lang w:val="vi-VN"/>
        </w:rPr>
        <w:t xml:space="preserve">Kịch bản demo: </w:t>
      </w:r>
    </w:p>
    <w:p w14:paraId="5FA6712E" w14:textId="1E4F16DC" w:rsidR="00F2376C" w:rsidRPr="00F2376C" w:rsidRDefault="00F2376C" w:rsidP="00F2376C">
      <w:pPr>
        <w:pStyle w:val="ListParagraph"/>
        <w:numPr>
          <w:ilvl w:val="0"/>
          <w:numId w:val="134"/>
        </w:numPr>
      </w:pPr>
      <w:r w:rsidRPr="00F2376C">
        <w:t xml:space="preserve">Client application </w:t>
      </w:r>
      <w:proofErr w:type="spellStart"/>
      <w:r w:rsidRPr="00F2376C">
        <w:t>xác</w:t>
      </w:r>
      <w:proofErr w:type="spellEnd"/>
      <w:r w:rsidRPr="00F2376C">
        <w:t xml:space="preserve"> </w:t>
      </w:r>
      <w:proofErr w:type="spellStart"/>
      <w:r w:rsidRPr="00F2376C">
        <w:t>thực</w:t>
      </w:r>
      <w:proofErr w:type="spellEnd"/>
      <w:r w:rsidRPr="00F2376C">
        <w:t xml:space="preserve"> qua </w:t>
      </w:r>
      <w:proofErr w:type="spellStart"/>
      <w:r w:rsidRPr="00F2376C">
        <w:t>mTLS</w:t>
      </w:r>
      <w:proofErr w:type="spellEnd"/>
      <w:r w:rsidR="006928B0">
        <w:t>.</w:t>
      </w:r>
    </w:p>
    <w:p w14:paraId="1AABBD2E" w14:textId="5410A9CE" w:rsidR="00F2376C" w:rsidRPr="00F2376C" w:rsidRDefault="00F2376C" w:rsidP="00F2376C">
      <w:pPr>
        <w:pStyle w:val="ListParagraph"/>
        <w:numPr>
          <w:ilvl w:val="0"/>
          <w:numId w:val="134"/>
        </w:numPr>
      </w:pPr>
      <w:r w:rsidRPr="00F2376C">
        <w:t xml:space="preserve">API Gateway proxy </w:t>
      </w:r>
      <w:proofErr w:type="spellStart"/>
      <w:r w:rsidRPr="00F2376C">
        <w:t>với</w:t>
      </w:r>
      <w:proofErr w:type="spellEnd"/>
      <w:r w:rsidRPr="00F2376C">
        <w:t xml:space="preserve"> </w:t>
      </w:r>
      <w:proofErr w:type="spellStart"/>
      <w:r w:rsidRPr="00F2376C">
        <w:t>xác</w:t>
      </w:r>
      <w:proofErr w:type="spellEnd"/>
      <w:r w:rsidRPr="00F2376C">
        <w:t xml:space="preserve"> </w:t>
      </w:r>
      <w:proofErr w:type="spellStart"/>
      <w:r w:rsidRPr="00F2376C">
        <w:t>thực</w:t>
      </w:r>
      <w:proofErr w:type="spellEnd"/>
      <w:r w:rsidRPr="00F2376C">
        <w:t xml:space="preserve"> Zero-Trust</w:t>
      </w:r>
      <w:r w:rsidR="006928B0">
        <w:t>.</w:t>
      </w:r>
    </w:p>
    <w:p w14:paraId="6982120C" w14:textId="31383331" w:rsidR="00F2376C" w:rsidRPr="00F2376C" w:rsidRDefault="00F2376C" w:rsidP="00F2376C">
      <w:pPr>
        <w:pStyle w:val="ListParagraph"/>
        <w:numPr>
          <w:ilvl w:val="0"/>
          <w:numId w:val="134"/>
        </w:numPr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r w:rsidRPr="00F2376C">
        <w:t xml:space="preserve">Service-to-service </w:t>
      </w:r>
      <w:proofErr w:type="spellStart"/>
      <w:r w:rsidRPr="00F2376C">
        <w:t>với</w:t>
      </w:r>
      <w:proofErr w:type="spellEnd"/>
      <w:r w:rsidRPr="00F2376C">
        <w:t xml:space="preserve"> </w:t>
      </w:r>
      <w:proofErr w:type="spellStart"/>
      <w:r w:rsidRPr="00F2376C">
        <w:t>DPoP</w:t>
      </w:r>
      <w:proofErr w:type="spellEnd"/>
      <w:r w:rsidRPr="00F2376C">
        <w:t xml:space="preserve"> tokens</w:t>
      </w:r>
      <w:r w:rsidR="006928B0">
        <w:t>.</w:t>
      </w:r>
    </w:p>
    <w:p w14:paraId="015315EE" w14:textId="7CFA811D" w:rsidR="00F2376C" w:rsidRPr="00F2376C" w:rsidRDefault="00F2376C" w:rsidP="00F2376C">
      <w:pPr>
        <w:pStyle w:val="ListParagraph"/>
        <w:numPr>
          <w:ilvl w:val="0"/>
          <w:numId w:val="134"/>
        </w:numPr>
      </w:pPr>
      <w:r w:rsidRPr="00F2376C">
        <w:t>User Service (</w:t>
      </w:r>
      <w:proofErr w:type="spellStart"/>
      <w:r w:rsidRPr="00F2376C">
        <w:t>quản</w:t>
      </w:r>
      <w:proofErr w:type="spellEnd"/>
      <w:r w:rsidRPr="00F2376C">
        <w:t xml:space="preserve"> </w:t>
      </w:r>
      <w:proofErr w:type="spellStart"/>
      <w:r w:rsidRPr="00F2376C">
        <w:t>lý</w:t>
      </w:r>
      <w:proofErr w:type="spellEnd"/>
      <w:r w:rsidRPr="00F2376C">
        <w:t xml:space="preserve"> </w:t>
      </w:r>
      <w:proofErr w:type="spellStart"/>
      <w:r w:rsidRPr="00F2376C">
        <w:t>danh</w:t>
      </w:r>
      <w:proofErr w:type="spellEnd"/>
      <w:r w:rsidRPr="00F2376C">
        <w:t xml:space="preserve"> </w:t>
      </w:r>
      <w:proofErr w:type="spellStart"/>
      <w:r w:rsidRPr="00F2376C">
        <w:t>tính</w:t>
      </w:r>
      <w:proofErr w:type="spellEnd"/>
      <w:r w:rsidRPr="00F2376C">
        <w:t xml:space="preserve"> </w:t>
      </w:r>
      <w:proofErr w:type="spellStart"/>
      <w:r w:rsidRPr="00F2376C">
        <w:t>người</w:t>
      </w:r>
      <w:proofErr w:type="spellEnd"/>
      <w:r w:rsidRPr="00F2376C">
        <w:t xml:space="preserve"> </w:t>
      </w:r>
      <w:proofErr w:type="spellStart"/>
      <w:r w:rsidRPr="00F2376C">
        <w:t>dùng</w:t>
      </w:r>
      <w:proofErr w:type="spellEnd"/>
      <w:r w:rsidRPr="00F2376C">
        <w:t>)</w:t>
      </w:r>
      <w:r w:rsidR="006928B0">
        <w:t>.</w:t>
      </w:r>
    </w:p>
    <w:p w14:paraId="45C62B01" w14:textId="3989F7F7" w:rsidR="00F2376C" w:rsidRPr="00F2376C" w:rsidRDefault="00F2376C" w:rsidP="00F2376C">
      <w:pPr>
        <w:pStyle w:val="ListParagraph"/>
        <w:numPr>
          <w:ilvl w:val="0"/>
          <w:numId w:val="134"/>
        </w:numPr>
      </w:pPr>
      <w:r w:rsidRPr="00F2376C">
        <w:t>Product Service (</w:t>
      </w:r>
      <w:proofErr w:type="spellStart"/>
      <w:r w:rsidRPr="00F2376C">
        <w:t>quản</w:t>
      </w:r>
      <w:proofErr w:type="spellEnd"/>
      <w:r w:rsidRPr="00F2376C">
        <w:t xml:space="preserve"> </w:t>
      </w:r>
      <w:proofErr w:type="spellStart"/>
      <w:r w:rsidRPr="00F2376C">
        <w:t>lý</w:t>
      </w:r>
      <w:proofErr w:type="spellEnd"/>
      <w:r w:rsidRPr="00F2376C">
        <w:t xml:space="preserve"> </w:t>
      </w:r>
      <w:proofErr w:type="spellStart"/>
      <w:r w:rsidRPr="00F2376C">
        <w:t>sản</w:t>
      </w:r>
      <w:proofErr w:type="spellEnd"/>
      <w:r w:rsidRPr="00F2376C">
        <w:t xml:space="preserve"> </w:t>
      </w:r>
      <w:proofErr w:type="spellStart"/>
      <w:r w:rsidRPr="00F2376C">
        <w:t>phẩm</w:t>
      </w:r>
      <w:proofErr w:type="spellEnd"/>
      <w:r w:rsidRPr="00F2376C">
        <w:t>)</w:t>
      </w:r>
      <w:r w:rsidR="006928B0">
        <w:t>.</w:t>
      </w:r>
    </w:p>
    <w:p w14:paraId="20450318" w14:textId="05737631" w:rsidR="00F2376C" w:rsidRPr="00F2376C" w:rsidRDefault="00F2376C" w:rsidP="00F2376C">
      <w:pPr>
        <w:pStyle w:val="ListParagraph"/>
        <w:numPr>
          <w:ilvl w:val="0"/>
          <w:numId w:val="134"/>
        </w:numPr>
      </w:pPr>
      <w:proofErr w:type="spellStart"/>
      <w:r w:rsidRPr="00F2376C">
        <w:t>Giám</w:t>
      </w:r>
      <w:proofErr w:type="spellEnd"/>
      <w:r w:rsidRPr="00F2376C">
        <w:t xml:space="preserve"> </w:t>
      </w:r>
      <w:proofErr w:type="spellStart"/>
      <w:r w:rsidRPr="00F2376C">
        <w:t>sát</w:t>
      </w:r>
      <w:proofErr w:type="spellEnd"/>
      <w:r w:rsidRPr="00F2376C">
        <w:t xml:space="preserve"> </w:t>
      </w:r>
      <w:proofErr w:type="spellStart"/>
      <w:r w:rsidRPr="00F2376C">
        <w:t>hiệu</w:t>
      </w:r>
      <w:proofErr w:type="spellEnd"/>
      <w:r w:rsidRPr="00F2376C">
        <w:t xml:space="preserve"> </w:t>
      </w:r>
      <w:proofErr w:type="spellStart"/>
      <w:r w:rsidRPr="00F2376C">
        <w:t>suất</w:t>
      </w:r>
      <w:proofErr w:type="spellEnd"/>
      <w:r w:rsidRPr="00F2376C">
        <w:t xml:space="preserve"> </w:t>
      </w:r>
      <w:proofErr w:type="spellStart"/>
      <w:r w:rsidRPr="00F2376C">
        <w:t>thời</w:t>
      </w:r>
      <w:proofErr w:type="spellEnd"/>
      <w:r w:rsidRPr="00F2376C">
        <w:t xml:space="preserve"> </w:t>
      </w:r>
      <w:proofErr w:type="spellStart"/>
      <w:r w:rsidRPr="00F2376C">
        <w:t>gian</w:t>
      </w:r>
      <w:proofErr w:type="spellEnd"/>
      <w:r w:rsidRPr="00F2376C">
        <w:t xml:space="preserve"> </w:t>
      </w:r>
      <w:proofErr w:type="spellStart"/>
      <w:r w:rsidRPr="00F2376C">
        <w:t>thực</w:t>
      </w:r>
      <w:proofErr w:type="spellEnd"/>
      <w:r w:rsidR="006928B0">
        <w:t>.</w:t>
      </w:r>
    </w:p>
    <w:p w14:paraId="58080C76" w14:textId="49FF3E12" w:rsidR="0012413F" w:rsidRDefault="00F2376C" w:rsidP="006928B0">
      <w:pPr>
        <w:pStyle w:val="ListParagraph"/>
        <w:numPr>
          <w:ilvl w:val="0"/>
          <w:numId w:val="134"/>
        </w:numPr>
      </w:pPr>
      <w:r w:rsidRPr="00F2376C">
        <w:t xml:space="preserve">Minh </w:t>
      </w:r>
      <w:proofErr w:type="spellStart"/>
      <w:r w:rsidRPr="00F2376C">
        <w:t>họa</w:t>
      </w:r>
      <w:proofErr w:type="spellEnd"/>
      <w:r w:rsidRPr="00F2376C">
        <w:t xml:space="preserve"> </w:t>
      </w:r>
      <w:proofErr w:type="spellStart"/>
      <w:r w:rsidRPr="00F2376C">
        <w:t>sự</w:t>
      </w:r>
      <w:proofErr w:type="spellEnd"/>
      <w:r w:rsidRPr="00F2376C">
        <w:t xml:space="preserve"> </w:t>
      </w:r>
      <w:proofErr w:type="spellStart"/>
      <w:r w:rsidRPr="00F2376C">
        <w:t>kiện</w:t>
      </w:r>
      <w:proofErr w:type="spellEnd"/>
      <w:r w:rsidRPr="00F2376C">
        <w:t xml:space="preserve"> </w:t>
      </w:r>
      <w:proofErr w:type="spellStart"/>
      <w:r w:rsidRPr="00F2376C">
        <w:t>bảo</w:t>
      </w:r>
      <w:proofErr w:type="spellEnd"/>
      <w:r w:rsidRPr="00F2376C">
        <w:t xml:space="preserve"> </w:t>
      </w:r>
      <w:proofErr w:type="spellStart"/>
      <w:r w:rsidRPr="00F2376C">
        <w:t>mật</w:t>
      </w:r>
      <w:proofErr w:type="spellEnd"/>
      <w:r w:rsidR="006928B0">
        <w:t>.</w:t>
      </w:r>
    </w:p>
    <w:p w14:paraId="1A124574" w14:textId="5E0E15AD" w:rsidR="006928B0" w:rsidRPr="00F2376C" w:rsidRDefault="0012413F" w:rsidP="0012413F">
      <w:pPr>
        <w:spacing w:line="276" w:lineRule="auto"/>
        <w:jc w:val="left"/>
      </w:pPr>
      <w:r>
        <w:br w:type="page"/>
      </w:r>
    </w:p>
    <w:p w14:paraId="531D6F90" w14:textId="7BAE5A26" w:rsidR="00332F98" w:rsidRDefault="00332F98" w:rsidP="00332F98">
      <w:pPr>
        <w:pStyle w:val="Heading1"/>
      </w:pPr>
      <w:bookmarkStart w:id="31" w:name="_Toc211435316"/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luận</w:t>
      </w:r>
      <w:bookmarkEnd w:id="31"/>
      <w:proofErr w:type="spellEnd"/>
    </w:p>
    <w:p w14:paraId="71A46978" w14:textId="73C1D62F" w:rsidR="00332F98" w:rsidRPr="00332F98" w:rsidRDefault="00332F98" w:rsidP="00332F98">
      <w:proofErr w:type="spellStart"/>
      <w:r w:rsidRPr="00332F98">
        <w:t>Nghiên</w:t>
      </w:r>
      <w:proofErr w:type="spellEnd"/>
      <w:r w:rsidRPr="00332F98">
        <w:t xml:space="preserve"> </w:t>
      </w:r>
      <w:proofErr w:type="spellStart"/>
      <w:r w:rsidRPr="00332F98">
        <w:t>cứu</w:t>
      </w:r>
      <w:proofErr w:type="spellEnd"/>
      <w:r w:rsidRPr="00332F98">
        <w:t xml:space="preserve"> </w:t>
      </w:r>
      <w:proofErr w:type="spellStart"/>
      <w:r w:rsidRPr="00332F98">
        <w:t>này</w:t>
      </w:r>
      <w:proofErr w:type="spellEnd"/>
      <w:r w:rsidRPr="00332F98">
        <w:t xml:space="preserve"> </w:t>
      </w:r>
      <w:proofErr w:type="spellStart"/>
      <w:r w:rsidRPr="00332F98">
        <w:t>đề</w:t>
      </w:r>
      <w:proofErr w:type="spellEnd"/>
      <w:r w:rsidRPr="00332F98">
        <w:t xml:space="preserve"> </w:t>
      </w:r>
      <w:proofErr w:type="spellStart"/>
      <w:r w:rsidRPr="00332F98">
        <w:t>xuất</w:t>
      </w:r>
      <w:proofErr w:type="spellEnd"/>
      <w:r w:rsidRPr="00332F98">
        <w:t xml:space="preserve"> </w:t>
      </w:r>
      <w:proofErr w:type="spellStart"/>
      <w:r w:rsidRPr="00332F98">
        <w:t>một</w:t>
      </w:r>
      <w:proofErr w:type="spellEnd"/>
      <w:r w:rsidRPr="00332F98">
        <w:t xml:space="preserve"> </w:t>
      </w:r>
      <w:proofErr w:type="spellStart"/>
      <w:r w:rsidRPr="00332F98">
        <w:t>kiến</w:t>
      </w:r>
      <w:proofErr w:type="spellEnd"/>
      <w:r w:rsidRPr="00332F98">
        <w:t xml:space="preserve"> </w:t>
      </w:r>
      <w:proofErr w:type="spellStart"/>
      <w:r w:rsidRPr="00332F98">
        <w:t>trúc</w:t>
      </w:r>
      <w:proofErr w:type="spellEnd"/>
      <w:r w:rsidRPr="00332F98">
        <w:t xml:space="preserve"> Zero-Trust API authentication </w:t>
      </w:r>
      <w:proofErr w:type="spellStart"/>
      <w:r w:rsidRPr="00332F98">
        <w:t>kết</w:t>
      </w:r>
      <w:proofErr w:type="spellEnd"/>
      <w:r w:rsidRPr="00332F98">
        <w:t xml:space="preserve"> </w:t>
      </w:r>
      <w:proofErr w:type="spellStart"/>
      <w:r w:rsidRPr="00332F98">
        <w:t>hợp</w:t>
      </w:r>
      <w:proofErr w:type="spellEnd"/>
      <w:r w:rsidRPr="00332F98">
        <w:t xml:space="preserve"> </w:t>
      </w:r>
      <w:proofErr w:type="spellStart"/>
      <w:r w:rsidRPr="00332F98">
        <w:t>mTLS</w:t>
      </w:r>
      <w:proofErr w:type="spellEnd"/>
      <w:r w:rsidRPr="00332F98">
        <w:t xml:space="preserve"> </w:t>
      </w:r>
      <w:proofErr w:type="spellStart"/>
      <w:r w:rsidRPr="00332F98">
        <w:t>và</w:t>
      </w:r>
      <w:proofErr w:type="spellEnd"/>
      <w:r w:rsidRPr="00332F98">
        <w:t xml:space="preserve"> token-based signatures </w:t>
      </w:r>
      <w:proofErr w:type="spellStart"/>
      <w:r w:rsidRPr="00332F98">
        <w:t>nhằm</w:t>
      </w:r>
      <w:proofErr w:type="spellEnd"/>
      <w:r w:rsidRPr="00332F98">
        <w:t xml:space="preserve"> </w:t>
      </w:r>
      <w:proofErr w:type="spellStart"/>
      <w:r w:rsidRPr="00332F98">
        <w:t>tăng</w:t>
      </w:r>
      <w:proofErr w:type="spellEnd"/>
      <w:r w:rsidRPr="00332F98">
        <w:t xml:space="preserve"> </w:t>
      </w:r>
      <w:proofErr w:type="spellStart"/>
      <w:r w:rsidRPr="00332F98">
        <w:t>cường</w:t>
      </w:r>
      <w:proofErr w:type="spellEnd"/>
      <w:r w:rsidRPr="00332F98">
        <w:t xml:space="preserve"> </w:t>
      </w:r>
      <w:proofErr w:type="spellStart"/>
      <w:r w:rsidRPr="00332F98">
        <w:t>bảo</w:t>
      </w:r>
      <w:proofErr w:type="spellEnd"/>
      <w:r w:rsidRPr="00332F98">
        <w:t xml:space="preserve"> </w:t>
      </w:r>
      <w:proofErr w:type="spellStart"/>
      <w:r w:rsidRPr="00332F98">
        <w:t>mật</w:t>
      </w:r>
      <w:proofErr w:type="spellEnd"/>
      <w:r w:rsidRPr="00332F98">
        <w:t xml:space="preserve"> </w:t>
      </w:r>
      <w:proofErr w:type="spellStart"/>
      <w:r w:rsidRPr="00332F98">
        <w:t>cho</w:t>
      </w:r>
      <w:proofErr w:type="spellEnd"/>
      <w:r w:rsidRPr="00332F98">
        <w:t xml:space="preserve"> API </w:t>
      </w:r>
      <w:proofErr w:type="spellStart"/>
      <w:r w:rsidRPr="00332F98">
        <w:t>trong</w:t>
      </w:r>
      <w:proofErr w:type="spellEnd"/>
      <w:r w:rsidRPr="00332F98">
        <w:t xml:space="preserve"> </w:t>
      </w:r>
      <w:proofErr w:type="spellStart"/>
      <w:r w:rsidRPr="00332F98">
        <w:t>môi</w:t>
      </w:r>
      <w:proofErr w:type="spellEnd"/>
      <w:r w:rsidRPr="00332F98">
        <w:t xml:space="preserve"> </w:t>
      </w:r>
      <w:proofErr w:type="spellStart"/>
      <w:r w:rsidRPr="00332F98">
        <w:t>trường</w:t>
      </w:r>
      <w:proofErr w:type="spellEnd"/>
      <w:r w:rsidRPr="00332F98">
        <w:t xml:space="preserve"> cloud. </w:t>
      </w:r>
      <w:proofErr w:type="spellStart"/>
      <w:r w:rsidRPr="00332F98">
        <w:t>Kiến</w:t>
      </w:r>
      <w:proofErr w:type="spellEnd"/>
      <w:r w:rsidRPr="00332F98">
        <w:t xml:space="preserve"> </w:t>
      </w:r>
      <w:proofErr w:type="spellStart"/>
      <w:r w:rsidRPr="00332F98">
        <w:t>trúc</w:t>
      </w:r>
      <w:proofErr w:type="spellEnd"/>
      <w:r w:rsidRPr="00332F98">
        <w:t xml:space="preserve"> </w:t>
      </w:r>
      <w:proofErr w:type="spellStart"/>
      <w:r w:rsidRPr="00332F98">
        <w:t>được</w:t>
      </w:r>
      <w:proofErr w:type="spellEnd"/>
      <w:r w:rsidRPr="00332F98">
        <w:t xml:space="preserve"> </w:t>
      </w:r>
      <w:proofErr w:type="spellStart"/>
      <w:r w:rsidRPr="00332F98">
        <w:t>thiết</w:t>
      </w:r>
      <w:proofErr w:type="spellEnd"/>
      <w:r w:rsidRPr="00332F98">
        <w:t xml:space="preserve"> </w:t>
      </w:r>
      <w:proofErr w:type="spellStart"/>
      <w:r w:rsidRPr="00332F98">
        <w:t>kế</w:t>
      </w:r>
      <w:proofErr w:type="spellEnd"/>
      <w:r w:rsidRPr="00332F98">
        <w:t xml:space="preserve"> </w:t>
      </w:r>
      <w:proofErr w:type="spellStart"/>
      <w:r w:rsidRPr="00332F98">
        <w:t>để</w:t>
      </w:r>
      <w:proofErr w:type="spellEnd"/>
      <w:r w:rsidRPr="00332F98">
        <w:t xml:space="preserve"> </w:t>
      </w:r>
      <w:proofErr w:type="spellStart"/>
      <w:r w:rsidRPr="00332F98">
        <w:t>giải</w:t>
      </w:r>
      <w:proofErr w:type="spellEnd"/>
      <w:r w:rsidRPr="00332F98">
        <w:t xml:space="preserve"> </w:t>
      </w:r>
      <w:proofErr w:type="spellStart"/>
      <w:r w:rsidRPr="00332F98">
        <w:t>quyết</w:t>
      </w:r>
      <w:proofErr w:type="spellEnd"/>
      <w:r w:rsidRPr="00332F98">
        <w:t xml:space="preserve"> </w:t>
      </w:r>
      <w:proofErr w:type="spellStart"/>
      <w:r w:rsidRPr="00332F98">
        <w:t>các</w:t>
      </w:r>
      <w:proofErr w:type="spellEnd"/>
      <w:r w:rsidRPr="00332F98">
        <w:t xml:space="preserve"> </w:t>
      </w:r>
      <w:proofErr w:type="spellStart"/>
      <w:r w:rsidRPr="00332F98">
        <w:t>hạn</w:t>
      </w:r>
      <w:proofErr w:type="spellEnd"/>
      <w:r w:rsidRPr="00332F98">
        <w:t xml:space="preserve"> </w:t>
      </w:r>
      <w:proofErr w:type="spellStart"/>
      <w:r w:rsidRPr="00332F98">
        <w:t>chế</w:t>
      </w:r>
      <w:proofErr w:type="spellEnd"/>
      <w:r w:rsidRPr="00332F98">
        <w:t xml:space="preserve"> </w:t>
      </w:r>
      <w:proofErr w:type="spellStart"/>
      <w:r w:rsidRPr="00332F98">
        <w:t>của</w:t>
      </w:r>
      <w:proofErr w:type="spellEnd"/>
      <w:r w:rsidRPr="00332F98">
        <w:t xml:space="preserve"> bearer tokens </w:t>
      </w:r>
      <w:proofErr w:type="spellStart"/>
      <w:r w:rsidRPr="00332F98">
        <w:t>truyền</w:t>
      </w:r>
      <w:proofErr w:type="spellEnd"/>
      <w:r w:rsidRPr="00332F98">
        <w:t xml:space="preserve"> </w:t>
      </w:r>
      <w:proofErr w:type="spellStart"/>
      <w:r w:rsidRPr="00332F98">
        <w:t>thống</w:t>
      </w:r>
      <w:proofErr w:type="spellEnd"/>
      <w:r w:rsidRPr="00332F98">
        <w:t xml:space="preserve"> </w:t>
      </w:r>
      <w:proofErr w:type="spellStart"/>
      <w:r w:rsidRPr="00332F98">
        <w:t>thông</w:t>
      </w:r>
      <w:proofErr w:type="spellEnd"/>
      <w:r w:rsidRPr="00332F98">
        <w:t xml:space="preserve"> qua </w:t>
      </w:r>
      <w:proofErr w:type="spellStart"/>
      <w:r w:rsidRPr="00332F98">
        <w:t>việc</w:t>
      </w:r>
      <w:proofErr w:type="spellEnd"/>
      <w:r w:rsidRPr="00332F98">
        <w:t xml:space="preserve"> </w:t>
      </w:r>
      <w:proofErr w:type="spellStart"/>
      <w:r w:rsidRPr="00332F98">
        <w:t>tạo</w:t>
      </w:r>
      <w:proofErr w:type="spellEnd"/>
      <w:r w:rsidRPr="00332F98">
        <w:t xml:space="preserve"> </w:t>
      </w:r>
      <w:proofErr w:type="spellStart"/>
      <w:r w:rsidRPr="00332F98">
        <w:t>ra</w:t>
      </w:r>
      <w:proofErr w:type="spellEnd"/>
      <w:r w:rsidR="00C8794F">
        <w:t xml:space="preserve"> </w:t>
      </w:r>
      <w:proofErr w:type="spellStart"/>
      <w:r w:rsidR="00C8794F">
        <w:t>ràng</w:t>
      </w:r>
      <w:proofErr w:type="spellEnd"/>
      <w:r w:rsidR="00C8794F">
        <w:t xml:space="preserve"> </w:t>
      </w:r>
      <w:proofErr w:type="spellStart"/>
      <w:r w:rsidR="00C8794F">
        <w:t>buộc</w:t>
      </w:r>
      <w:proofErr w:type="spellEnd"/>
      <w:r w:rsidRPr="00332F98">
        <w:t xml:space="preserve"> cryptographic </w:t>
      </w:r>
      <w:proofErr w:type="spellStart"/>
      <w:r w:rsidRPr="00332F98">
        <w:t>giữa</w:t>
      </w:r>
      <w:proofErr w:type="spellEnd"/>
      <w:r w:rsidRPr="00332F98">
        <w:t xml:space="preserve"> client certificates </w:t>
      </w:r>
      <w:proofErr w:type="spellStart"/>
      <w:r w:rsidRPr="00332F98">
        <w:t>và</w:t>
      </w:r>
      <w:proofErr w:type="spellEnd"/>
      <w:r w:rsidRPr="00332F98">
        <w:t xml:space="preserve"> access tokens.</w:t>
      </w:r>
    </w:p>
    <w:p w14:paraId="32274C10" w14:textId="69ED3567" w:rsidR="00332F98" w:rsidRDefault="00332F98" w:rsidP="00332F98">
      <w:pPr>
        <w:pStyle w:val="Heading2"/>
      </w:pPr>
      <w:bookmarkStart w:id="32" w:name="_Toc211435317"/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chính</w:t>
      </w:r>
      <w:bookmarkEnd w:id="32"/>
      <w:proofErr w:type="spellEnd"/>
    </w:p>
    <w:p w14:paraId="714B02CC" w14:textId="7FF06459" w:rsidR="00332F98" w:rsidRDefault="00332F98" w:rsidP="00332F98">
      <w:pPr>
        <w:pStyle w:val="ListParagraph"/>
        <w:numPr>
          <w:ilvl w:val="0"/>
          <w:numId w:val="115"/>
        </w:numPr>
      </w:pPr>
      <w:proofErr w:type="spellStart"/>
      <w:r w:rsidRPr="00332F98">
        <w:rPr>
          <w:b/>
          <w:bCs/>
        </w:rPr>
        <w:t>Kiến</w:t>
      </w:r>
      <w:proofErr w:type="spellEnd"/>
      <w:r w:rsidRPr="00332F98">
        <w:rPr>
          <w:b/>
          <w:bCs/>
        </w:rPr>
        <w:t xml:space="preserve"> </w:t>
      </w:r>
      <w:proofErr w:type="spellStart"/>
      <w:r w:rsidRPr="00332F98">
        <w:rPr>
          <w:b/>
          <w:bCs/>
        </w:rPr>
        <w:t>trúc</w:t>
      </w:r>
      <w:proofErr w:type="spellEnd"/>
      <w:r w:rsidRPr="00332F98">
        <w:rPr>
          <w:b/>
          <w:bCs/>
        </w:rPr>
        <w:t xml:space="preserve"> </w:t>
      </w:r>
      <w:proofErr w:type="spellStart"/>
      <w:r w:rsidRPr="00332F98">
        <w:rPr>
          <w:b/>
          <w:bCs/>
        </w:rPr>
        <w:t>tích</w:t>
      </w:r>
      <w:proofErr w:type="spellEnd"/>
      <w:r w:rsidRPr="00332F98">
        <w:rPr>
          <w:b/>
          <w:bCs/>
        </w:rPr>
        <w:t xml:space="preserve"> </w:t>
      </w:r>
      <w:proofErr w:type="spellStart"/>
      <w:r w:rsidRPr="00332F98">
        <w:rPr>
          <w:b/>
          <w:bCs/>
        </w:rPr>
        <w:t>hợp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DPoP</w:t>
      </w:r>
      <w:proofErr w:type="spellEnd"/>
      <w:r>
        <w:t xml:space="preserve"> tokens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multi-layered authentication </w:t>
      </w:r>
      <w:proofErr w:type="spellStart"/>
      <w:r>
        <w:t>với</w:t>
      </w:r>
      <w:proofErr w:type="spellEnd"/>
      <w:r>
        <w:t xml:space="preserve"> </w:t>
      </w:r>
      <w:proofErr w:type="spellStart"/>
      <w:r w:rsidR="00C67C2A">
        <w:t>ràng</w:t>
      </w:r>
      <w:proofErr w:type="spellEnd"/>
      <w:r w:rsidR="00C67C2A">
        <w:t xml:space="preserve"> </w:t>
      </w:r>
      <w:proofErr w:type="spellStart"/>
      <w:r w:rsidR="00C67C2A">
        <w:t>buộc</w:t>
      </w:r>
      <w:proofErr w:type="spellEnd"/>
      <w:r w:rsidR="00C67C2A">
        <w:t xml:space="preserve"> </w:t>
      </w:r>
      <w:proofErr w:type="spellStart"/>
      <w:r w:rsidR="00C67C2A">
        <w:t>mạnh</w:t>
      </w:r>
      <w:proofErr w:type="spellEnd"/>
      <w:r w:rsidR="00C67C2A">
        <w:t xml:space="preserve"> </w:t>
      </w:r>
      <w:proofErr w:type="spellStart"/>
      <w:r w:rsidR="00C67C2A">
        <w:t>về</w:t>
      </w:r>
      <w:proofErr w:type="spellEnd"/>
      <w:r w:rsidR="00C67C2A">
        <w:t xml:space="preserve"> </w:t>
      </w:r>
      <w:r>
        <w:t>cryptographic</w:t>
      </w:r>
      <w:r w:rsidR="00C67C2A">
        <w:t>.</w:t>
      </w:r>
    </w:p>
    <w:p w14:paraId="437EB03E" w14:textId="679C97B9" w:rsidR="00332F98" w:rsidRDefault="00520E8B" w:rsidP="00332F98">
      <w:pPr>
        <w:pStyle w:val="ListParagraph"/>
        <w:numPr>
          <w:ilvl w:val="0"/>
          <w:numId w:val="115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 w:rsidR="00332F98">
        <w:t xml:space="preserve">: So </w:t>
      </w:r>
      <w:proofErr w:type="spellStart"/>
      <w:r w:rsidR="00332F98">
        <w:t>sánh</w:t>
      </w:r>
      <w:proofErr w:type="spellEnd"/>
      <w:r w:rsidR="00332F98">
        <w:t xml:space="preserve"> </w:t>
      </w:r>
      <w:proofErr w:type="spellStart"/>
      <w:r w:rsidR="004B5FF2">
        <w:t>toàn</w:t>
      </w:r>
      <w:proofErr w:type="spellEnd"/>
      <w:r w:rsidR="004B5FF2">
        <w:t xml:space="preserve"> </w:t>
      </w:r>
      <w:proofErr w:type="spellStart"/>
      <w:r w:rsidR="004B5FF2">
        <w:t>diện</w:t>
      </w:r>
      <w:proofErr w:type="spellEnd"/>
      <w:r w:rsidR="00332F98">
        <w:t xml:space="preserve"> </w:t>
      </w:r>
      <w:proofErr w:type="spellStart"/>
      <w:r w:rsidR="00332F98">
        <w:t>các</w:t>
      </w:r>
      <w:proofErr w:type="spellEnd"/>
      <w:r w:rsidR="00332F98">
        <w:t xml:space="preserve"> </w:t>
      </w:r>
      <w:proofErr w:type="spellStart"/>
      <w:r w:rsidR="00332F98">
        <w:t>thuật</w:t>
      </w:r>
      <w:proofErr w:type="spellEnd"/>
      <w:r w:rsidR="00332F98">
        <w:t xml:space="preserve"> </w:t>
      </w:r>
      <w:proofErr w:type="spellStart"/>
      <w:r w:rsidR="00332F98">
        <w:t>toán</w:t>
      </w:r>
      <w:proofErr w:type="spellEnd"/>
      <w:r w:rsidR="00332F98">
        <w:t xml:space="preserve"> </w:t>
      </w:r>
      <w:proofErr w:type="spellStart"/>
      <w:r w:rsidR="00332F98">
        <w:t>mã</w:t>
      </w:r>
      <w:proofErr w:type="spellEnd"/>
      <w:r w:rsidR="00332F98">
        <w:t xml:space="preserve"> </w:t>
      </w:r>
      <w:proofErr w:type="spellStart"/>
      <w:r w:rsidR="00332F98">
        <w:t>hóa</w:t>
      </w:r>
      <w:proofErr w:type="spellEnd"/>
      <w:r w:rsidR="00332F98">
        <w:t xml:space="preserve"> (ECDSA, RSA, Ed25519) </w:t>
      </w:r>
      <w:proofErr w:type="spellStart"/>
      <w:r w:rsidR="00332F98">
        <w:t>trong</w:t>
      </w:r>
      <w:proofErr w:type="spellEnd"/>
      <w:r w:rsidR="00332F98">
        <w:t xml:space="preserve"> </w:t>
      </w:r>
      <w:proofErr w:type="spellStart"/>
      <w:r w:rsidR="00137C04">
        <w:t>môi</w:t>
      </w:r>
      <w:proofErr w:type="spellEnd"/>
      <w:r w:rsidR="00137C04">
        <w:t xml:space="preserve"> </w:t>
      </w:r>
      <w:proofErr w:type="spellStart"/>
      <w:r w:rsidR="00137C04">
        <w:t>trường</w:t>
      </w:r>
      <w:proofErr w:type="spellEnd"/>
      <w:r w:rsidR="00137C04">
        <w:t xml:space="preserve"> </w:t>
      </w:r>
      <w:r w:rsidR="00332F98">
        <w:t>production</w:t>
      </w:r>
      <w:r w:rsidR="00137C04">
        <w:t>.</w:t>
      </w:r>
    </w:p>
    <w:p w14:paraId="10117A8A" w14:textId="45E4BF18" w:rsidR="00332F98" w:rsidRDefault="00D95598" w:rsidP="00332F98">
      <w:pPr>
        <w:pStyle w:val="ListParagraph"/>
        <w:numPr>
          <w:ilvl w:val="0"/>
          <w:numId w:val="115"/>
        </w:numPr>
      </w:pPr>
      <w:proofErr w:type="spellStart"/>
      <w:r>
        <w:rPr>
          <w:b/>
          <w:bCs/>
        </w:rPr>
        <w:t>Chiến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 w:rsidR="00332F98">
        <w:t xml:space="preserve">: </w:t>
      </w:r>
      <w:proofErr w:type="spellStart"/>
      <w:r w:rsidR="00332F98">
        <w:t>Đề</w:t>
      </w:r>
      <w:proofErr w:type="spellEnd"/>
      <w:r w:rsidR="00332F98">
        <w:t xml:space="preserve"> </w:t>
      </w:r>
      <w:proofErr w:type="spellStart"/>
      <w:r w:rsidR="00332F98">
        <w:t>xuất</w:t>
      </w:r>
      <w:proofErr w:type="spellEnd"/>
      <w:r w:rsidR="00332F98">
        <w:t xml:space="preserve"> </w:t>
      </w:r>
      <w:proofErr w:type="spellStart"/>
      <w:r w:rsidR="00332F98">
        <w:t>các</w:t>
      </w:r>
      <w:proofErr w:type="spellEnd"/>
      <w:r w:rsidR="00332F98">
        <w:t xml:space="preserve"> </w:t>
      </w:r>
      <w:proofErr w:type="spellStart"/>
      <w:r w:rsidR="00332F98">
        <w:t>chiến</w:t>
      </w:r>
      <w:proofErr w:type="spellEnd"/>
      <w:r w:rsidR="00332F98">
        <w:t xml:space="preserve"> </w:t>
      </w:r>
      <w:proofErr w:type="spellStart"/>
      <w:r w:rsidR="00332F98">
        <w:t>lược</w:t>
      </w:r>
      <w:proofErr w:type="spellEnd"/>
      <w:r w:rsidR="0036079B">
        <w:t xml:space="preserve"> </w:t>
      </w:r>
      <w:proofErr w:type="spellStart"/>
      <w:r w:rsidR="0036079B">
        <w:t>tự</w:t>
      </w:r>
      <w:proofErr w:type="spellEnd"/>
      <w:r w:rsidR="0036079B">
        <w:t xml:space="preserve"> </w:t>
      </w:r>
      <w:proofErr w:type="spellStart"/>
      <w:r w:rsidR="0036079B">
        <w:t>động</w:t>
      </w:r>
      <w:proofErr w:type="spellEnd"/>
      <w:r w:rsidR="00332F98">
        <w:t xml:space="preserve"> PKI</w:t>
      </w:r>
      <w:r w:rsidR="0036079B">
        <w:t xml:space="preserve"> </w:t>
      </w:r>
      <w:proofErr w:type="spellStart"/>
      <w:r w:rsidR="00332F98">
        <w:t>phù</w:t>
      </w:r>
      <w:proofErr w:type="spellEnd"/>
      <w:r w:rsidR="00332F98">
        <w:t xml:space="preserve"> </w:t>
      </w:r>
      <w:proofErr w:type="spellStart"/>
      <w:r w:rsidR="00332F98">
        <w:t>hợp</w:t>
      </w:r>
      <w:proofErr w:type="spellEnd"/>
      <w:r w:rsidR="00332F98">
        <w:t xml:space="preserve"> </w:t>
      </w:r>
      <w:proofErr w:type="spellStart"/>
      <w:r w:rsidR="00332F98">
        <w:t>với</w:t>
      </w:r>
      <w:proofErr w:type="spellEnd"/>
      <w:r w:rsidR="00332F98">
        <w:t xml:space="preserve"> cloud-native environments</w:t>
      </w:r>
      <w:r w:rsidR="00CD33A8">
        <w:t>.</w:t>
      </w:r>
    </w:p>
    <w:p w14:paraId="4596CEED" w14:textId="69DFC923" w:rsidR="00332F98" w:rsidRPr="00332F98" w:rsidRDefault="00332F98" w:rsidP="00332F98">
      <w:pPr>
        <w:pStyle w:val="Heading2"/>
      </w:pPr>
      <w:bookmarkStart w:id="33" w:name="_Toc211435318"/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  <w:bookmarkEnd w:id="33"/>
    </w:p>
    <w:p w14:paraId="36452197" w14:textId="77777777" w:rsidR="00332F98" w:rsidRDefault="00332F98" w:rsidP="00332F98">
      <w:pPr>
        <w:pStyle w:val="ListParagraph"/>
        <w:numPr>
          <w:ilvl w:val="0"/>
          <w:numId w:val="122"/>
        </w:numPr>
      </w:pPr>
      <w:r>
        <w:t xml:space="preserve">Post-quantum cryptography: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quantum-resistant</w:t>
      </w:r>
    </w:p>
    <w:p w14:paraId="1526602C" w14:textId="7B380BF6" w:rsidR="00332F98" w:rsidRDefault="00332F98" w:rsidP="00332F98">
      <w:pPr>
        <w:pStyle w:val="ListParagraph"/>
        <w:numPr>
          <w:ilvl w:val="0"/>
          <w:numId w:val="122"/>
        </w:numPr>
      </w:pPr>
      <w:r>
        <w:t xml:space="preserve">Edge computing: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 w:rsidR="005B56D5">
        <w:t>mô</w:t>
      </w:r>
      <w:proofErr w:type="spellEnd"/>
      <w:r w:rsidR="005B56D5">
        <w:t xml:space="preserve"> </w:t>
      </w:r>
      <w:proofErr w:type="spellStart"/>
      <w:r w:rsidR="005B56D5"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edge/IoT environments</w:t>
      </w:r>
    </w:p>
    <w:p w14:paraId="7C4421F1" w14:textId="735A5CF6" w:rsidR="00332F98" w:rsidRDefault="00332F98" w:rsidP="00332F98">
      <w:pPr>
        <w:pStyle w:val="ListParagraph"/>
        <w:numPr>
          <w:ilvl w:val="0"/>
          <w:numId w:val="122"/>
        </w:numPr>
      </w:pPr>
      <w:r>
        <w:t xml:space="preserve">Machine learning: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ML </w:t>
      </w:r>
      <w:proofErr w:type="spellStart"/>
      <w:r>
        <w:t>cho</w:t>
      </w:r>
      <w:proofErr w:type="spellEnd"/>
      <w:r>
        <w:t xml:space="preserve"> anomaly detection </w:t>
      </w:r>
      <w:proofErr w:type="spellStart"/>
      <w:r>
        <w:t>và</w:t>
      </w:r>
      <w:proofErr w:type="spellEnd"/>
      <w:r>
        <w:t xml:space="preserve"> authentication</w:t>
      </w:r>
      <w:r w:rsidR="009C3A31">
        <w:t xml:space="preserve"> </w:t>
      </w:r>
      <w:proofErr w:type="spellStart"/>
      <w:r w:rsidR="009C3A31">
        <w:t>thích</w:t>
      </w:r>
      <w:proofErr w:type="spellEnd"/>
      <w:r w:rsidR="009C3A31">
        <w:t xml:space="preserve"> </w:t>
      </w:r>
      <w:proofErr w:type="spellStart"/>
      <w:r w:rsidR="009C3A31">
        <w:t>ứng</w:t>
      </w:r>
      <w:proofErr w:type="spellEnd"/>
    </w:p>
    <w:p w14:paraId="11D61209" w14:textId="5CD70FF6" w:rsidR="00332F98" w:rsidRDefault="00332F98" w:rsidP="00332F98">
      <w:pPr>
        <w:pStyle w:val="ListParagraph"/>
        <w:numPr>
          <w:ilvl w:val="0"/>
          <w:numId w:val="122"/>
        </w:numPr>
      </w:pPr>
      <w:r>
        <w:t xml:space="preserve">Cross-cloud integration: Multi-cloud PKI federation </w:t>
      </w:r>
      <w:proofErr w:type="spellStart"/>
      <w:r>
        <w:t>và</w:t>
      </w:r>
      <w:proofErr w:type="spellEnd"/>
      <w:r>
        <w:t xml:space="preserve"> trust models</w:t>
      </w:r>
    </w:p>
    <w:p w14:paraId="51EC19FF" w14:textId="7B80EBC3" w:rsidR="005D1815" w:rsidRDefault="00332F98" w:rsidP="00332F98">
      <w:proofErr w:type="spellStart"/>
      <w:r w:rsidRPr="00332F98">
        <w:t>Nghiên</w:t>
      </w:r>
      <w:proofErr w:type="spellEnd"/>
      <w:r w:rsidRPr="00332F98">
        <w:t xml:space="preserve"> </w:t>
      </w:r>
      <w:proofErr w:type="spellStart"/>
      <w:r w:rsidRPr="00332F98">
        <w:t>cứu</w:t>
      </w:r>
      <w:proofErr w:type="spellEnd"/>
      <w:r w:rsidRPr="00332F98">
        <w:t xml:space="preserve"> </w:t>
      </w:r>
      <w:proofErr w:type="spellStart"/>
      <w:r w:rsidRPr="00332F98">
        <w:t>này</w:t>
      </w:r>
      <w:proofErr w:type="spellEnd"/>
      <w:r w:rsidRPr="00332F98">
        <w:t xml:space="preserve"> </w:t>
      </w:r>
      <w:proofErr w:type="spellStart"/>
      <w:r w:rsidRPr="00332F98">
        <w:t>sẽ</w:t>
      </w:r>
      <w:proofErr w:type="spellEnd"/>
      <w:r w:rsidRPr="00332F98">
        <w:t xml:space="preserve"> </w:t>
      </w:r>
      <w:proofErr w:type="spellStart"/>
      <w:r w:rsidRPr="00332F98">
        <w:t>cung</w:t>
      </w:r>
      <w:proofErr w:type="spellEnd"/>
      <w:r w:rsidRPr="00332F98">
        <w:t xml:space="preserve"> </w:t>
      </w:r>
      <w:proofErr w:type="spellStart"/>
      <w:r w:rsidRPr="00332F98">
        <w:t>cấp</w:t>
      </w:r>
      <w:proofErr w:type="spellEnd"/>
      <w:r w:rsidRPr="00332F98">
        <w:t xml:space="preserve"> </w:t>
      </w:r>
      <w:proofErr w:type="spellStart"/>
      <w:r w:rsidR="004B0F3C">
        <w:t>cơ</w:t>
      </w:r>
      <w:proofErr w:type="spellEnd"/>
      <w:r w:rsidR="004B0F3C">
        <w:t xml:space="preserve"> </w:t>
      </w:r>
      <w:proofErr w:type="spellStart"/>
      <w:r w:rsidR="004B0F3C">
        <w:t>sở</w:t>
      </w:r>
      <w:proofErr w:type="spellEnd"/>
      <w:r w:rsidR="000C6EAF">
        <w:t xml:space="preserve"> </w:t>
      </w:r>
      <w:proofErr w:type="spellStart"/>
      <w:r w:rsidR="000C6EAF">
        <w:t>chắc</w:t>
      </w:r>
      <w:proofErr w:type="spellEnd"/>
      <w:r w:rsidR="000C6EAF">
        <w:t xml:space="preserve"> </w:t>
      </w:r>
      <w:proofErr w:type="spellStart"/>
      <w:r w:rsidR="000C6EAF">
        <w:t>chắn</w:t>
      </w:r>
      <w:proofErr w:type="spellEnd"/>
      <w:r w:rsidRPr="00332F98">
        <w:t xml:space="preserve"> </w:t>
      </w:r>
      <w:proofErr w:type="spellStart"/>
      <w:r w:rsidRPr="00332F98">
        <w:t>cho</w:t>
      </w:r>
      <w:proofErr w:type="spellEnd"/>
      <w:r w:rsidRPr="00332F98">
        <w:t xml:space="preserve"> </w:t>
      </w:r>
      <w:proofErr w:type="spellStart"/>
      <w:r w:rsidRPr="00332F98">
        <w:t>việc</w:t>
      </w:r>
      <w:proofErr w:type="spellEnd"/>
      <w:r w:rsidRPr="00332F98">
        <w:t xml:space="preserve"> </w:t>
      </w:r>
      <w:proofErr w:type="spellStart"/>
      <w:r w:rsidRPr="00332F98">
        <w:t>triển</w:t>
      </w:r>
      <w:proofErr w:type="spellEnd"/>
      <w:r w:rsidRPr="00332F98">
        <w:t xml:space="preserve"> </w:t>
      </w:r>
      <w:proofErr w:type="spellStart"/>
      <w:r w:rsidRPr="00332F98">
        <w:t>khai</w:t>
      </w:r>
      <w:proofErr w:type="spellEnd"/>
      <w:r w:rsidRPr="00332F98">
        <w:t xml:space="preserve"> Zero-Trust API security </w:t>
      </w:r>
      <w:proofErr w:type="spellStart"/>
      <w:r w:rsidRPr="00332F98">
        <w:t>trong</w:t>
      </w:r>
      <w:proofErr w:type="spellEnd"/>
      <w:r w:rsidR="00C84D3F">
        <w:t xml:space="preserve"> </w:t>
      </w:r>
      <w:proofErr w:type="spellStart"/>
      <w:r w:rsidR="00C84D3F">
        <w:t>môi</w:t>
      </w:r>
      <w:proofErr w:type="spellEnd"/>
      <w:r w:rsidR="00C84D3F">
        <w:t xml:space="preserve"> </w:t>
      </w:r>
      <w:proofErr w:type="spellStart"/>
      <w:r w:rsidR="00C84D3F">
        <w:t>trường</w:t>
      </w:r>
      <w:proofErr w:type="spellEnd"/>
      <w:r w:rsidRPr="00332F98">
        <w:t xml:space="preserve"> production, </w:t>
      </w:r>
      <w:proofErr w:type="spellStart"/>
      <w:r w:rsidRPr="00332F98">
        <w:t>với</w:t>
      </w:r>
      <w:proofErr w:type="spellEnd"/>
      <w:r w:rsidRPr="00332F98">
        <w:t xml:space="preserve"> </w:t>
      </w:r>
      <w:proofErr w:type="spellStart"/>
      <w:r w:rsidR="00695958">
        <w:t>trọng</w:t>
      </w:r>
      <w:proofErr w:type="spellEnd"/>
      <w:r w:rsidR="00695958">
        <w:t xml:space="preserve"> </w:t>
      </w:r>
      <w:proofErr w:type="spellStart"/>
      <w:r w:rsidR="00695958">
        <w:t>tâm</w:t>
      </w:r>
      <w:proofErr w:type="spellEnd"/>
      <w:r w:rsidRPr="00332F98">
        <w:t xml:space="preserve"> </w:t>
      </w:r>
      <w:proofErr w:type="spellStart"/>
      <w:r w:rsidRPr="00332F98">
        <w:t>đặc</w:t>
      </w:r>
      <w:proofErr w:type="spellEnd"/>
      <w:r w:rsidRPr="00332F98">
        <w:t xml:space="preserve"> </w:t>
      </w:r>
      <w:proofErr w:type="spellStart"/>
      <w:r w:rsidRPr="00332F98">
        <w:t>biệt</w:t>
      </w:r>
      <w:proofErr w:type="spellEnd"/>
      <w:r w:rsidR="006D7892">
        <w:t xml:space="preserve"> </w:t>
      </w:r>
      <w:proofErr w:type="spellStart"/>
      <w:r w:rsidR="006D7892">
        <w:t>nhằm</w:t>
      </w:r>
      <w:proofErr w:type="spellEnd"/>
      <w:r w:rsidRPr="00332F98">
        <w:t xml:space="preserve"> </w:t>
      </w:r>
      <w:proofErr w:type="spellStart"/>
      <w:r w:rsidRPr="00332F98">
        <w:t>vào</w:t>
      </w:r>
      <w:proofErr w:type="spellEnd"/>
      <w:r w:rsidRPr="00332F98">
        <w:t xml:space="preserve"> </w:t>
      </w:r>
      <w:proofErr w:type="spellStart"/>
      <w:r w:rsidR="00222840">
        <w:t>cân</w:t>
      </w:r>
      <w:proofErr w:type="spellEnd"/>
      <w:r w:rsidR="00222840">
        <w:t xml:space="preserve"> </w:t>
      </w:r>
      <w:proofErr w:type="spellStart"/>
      <w:r w:rsidR="00222840">
        <w:t>nhắc</w:t>
      </w:r>
      <w:proofErr w:type="spellEnd"/>
      <w:r w:rsidR="00222840">
        <w:t xml:space="preserve"> </w:t>
      </w:r>
      <w:proofErr w:type="spellStart"/>
      <w:r w:rsidR="00222840">
        <w:t>thực</w:t>
      </w:r>
      <w:proofErr w:type="spellEnd"/>
      <w:r w:rsidR="00222840">
        <w:t xml:space="preserve"> </w:t>
      </w:r>
      <w:proofErr w:type="spellStart"/>
      <w:r w:rsidR="00222840">
        <w:t>tế</w:t>
      </w:r>
      <w:proofErr w:type="spellEnd"/>
      <w:r w:rsidR="00222840">
        <w:t xml:space="preserve"> </w:t>
      </w:r>
      <w:proofErr w:type="spellStart"/>
      <w:r w:rsidRPr="00332F98">
        <w:t>như</w:t>
      </w:r>
      <w:proofErr w:type="spellEnd"/>
      <w:r w:rsidRPr="00332F98">
        <w:t xml:space="preserve"> </w:t>
      </w:r>
      <w:proofErr w:type="spellStart"/>
      <w:r w:rsidR="00222840">
        <w:t>hiệu</w:t>
      </w:r>
      <w:proofErr w:type="spellEnd"/>
      <w:r w:rsidR="00222840">
        <w:t xml:space="preserve"> </w:t>
      </w:r>
      <w:proofErr w:type="spellStart"/>
      <w:r w:rsidR="00222840">
        <w:t>suất</w:t>
      </w:r>
      <w:proofErr w:type="spellEnd"/>
      <w:r w:rsidRPr="00332F98">
        <w:t xml:space="preserve">, </w:t>
      </w:r>
      <w:proofErr w:type="spellStart"/>
      <w:r w:rsidR="00222840">
        <w:t>vận</w:t>
      </w:r>
      <w:proofErr w:type="spellEnd"/>
      <w:r w:rsidR="00222840">
        <w:t xml:space="preserve"> </w:t>
      </w:r>
      <w:proofErr w:type="spellStart"/>
      <w:r w:rsidR="00222840">
        <w:t>hành</w:t>
      </w:r>
      <w:proofErr w:type="spellEnd"/>
      <w:r w:rsidRPr="00332F98">
        <w:t xml:space="preserve">, </w:t>
      </w:r>
      <w:proofErr w:type="spellStart"/>
      <w:r w:rsidRPr="00332F98">
        <w:t>và</w:t>
      </w:r>
      <w:proofErr w:type="spellEnd"/>
      <w:r w:rsidRPr="00332F98">
        <w:t xml:space="preserve"> </w:t>
      </w:r>
      <w:proofErr w:type="spellStart"/>
      <w:r w:rsidR="00E50341">
        <w:t>tối</w:t>
      </w:r>
      <w:proofErr w:type="spellEnd"/>
      <w:r w:rsidR="00E50341">
        <w:t xml:space="preserve"> </w:t>
      </w:r>
      <w:proofErr w:type="spellStart"/>
      <w:r w:rsidR="00E50341">
        <w:t>ưu</w:t>
      </w:r>
      <w:proofErr w:type="spellEnd"/>
      <w:r w:rsidR="00E50341">
        <w:t xml:space="preserve"> chi </w:t>
      </w:r>
      <w:proofErr w:type="spellStart"/>
      <w:r w:rsidR="00E50341">
        <w:t>phí</w:t>
      </w:r>
      <w:proofErr w:type="spellEnd"/>
      <w:r w:rsidRPr="00332F98">
        <w:t>.</w:t>
      </w:r>
    </w:p>
    <w:p w14:paraId="5606E206" w14:textId="5DC680B6" w:rsidR="00332F98" w:rsidRDefault="005D1815" w:rsidP="005D1815">
      <w:pPr>
        <w:spacing w:line="276" w:lineRule="auto"/>
        <w:jc w:val="left"/>
      </w:pPr>
      <w:r>
        <w:br w:type="page"/>
      </w:r>
    </w:p>
    <w:bookmarkStart w:id="34" w:name="_Toc211435319" w:displacedByCustomXml="next"/>
    <w:sdt>
      <w:sdtPr>
        <w:rPr>
          <w:rFonts w:eastAsiaTheme="minorHAnsi" w:cstheme="minorBidi"/>
          <w:b w:val="0"/>
          <w:bCs w:val="0"/>
          <w:sz w:val="26"/>
          <w:szCs w:val="22"/>
        </w:rPr>
        <w:id w:val="-369691567"/>
        <w:docPartObj>
          <w:docPartGallery w:val="Bibliographies"/>
          <w:docPartUnique/>
        </w:docPartObj>
      </w:sdtPr>
      <w:sdtContent>
        <w:p w14:paraId="7BFFD7D9" w14:textId="30EF4C02" w:rsidR="00CC5DD7" w:rsidRDefault="00CC5DD7">
          <w:pPr>
            <w:pStyle w:val="Heading1"/>
          </w:pPr>
          <w:r>
            <w:t>TÀI LIỆU THAM KHẢO</w:t>
          </w:r>
          <w:bookmarkEnd w:id="34"/>
        </w:p>
        <w:sdt>
          <w:sdtPr>
            <w:id w:val="111145805"/>
            <w:bibliography/>
          </w:sdtPr>
          <w:sdtContent>
            <w:sdt>
              <w:sdtPr>
                <w:rPr>
                  <w:color w:val="000000"/>
                </w:rPr>
                <w:tag w:val="MENDELEY_BIBLIOGRAPHY"/>
                <w:id w:val="217092920"/>
                <w:placeholder>
                  <w:docPart w:val="DefaultPlaceholder_-1854013440"/>
                </w:placeholder>
              </w:sdtPr>
              <w:sdtContent>
                <w:p w14:paraId="723B0E91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834153272"/>
                    <w:rPr>
                      <w:rFonts w:eastAsia="Times New Roman"/>
                      <w:color w:val="000000"/>
                      <w:sz w:val="24"/>
                      <w:szCs w:val="24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[1]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“RFC 7800: Proof-of-Possession Key Semantics for JSON Web Tokens (JWT).” Accessed: Oct. 08, 2025. [Online]. Available: https://www.rfc-editor.org/rfc/rfc7800.txt</w:t>
                  </w:r>
                </w:p>
                <w:p w14:paraId="5EAAC87C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996806063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[2]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“RFC 9449: OAuth 2.0 Demonstrating Proof-of-Possession at the Application Layer.” Accessed: Oct. 08, 2025. [Online]. Available: https://www.rfc-editor.org/rfc/rfc9449.txt</w:t>
                  </w:r>
                </w:p>
                <w:p w14:paraId="58DA27F8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65420057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[3]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“RFC 8705: OAuth 2.0 Mutual-TLS Client Authentication and Certificate-Bound Access Tokens.” Accessed: Oct. 08, 2025. [Online]. Available: https://www.rfc-editor.org/rfc/rfc8705.txt</w:t>
                  </w:r>
                </w:p>
                <w:p w14:paraId="443C36A7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2141803528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[4]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 xml:space="preserve">S. Rose, O. Borchert, S. Mitchell, and S. Connelly, “NIST Special Publication 800-207 Zero Trust Architecture”, </w:t>
                  </w:r>
                  <w:proofErr w:type="spellStart"/>
                  <w:r w:rsidRPr="00163AF1">
                    <w:rPr>
                      <w:rFonts w:eastAsia="Times New Roman"/>
                      <w:color w:val="000000"/>
                    </w:rPr>
                    <w:t>doi</w:t>
                  </w:r>
                  <w:proofErr w:type="spellEnd"/>
                  <w:r w:rsidRPr="00163AF1">
                    <w:rPr>
                      <w:rFonts w:eastAsia="Times New Roman"/>
                      <w:color w:val="000000"/>
                    </w:rPr>
                    <w:t>: 10.6028/NIST.SP.800-207.</w:t>
                  </w:r>
                </w:p>
                <w:p w14:paraId="55096B2D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504128767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[5]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 xml:space="preserve">“SECURITY </w:t>
                  </w:r>
                  <w:proofErr w:type="spellStart"/>
                  <w:r w:rsidRPr="00163AF1">
                    <w:rPr>
                      <w:rFonts w:eastAsia="Times New Roman"/>
                      <w:color w:val="000000"/>
                    </w:rPr>
                    <w:t>BeyondCorp</w:t>
                  </w:r>
                  <w:proofErr w:type="spellEnd"/>
                  <w:r w:rsidRPr="00163AF1">
                    <w:rPr>
                      <w:rFonts w:eastAsia="Times New Roman"/>
                      <w:color w:val="000000"/>
                    </w:rPr>
                    <w:t xml:space="preserve"> A New Approach to Enterprise Security”, Accessed: Oct. 08, 2025. [Online]. Available: www.usenix.org</w:t>
                  </w:r>
                </w:p>
                <w:p w14:paraId="65617443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414204484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[6]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“Zero Trust Guidance Center | Microsoft Learn.” Accessed: Oct. 08, 2025. [Online]. Available: https://learn.microsoft.com/en-us/security/zero-trust/</w:t>
                  </w:r>
                </w:p>
                <w:p w14:paraId="66B62327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658024392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[7]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“Directive - 2015/2366 - EN - Payment Services Directive - EUR-Lex.” Accessed: Oct. 08, 2025. [Online]. Available: https://eur-lex.europa.eu/legal-content/EN/TXT/?uri=celex%3A32015L2366</w:t>
                  </w:r>
                </w:p>
                <w:p w14:paraId="746F6FD3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439987662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[8]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“Final: Financial-grade API Security Profile 1.0 - Part 1: Baseline.” Accessed: Oct. 08, 2025. [Online]. Available: https://openid.net/specs/openid-financial-api-part-1-1_0.html</w:t>
                  </w:r>
                </w:p>
                <w:p w14:paraId="7221D7A1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248921854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[9]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 xml:space="preserve">“Customer Security </w:t>
                  </w:r>
                  <w:proofErr w:type="spellStart"/>
                  <w:r w:rsidRPr="00163AF1">
                    <w:rPr>
                      <w:rFonts w:eastAsia="Times New Roman"/>
                      <w:color w:val="000000"/>
                    </w:rPr>
                    <w:t>Programme</w:t>
                  </w:r>
                  <w:proofErr w:type="spellEnd"/>
                  <w:r w:rsidRPr="00163AF1">
                    <w:rPr>
                      <w:rFonts w:eastAsia="Times New Roman"/>
                      <w:color w:val="000000"/>
                    </w:rPr>
                    <w:t xml:space="preserve"> (CSP) | Swift.” Accessed: Oct. 08, 2025. [Online]. Available: https://www.swift.com/myswift/customer-security-programme-csp</w:t>
                  </w:r>
                </w:p>
                <w:p w14:paraId="175A1D92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157649938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[10]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“GitHub - Netflix/</w:t>
                  </w:r>
                  <w:proofErr w:type="spellStart"/>
                  <w:r w:rsidRPr="00163AF1">
                    <w:rPr>
                      <w:rFonts w:eastAsia="Times New Roman"/>
                      <w:color w:val="000000"/>
                    </w:rPr>
                    <w:t>zuul</w:t>
                  </w:r>
                  <w:proofErr w:type="spellEnd"/>
                  <w:r w:rsidRPr="00163AF1">
                    <w:rPr>
                      <w:rFonts w:eastAsia="Times New Roman"/>
                      <w:color w:val="000000"/>
                    </w:rPr>
                    <w:t xml:space="preserve">: </w:t>
                  </w:r>
                  <w:proofErr w:type="spellStart"/>
                  <w:r w:rsidRPr="00163AF1">
                    <w:rPr>
                      <w:rFonts w:eastAsia="Times New Roman"/>
                      <w:color w:val="000000"/>
                    </w:rPr>
                    <w:t>Zuul</w:t>
                  </w:r>
                  <w:proofErr w:type="spellEnd"/>
                  <w:r w:rsidRPr="00163AF1">
                    <w:rPr>
                      <w:rFonts w:eastAsia="Times New Roman"/>
                      <w:color w:val="000000"/>
                    </w:rPr>
                    <w:t xml:space="preserve"> is a gateway service that provides dynamic routing, monitoring, resiliency, security, and more.” Accessed: Oct. 08, 2025. [Online]. Available: https://github.com/Netflix/zuul</w:t>
                  </w:r>
                </w:p>
                <w:p w14:paraId="772D3B09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2123331631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lastRenderedPageBreak/>
                    <w:t>[11]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“Kong Gateway | Kong Docs.” Accessed: Oct. 08, 2025. [Online]. Available: https://developer.konghq.com/gateway/</w:t>
                  </w:r>
                </w:p>
                <w:p w14:paraId="1D3EAFAC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2056391170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[12]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“Istio / Security Best Practices.” Accessed: Oct. 08, 2025. [Online]. Available: https://istio.io/latest/docs/ops/best-practices/security/</w:t>
                  </w:r>
                </w:p>
                <w:p w14:paraId="08E62670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630483221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[13]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“Amazon API Gateway Documentation.” Accessed: Oct. 08, 2025. [Online]. Available: https://docs.aws.amazon.com/apigateway/</w:t>
                  </w:r>
                </w:p>
                <w:p w14:paraId="005D5F13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917935456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[14]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“Envoy documentation — envoy 1.36.0-dev-df4c4b documentation.” Accessed: Oct. 08, 2025. [Online]. Available: https://www.envoyproxy.io/docs/envoy/latest/</w:t>
                  </w:r>
                </w:p>
                <w:p w14:paraId="2DBC7B35" w14:textId="1914FADA" w:rsidR="00163AF1" w:rsidRDefault="00163AF1" w:rsidP="00163AF1">
                  <w:r w:rsidRPr="00163AF1">
                    <w:rPr>
                      <w:rFonts w:eastAsia="Times New Roman"/>
                      <w:color w:val="000000"/>
                    </w:rPr>
                    <w:t> </w:t>
                  </w:r>
                </w:p>
              </w:sdtContent>
            </w:sdt>
            <w:p w14:paraId="2108AC8D" w14:textId="50D0C1F7" w:rsidR="00CC5DD7" w:rsidRDefault="00000000"/>
          </w:sdtContent>
        </w:sdt>
      </w:sdtContent>
    </w:sdt>
    <w:p w14:paraId="4035BE3B" w14:textId="77777777" w:rsidR="00626773" w:rsidRPr="00626773" w:rsidRDefault="00626773" w:rsidP="00626773"/>
    <w:sectPr w:rsidR="00626773" w:rsidRPr="00626773" w:rsidSect="00905A4B">
      <w:footerReference w:type="default" r:id="rId13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E0DEC" w14:textId="77777777" w:rsidR="0022435F" w:rsidRDefault="0022435F" w:rsidP="00905A4B">
      <w:pPr>
        <w:spacing w:after="0" w:line="240" w:lineRule="auto"/>
      </w:pPr>
      <w:r>
        <w:separator/>
      </w:r>
    </w:p>
  </w:endnote>
  <w:endnote w:type="continuationSeparator" w:id="0">
    <w:p w14:paraId="617608F6" w14:textId="77777777" w:rsidR="0022435F" w:rsidRDefault="0022435F" w:rsidP="00905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FEC9" w14:textId="77777777" w:rsidR="009E5FD0" w:rsidRDefault="009E5FD0">
    <w:pPr>
      <w:pStyle w:val="Footer"/>
      <w:tabs>
        <w:tab w:val="clear" w:pos="4680"/>
        <w:tab w:val="clear" w:pos="9360"/>
      </w:tabs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color w:val="5B9BD5" w:themeColor="accent1"/>
        <w:lang w:val="vi-VN"/>
      </w:rPr>
      <w:t>2</w:t>
    </w:r>
    <w:r>
      <w:rPr>
        <w:caps/>
        <w:color w:val="5B9BD5" w:themeColor="accent1"/>
      </w:rPr>
      <w:fldChar w:fldCharType="end"/>
    </w:r>
  </w:p>
  <w:p w14:paraId="63E82515" w14:textId="77777777" w:rsidR="009E5FD0" w:rsidRDefault="009E5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994F3" w14:textId="77777777" w:rsidR="0022435F" w:rsidRDefault="0022435F" w:rsidP="00905A4B">
      <w:pPr>
        <w:spacing w:after="0" w:line="240" w:lineRule="auto"/>
      </w:pPr>
      <w:r>
        <w:separator/>
      </w:r>
    </w:p>
  </w:footnote>
  <w:footnote w:type="continuationSeparator" w:id="0">
    <w:p w14:paraId="5C18BB19" w14:textId="77777777" w:rsidR="0022435F" w:rsidRDefault="0022435F" w:rsidP="00905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E88"/>
    <w:multiLevelType w:val="hybridMultilevel"/>
    <w:tmpl w:val="B8C04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07FAB"/>
    <w:multiLevelType w:val="hybridMultilevel"/>
    <w:tmpl w:val="5310F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71A16"/>
    <w:multiLevelType w:val="multilevel"/>
    <w:tmpl w:val="CCA8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54A68"/>
    <w:multiLevelType w:val="hybridMultilevel"/>
    <w:tmpl w:val="80F477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2F75A0A"/>
    <w:multiLevelType w:val="hybridMultilevel"/>
    <w:tmpl w:val="00F86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4055129"/>
    <w:multiLevelType w:val="hybridMultilevel"/>
    <w:tmpl w:val="CBA28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D02FF9"/>
    <w:multiLevelType w:val="hybridMultilevel"/>
    <w:tmpl w:val="4346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F5784"/>
    <w:multiLevelType w:val="hybridMultilevel"/>
    <w:tmpl w:val="64B4B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2A18BB"/>
    <w:multiLevelType w:val="hybridMultilevel"/>
    <w:tmpl w:val="E604B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B43793"/>
    <w:multiLevelType w:val="multilevel"/>
    <w:tmpl w:val="772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8269D"/>
    <w:multiLevelType w:val="hybridMultilevel"/>
    <w:tmpl w:val="16DAE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A72384"/>
    <w:multiLevelType w:val="hybridMultilevel"/>
    <w:tmpl w:val="1B54E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216E9F"/>
    <w:multiLevelType w:val="hybridMultilevel"/>
    <w:tmpl w:val="0EE6E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E0413F"/>
    <w:multiLevelType w:val="hybridMultilevel"/>
    <w:tmpl w:val="9E42BF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997474"/>
    <w:multiLevelType w:val="multilevel"/>
    <w:tmpl w:val="B10C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755C9"/>
    <w:multiLevelType w:val="multilevel"/>
    <w:tmpl w:val="962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0D525B"/>
    <w:multiLevelType w:val="multilevel"/>
    <w:tmpl w:val="6EE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62860"/>
    <w:multiLevelType w:val="hybridMultilevel"/>
    <w:tmpl w:val="44CA6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9137DF"/>
    <w:multiLevelType w:val="hybridMultilevel"/>
    <w:tmpl w:val="69A68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AC7F4C"/>
    <w:multiLevelType w:val="multilevel"/>
    <w:tmpl w:val="A00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D0AAB"/>
    <w:multiLevelType w:val="multilevel"/>
    <w:tmpl w:val="FBB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34EA4"/>
    <w:multiLevelType w:val="hybridMultilevel"/>
    <w:tmpl w:val="5C00F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0FDE6E54"/>
    <w:multiLevelType w:val="multilevel"/>
    <w:tmpl w:val="BB4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45009"/>
    <w:multiLevelType w:val="hybridMultilevel"/>
    <w:tmpl w:val="38D2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9135F6"/>
    <w:multiLevelType w:val="hybridMultilevel"/>
    <w:tmpl w:val="52EEC7C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2F20C36"/>
    <w:multiLevelType w:val="hybridMultilevel"/>
    <w:tmpl w:val="B7ACC5B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31F4D37"/>
    <w:multiLevelType w:val="multilevel"/>
    <w:tmpl w:val="DBC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247368"/>
    <w:multiLevelType w:val="multilevel"/>
    <w:tmpl w:val="649C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BE14C1"/>
    <w:multiLevelType w:val="hybridMultilevel"/>
    <w:tmpl w:val="C750E2A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302A96"/>
    <w:multiLevelType w:val="hybridMultilevel"/>
    <w:tmpl w:val="D74E7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83843A6"/>
    <w:multiLevelType w:val="hybridMultilevel"/>
    <w:tmpl w:val="E8C6A76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5637F3"/>
    <w:multiLevelType w:val="hybridMultilevel"/>
    <w:tmpl w:val="313400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AD80AB5"/>
    <w:multiLevelType w:val="hybridMultilevel"/>
    <w:tmpl w:val="F746F5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1AED1B02"/>
    <w:multiLevelType w:val="multilevel"/>
    <w:tmpl w:val="D2C670EC"/>
    <w:styleLink w:val="Style3"/>
    <w:lvl w:ilvl="0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2.%3."/>
      <w:lvlJc w:val="right"/>
      <w:pPr>
        <w:ind w:left="889" w:hanging="180"/>
      </w:pPr>
      <w:rPr>
        <w:rFonts w:ascii="Times New Roman" w:hAnsi="Times New Roman" w:hint="default"/>
        <w:b/>
        <w:color w:val="auto"/>
        <w:sz w:val="26"/>
      </w:rPr>
    </w:lvl>
    <w:lvl w:ilvl="3">
      <w:start w:val="1"/>
      <w:numFmt w:val="decimal"/>
      <w:lvlText w:val="%2.%3.%4."/>
      <w:lvlJc w:val="left"/>
      <w:pPr>
        <w:ind w:left="1069" w:hanging="360"/>
      </w:pPr>
      <w:rPr>
        <w:rFonts w:ascii="Times New Roman" w:hAnsi="Times New Roman" w:hint="default"/>
        <w:i w:val="0"/>
        <w:sz w:val="26"/>
      </w:rPr>
    </w:lvl>
    <w:lvl w:ilvl="4">
      <w:start w:val="1"/>
      <w:numFmt w:val="lowerLetter"/>
      <w:lvlText w:val="%5."/>
      <w:lvlJc w:val="left"/>
      <w:pPr>
        <w:ind w:left="80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8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5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69" w:hanging="180"/>
      </w:pPr>
      <w:rPr>
        <w:rFonts w:hint="default"/>
      </w:rPr>
    </w:lvl>
  </w:abstractNum>
  <w:abstractNum w:abstractNumId="34" w15:restartNumberingAfterBreak="0">
    <w:nsid w:val="1D520805"/>
    <w:multiLevelType w:val="hybridMultilevel"/>
    <w:tmpl w:val="B7908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DAB4E91"/>
    <w:multiLevelType w:val="hybridMultilevel"/>
    <w:tmpl w:val="1722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E294FFE"/>
    <w:multiLevelType w:val="multilevel"/>
    <w:tmpl w:val="175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DE539D"/>
    <w:multiLevelType w:val="multilevel"/>
    <w:tmpl w:val="D864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634164"/>
    <w:multiLevelType w:val="hybridMultilevel"/>
    <w:tmpl w:val="AE08E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EE709A"/>
    <w:multiLevelType w:val="hybridMultilevel"/>
    <w:tmpl w:val="2220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766393"/>
    <w:multiLevelType w:val="hybridMultilevel"/>
    <w:tmpl w:val="968CEF2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950372"/>
    <w:multiLevelType w:val="multilevel"/>
    <w:tmpl w:val="9124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7E7483"/>
    <w:multiLevelType w:val="multilevel"/>
    <w:tmpl w:val="15F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632D91"/>
    <w:multiLevelType w:val="hybridMultilevel"/>
    <w:tmpl w:val="D13EF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8602523"/>
    <w:multiLevelType w:val="hybridMultilevel"/>
    <w:tmpl w:val="F266E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8E5052D"/>
    <w:multiLevelType w:val="hybridMultilevel"/>
    <w:tmpl w:val="9476D838"/>
    <w:lvl w:ilvl="0" w:tplc="9454DB8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773FE1"/>
    <w:multiLevelType w:val="hybridMultilevel"/>
    <w:tmpl w:val="95568F6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CA03B2B"/>
    <w:multiLevelType w:val="hybridMultilevel"/>
    <w:tmpl w:val="BD5059F2"/>
    <w:lvl w:ilvl="0" w:tplc="D6F069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1F352A"/>
    <w:multiLevelType w:val="multilevel"/>
    <w:tmpl w:val="390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2F1A55"/>
    <w:multiLevelType w:val="hybridMultilevel"/>
    <w:tmpl w:val="B5620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D03192"/>
    <w:multiLevelType w:val="hybridMultilevel"/>
    <w:tmpl w:val="ED4C18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3D1A47"/>
    <w:multiLevelType w:val="multilevel"/>
    <w:tmpl w:val="AD1C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9B03D5"/>
    <w:multiLevelType w:val="hybridMultilevel"/>
    <w:tmpl w:val="7CD6893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55412F8"/>
    <w:multiLevelType w:val="hybridMultilevel"/>
    <w:tmpl w:val="EEF6F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5EA03B1"/>
    <w:multiLevelType w:val="multilevel"/>
    <w:tmpl w:val="57605B16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Heading3"/>
      <w:isLgl/>
      <w:lvlText w:val="%1.%2.%3."/>
      <w:lvlJc w:val="right"/>
      <w:pPr>
        <w:ind w:left="889" w:hanging="180"/>
      </w:pPr>
      <w:rPr>
        <w:rFonts w:ascii="Times New Roman" w:hAnsi="Times New Roman" w:hint="default"/>
        <w:b/>
        <w:i/>
        <w:color w:val="auto"/>
        <w:sz w:val="26"/>
      </w:rPr>
    </w:lvl>
    <w:lvl w:ilvl="3">
      <w:start w:val="1"/>
      <w:numFmt w:val="decimal"/>
      <w:pStyle w:val="Heading4"/>
      <w:isLgl/>
      <w:lvlText w:val="%1.%2.%3.%4."/>
      <w:lvlJc w:val="left"/>
      <w:pPr>
        <w:ind w:left="1069" w:hanging="36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%5."/>
      <w:lvlJc w:val="left"/>
      <w:pPr>
        <w:ind w:left="80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8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5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69" w:hanging="180"/>
      </w:pPr>
      <w:rPr>
        <w:rFonts w:hint="default"/>
      </w:rPr>
    </w:lvl>
  </w:abstractNum>
  <w:abstractNum w:abstractNumId="55" w15:restartNumberingAfterBreak="0">
    <w:nsid w:val="361752CF"/>
    <w:multiLevelType w:val="hybridMultilevel"/>
    <w:tmpl w:val="1FC8A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64E113E"/>
    <w:multiLevelType w:val="hybridMultilevel"/>
    <w:tmpl w:val="338CDB2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69E077A"/>
    <w:multiLevelType w:val="multilevel"/>
    <w:tmpl w:val="0A12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9F3F54"/>
    <w:multiLevelType w:val="hybridMultilevel"/>
    <w:tmpl w:val="6FCC64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89F6205"/>
    <w:multiLevelType w:val="hybridMultilevel"/>
    <w:tmpl w:val="F08268F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7C740C"/>
    <w:multiLevelType w:val="hybridMultilevel"/>
    <w:tmpl w:val="5DAAC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3D244DA3"/>
    <w:multiLevelType w:val="multilevel"/>
    <w:tmpl w:val="4F7C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6E6E15"/>
    <w:multiLevelType w:val="hybridMultilevel"/>
    <w:tmpl w:val="FC0CD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DD66A0C"/>
    <w:multiLevelType w:val="hybridMultilevel"/>
    <w:tmpl w:val="42DAFC6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EA040A7"/>
    <w:multiLevelType w:val="hybridMultilevel"/>
    <w:tmpl w:val="03423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0391D01"/>
    <w:multiLevelType w:val="multilevel"/>
    <w:tmpl w:val="A84AA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D61593"/>
    <w:multiLevelType w:val="hybridMultilevel"/>
    <w:tmpl w:val="9F10A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0F371C3"/>
    <w:multiLevelType w:val="multilevel"/>
    <w:tmpl w:val="23D6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440B93"/>
    <w:multiLevelType w:val="hybridMultilevel"/>
    <w:tmpl w:val="6F707E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425B6AFA"/>
    <w:multiLevelType w:val="multilevel"/>
    <w:tmpl w:val="AD0A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2C67684"/>
    <w:multiLevelType w:val="hybridMultilevel"/>
    <w:tmpl w:val="ED0C89DC"/>
    <w:lvl w:ilvl="0" w:tplc="A06AB0AA">
      <w:start w:val="1"/>
      <w:numFmt w:val="upperRoman"/>
      <w:pStyle w:val="Title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3A306D7"/>
    <w:multiLevelType w:val="multilevel"/>
    <w:tmpl w:val="31F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CC363E"/>
    <w:multiLevelType w:val="multilevel"/>
    <w:tmpl w:val="6596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9B2D27"/>
    <w:multiLevelType w:val="hybridMultilevel"/>
    <w:tmpl w:val="4D5895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5B90975"/>
    <w:multiLevelType w:val="hybridMultilevel"/>
    <w:tmpl w:val="DD4C5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60278A7"/>
    <w:multiLevelType w:val="hybridMultilevel"/>
    <w:tmpl w:val="E71E2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6920B89"/>
    <w:multiLevelType w:val="hybridMultilevel"/>
    <w:tmpl w:val="74A087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47000CB6"/>
    <w:multiLevelType w:val="hybridMultilevel"/>
    <w:tmpl w:val="3162E4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7554FCB"/>
    <w:multiLevelType w:val="multilevel"/>
    <w:tmpl w:val="E4E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147502"/>
    <w:multiLevelType w:val="hybridMultilevel"/>
    <w:tmpl w:val="1F56B26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B6B1905"/>
    <w:multiLevelType w:val="multilevel"/>
    <w:tmpl w:val="139E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897B30"/>
    <w:multiLevelType w:val="hybridMultilevel"/>
    <w:tmpl w:val="5D7CE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D405626"/>
    <w:multiLevelType w:val="hybridMultilevel"/>
    <w:tmpl w:val="924E3C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4E4A313D"/>
    <w:multiLevelType w:val="hybridMultilevel"/>
    <w:tmpl w:val="539AB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28F7497"/>
    <w:multiLevelType w:val="multilevel"/>
    <w:tmpl w:val="390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EA4A1B"/>
    <w:multiLevelType w:val="hybridMultilevel"/>
    <w:tmpl w:val="6E2E3B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69B3AAB"/>
    <w:multiLevelType w:val="hybridMultilevel"/>
    <w:tmpl w:val="290C383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78F4988"/>
    <w:multiLevelType w:val="hybridMultilevel"/>
    <w:tmpl w:val="38522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A2B7B4D"/>
    <w:multiLevelType w:val="multilevel"/>
    <w:tmpl w:val="390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2C67C1"/>
    <w:multiLevelType w:val="hybridMultilevel"/>
    <w:tmpl w:val="28B893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5BB92260"/>
    <w:multiLevelType w:val="hybridMultilevel"/>
    <w:tmpl w:val="E9B8D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5CAB4EED"/>
    <w:multiLevelType w:val="hybridMultilevel"/>
    <w:tmpl w:val="5EC64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E6D5748"/>
    <w:multiLevelType w:val="hybridMultilevel"/>
    <w:tmpl w:val="79CCE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5E7039B3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E22226"/>
    <w:multiLevelType w:val="multilevel"/>
    <w:tmpl w:val="68A8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FE35FDD"/>
    <w:multiLevelType w:val="multilevel"/>
    <w:tmpl w:val="C60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130F2E"/>
    <w:multiLevelType w:val="multilevel"/>
    <w:tmpl w:val="03A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F13F87"/>
    <w:multiLevelType w:val="hybridMultilevel"/>
    <w:tmpl w:val="A0845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10D01FF"/>
    <w:multiLevelType w:val="hybridMultilevel"/>
    <w:tmpl w:val="6338D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4276921"/>
    <w:multiLevelType w:val="multilevel"/>
    <w:tmpl w:val="AB2C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C06E0F"/>
    <w:multiLevelType w:val="hybridMultilevel"/>
    <w:tmpl w:val="27C65ED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6F502CB"/>
    <w:multiLevelType w:val="hybridMultilevel"/>
    <w:tmpl w:val="8EA60F9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7491604"/>
    <w:multiLevelType w:val="hybridMultilevel"/>
    <w:tmpl w:val="AA74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7F26F49"/>
    <w:multiLevelType w:val="hybridMultilevel"/>
    <w:tmpl w:val="3CAAC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7FB61FD"/>
    <w:multiLevelType w:val="multilevel"/>
    <w:tmpl w:val="C60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653000"/>
    <w:multiLevelType w:val="multilevel"/>
    <w:tmpl w:val="7506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8C11F6"/>
    <w:multiLevelType w:val="multilevel"/>
    <w:tmpl w:val="62E2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CE6DE0"/>
    <w:multiLevelType w:val="hybridMultilevel"/>
    <w:tmpl w:val="11AEBB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693570AB"/>
    <w:multiLevelType w:val="hybridMultilevel"/>
    <w:tmpl w:val="58762E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6A162575"/>
    <w:multiLevelType w:val="hybridMultilevel"/>
    <w:tmpl w:val="69E86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BD109D4"/>
    <w:multiLevelType w:val="hybridMultilevel"/>
    <w:tmpl w:val="71320A2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CD7466C"/>
    <w:multiLevelType w:val="multilevel"/>
    <w:tmpl w:val="E0A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FD6EB4"/>
    <w:multiLevelType w:val="hybridMultilevel"/>
    <w:tmpl w:val="9BC42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6DA655C4"/>
    <w:multiLevelType w:val="multilevel"/>
    <w:tmpl w:val="FF9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266DBE"/>
    <w:multiLevelType w:val="hybridMultilevel"/>
    <w:tmpl w:val="9DAE9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655552"/>
    <w:multiLevelType w:val="multilevel"/>
    <w:tmpl w:val="E03E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1C43E1"/>
    <w:multiLevelType w:val="hybridMultilevel"/>
    <w:tmpl w:val="98C67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F2E1250"/>
    <w:multiLevelType w:val="hybridMultilevel"/>
    <w:tmpl w:val="9828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00532DD"/>
    <w:multiLevelType w:val="hybridMultilevel"/>
    <w:tmpl w:val="F9CA5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715D39D3"/>
    <w:multiLevelType w:val="hybridMultilevel"/>
    <w:tmpl w:val="4C8AC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730F57AF"/>
    <w:multiLevelType w:val="hybridMultilevel"/>
    <w:tmpl w:val="507AD44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3B71785"/>
    <w:multiLevelType w:val="hybridMultilevel"/>
    <w:tmpl w:val="01B6E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3FB30E6"/>
    <w:multiLevelType w:val="hybridMultilevel"/>
    <w:tmpl w:val="3BFC9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5145677"/>
    <w:multiLevelType w:val="multilevel"/>
    <w:tmpl w:val="D29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1A2FE2"/>
    <w:multiLevelType w:val="multilevel"/>
    <w:tmpl w:val="A7C4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15399D"/>
    <w:multiLevelType w:val="hybridMultilevel"/>
    <w:tmpl w:val="F6DAC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BDC0BDD"/>
    <w:multiLevelType w:val="hybridMultilevel"/>
    <w:tmpl w:val="AE06C9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7C4F3D89"/>
    <w:multiLevelType w:val="hybridMultilevel"/>
    <w:tmpl w:val="DE62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C6B61A2"/>
    <w:multiLevelType w:val="hybridMultilevel"/>
    <w:tmpl w:val="8C46F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CB21E79"/>
    <w:multiLevelType w:val="multilevel"/>
    <w:tmpl w:val="906A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7E307D"/>
    <w:multiLevelType w:val="hybridMultilevel"/>
    <w:tmpl w:val="C9066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EBA0445"/>
    <w:multiLevelType w:val="hybridMultilevel"/>
    <w:tmpl w:val="DF94D1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7F1109E5"/>
    <w:multiLevelType w:val="hybridMultilevel"/>
    <w:tmpl w:val="79169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F650D6B"/>
    <w:multiLevelType w:val="hybridMultilevel"/>
    <w:tmpl w:val="7C8A60D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986334">
    <w:abstractNumId w:val="33"/>
  </w:num>
  <w:num w:numId="2" w16cid:durableId="108622683">
    <w:abstractNumId w:val="54"/>
  </w:num>
  <w:num w:numId="3" w16cid:durableId="1173497871">
    <w:abstractNumId w:val="132"/>
  </w:num>
  <w:num w:numId="4" w16cid:durableId="152986999">
    <w:abstractNumId w:val="70"/>
  </w:num>
  <w:num w:numId="5" w16cid:durableId="2006739502">
    <w:abstractNumId w:val="45"/>
  </w:num>
  <w:num w:numId="6" w16cid:durableId="1857960028">
    <w:abstractNumId w:val="123"/>
  </w:num>
  <w:num w:numId="7" w16cid:durableId="684986509">
    <w:abstractNumId w:val="99"/>
  </w:num>
  <w:num w:numId="8" w16cid:durableId="543177089">
    <w:abstractNumId w:val="41"/>
  </w:num>
  <w:num w:numId="9" w16cid:durableId="1907181580">
    <w:abstractNumId w:val="42"/>
  </w:num>
  <w:num w:numId="10" w16cid:durableId="816651525">
    <w:abstractNumId w:val="1"/>
  </w:num>
  <w:num w:numId="11" w16cid:durableId="1417359659">
    <w:abstractNumId w:val="128"/>
  </w:num>
  <w:num w:numId="12" w16cid:durableId="1990328908">
    <w:abstractNumId w:val="64"/>
  </w:num>
  <w:num w:numId="13" w16cid:durableId="2121298696">
    <w:abstractNumId w:val="74"/>
  </w:num>
  <w:num w:numId="14" w16cid:durableId="580018311">
    <w:abstractNumId w:val="106"/>
  </w:num>
  <w:num w:numId="15" w16cid:durableId="1410419771">
    <w:abstractNumId w:val="72"/>
  </w:num>
  <w:num w:numId="16" w16cid:durableId="718091217">
    <w:abstractNumId w:val="39"/>
  </w:num>
  <w:num w:numId="17" w16cid:durableId="165555601">
    <w:abstractNumId w:val="91"/>
  </w:num>
  <w:num w:numId="18" w16cid:durableId="564411065">
    <w:abstractNumId w:val="130"/>
  </w:num>
  <w:num w:numId="19" w16cid:durableId="1453984811">
    <w:abstractNumId w:val="10"/>
  </w:num>
  <w:num w:numId="20" w16cid:durableId="764500066">
    <w:abstractNumId w:val="0"/>
  </w:num>
  <w:num w:numId="21" w16cid:durableId="271590383">
    <w:abstractNumId w:val="81"/>
  </w:num>
  <w:num w:numId="22" w16cid:durableId="1953319066">
    <w:abstractNumId w:val="12"/>
  </w:num>
  <w:num w:numId="23" w16cid:durableId="2138066771">
    <w:abstractNumId w:val="102"/>
  </w:num>
  <w:num w:numId="24" w16cid:durableId="925572824">
    <w:abstractNumId w:val="19"/>
  </w:num>
  <w:num w:numId="25" w16cid:durableId="129903198">
    <w:abstractNumId w:val="37"/>
  </w:num>
  <w:num w:numId="26" w16cid:durableId="1006592771">
    <w:abstractNumId w:val="15"/>
  </w:num>
  <w:num w:numId="27" w16cid:durableId="1358116789">
    <w:abstractNumId w:val="80"/>
  </w:num>
  <w:num w:numId="28" w16cid:durableId="968390817">
    <w:abstractNumId w:val="14"/>
  </w:num>
  <w:num w:numId="29" w16cid:durableId="1434592001">
    <w:abstractNumId w:val="22"/>
  </w:num>
  <w:num w:numId="30" w16cid:durableId="1856577741">
    <w:abstractNumId w:val="36"/>
  </w:num>
  <w:num w:numId="31" w16cid:durableId="29188971">
    <w:abstractNumId w:val="51"/>
  </w:num>
  <w:num w:numId="32" w16cid:durableId="1482650287">
    <w:abstractNumId w:val="93"/>
  </w:num>
  <w:num w:numId="33" w16cid:durableId="2011135073">
    <w:abstractNumId w:val="111"/>
  </w:num>
  <w:num w:numId="34" w16cid:durableId="970791393">
    <w:abstractNumId w:val="23"/>
  </w:num>
  <w:num w:numId="35" w16cid:durableId="131290528">
    <w:abstractNumId w:val="30"/>
  </w:num>
  <w:num w:numId="36" w16cid:durableId="683941194">
    <w:abstractNumId w:val="100"/>
  </w:num>
  <w:num w:numId="37" w16cid:durableId="1407727263">
    <w:abstractNumId w:val="63"/>
  </w:num>
  <w:num w:numId="38" w16cid:durableId="50740069">
    <w:abstractNumId w:val="105"/>
  </w:num>
  <w:num w:numId="39" w16cid:durableId="1260063783">
    <w:abstractNumId w:val="78"/>
  </w:num>
  <w:num w:numId="40" w16cid:durableId="1433667381">
    <w:abstractNumId w:val="71"/>
  </w:num>
  <w:num w:numId="41" w16cid:durableId="1648362187">
    <w:abstractNumId w:val="65"/>
  </w:num>
  <w:num w:numId="42" w16cid:durableId="52854144">
    <w:abstractNumId w:val="84"/>
  </w:num>
  <w:num w:numId="43" w16cid:durableId="336426604">
    <w:abstractNumId w:val="124"/>
  </w:num>
  <w:num w:numId="44" w16cid:durableId="1469475370">
    <w:abstractNumId w:val="46"/>
  </w:num>
  <w:num w:numId="45" w16cid:durableId="239095750">
    <w:abstractNumId w:val="88"/>
  </w:num>
  <w:num w:numId="46" w16cid:durableId="1819178289">
    <w:abstractNumId w:val="56"/>
  </w:num>
  <w:num w:numId="47" w16cid:durableId="641931742">
    <w:abstractNumId w:val="28"/>
  </w:num>
  <w:num w:numId="48" w16cid:durableId="128060227">
    <w:abstractNumId w:val="79"/>
  </w:num>
  <w:num w:numId="49" w16cid:durableId="1349940129">
    <w:abstractNumId w:val="52"/>
  </w:num>
  <w:num w:numId="50" w16cid:durableId="1151678727">
    <w:abstractNumId w:val="120"/>
  </w:num>
  <w:num w:numId="51" w16cid:durableId="1087271730">
    <w:abstractNumId w:val="48"/>
  </w:num>
  <w:num w:numId="52" w16cid:durableId="577593701">
    <w:abstractNumId w:val="40"/>
  </w:num>
  <w:num w:numId="53" w16cid:durableId="1425147793">
    <w:abstractNumId w:val="104"/>
  </w:num>
  <w:num w:numId="54" w16cid:durableId="278486762">
    <w:abstractNumId w:val="113"/>
  </w:num>
  <w:num w:numId="55" w16cid:durableId="183251479">
    <w:abstractNumId w:val="57"/>
  </w:num>
  <w:num w:numId="56" w16cid:durableId="934871307">
    <w:abstractNumId w:val="50"/>
  </w:num>
  <w:num w:numId="57" w16cid:durableId="1090732525">
    <w:abstractNumId w:val="110"/>
  </w:num>
  <w:num w:numId="58" w16cid:durableId="6559614">
    <w:abstractNumId w:val="129"/>
  </w:num>
  <w:num w:numId="59" w16cid:durableId="1476527427">
    <w:abstractNumId w:val="69"/>
  </w:num>
  <w:num w:numId="60" w16cid:durableId="269242822">
    <w:abstractNumId w:val="26"/>
  </w:num>
  <w:num w:numId="61" w16cid:durableId="1465463920">
    <w:abstractNumId w:val="47"/>
  </w:num>
  <w:num w:numId="62" w16cid:durableId="1410233471">
    <w:abstractNumId w:val="35"/>
  </w:num>
  <w:num w:numId="63" w16cid:durableId="1284656515">
    <w:abstractNumId w:val="9"/>
  </w:num>
  <w:num w:numId="64" w16cid:durableId="653723809">
    <w:abstractNumId w:val="18"/>
  </w:num>
  <w:num w:numId="65" w16cid:durableId="2097246185">
    <w:abstractNumId w:val="34"/>
  </w:num>
  <w:num w:numId="66" w16cid:durableId="1078866730">
    <w:abstractNumId w:val="7"/>
  </w:num>
  <w:num w:numId="67" w16cid:durableId="745952827">
    <w:abstractNumId w:val="101"/>
  </w:num>
  <w:num w:numId="68" w16cid:durableId="2127693867">
    <w:abstractNumId w:val="127"/>
  </w:num>
  <w:num w:numId="69" w16cid:durableId="1195460020">
    <w:abstractNumId w:val="83"/>
  </w:num>
  <w:num w:numId="70" w16cid:durableId="1995065485">
    <w:abstractNumId w:val="8"/>
  </w:num>
  <w:num w:numId="71" w16cid:durableId="749078257">
    <w:abstractNumId w:val="125"/>
  </w:num>
  <w:num w:numId="72" w16cid:durableId="291058723">
    <w:abstractNumId w:val="114"/>
  </w:num>
  <w:num w:numId="73" w16cid:durableId="687172536">
    <w:abstractNumId w:val="49"/>
  </w:num>
  <w:num w:numId="74" w16cid:durableId="1222905518">
    <w:abstractNumId w:val="97"/>
  </w:num>
  <w:num w:numId="75" w16cid:durableId="1664236354">
    <w:abstractNumId w:val="11"/>
  </w:num>
  <w:num w:numId="76" w16cid:durableId="194656550">
    <w:abstractNumId w:val="43"/>
  </w:num>
  <w:num w:numId="77" w16cid:durableId="882447607">
    <w:abstractNumId w:val="6"/>
  </w:num>
  <w:num w:numId="78" w16cid:durableId="150145357">
    <w:abstractNumId w:val="17"/>
  </w:num>
  <w:num w:numId="79" w16cid:durableId="1704358702">
    <w:abstractNumId w:val="109"/>
  </w:num>
  <w:num w:numId="80" w16cid:durableId="69011852">
    <w:abstractNumId w:val="103"/>
  </w:num>
  <w:num w:numId="81" w16cid:durableId="1427849128">
    <w:abstractNumId w:val="75"/>
  </w:num>
  <w:num w:numId="82" w16cid:durableId="1158424704">
    <w:abstractNumId w:val="116"/>
  </w:num>
  <w:num w:numId="83" w16cid:durableId="1622109271">
    <w:abstractNumId w:val="29"/>
  </w:num>
  <w:num w:numId="84" w16cid:durableId="1763867188">
    <w:abstractNumId w:val="27"/>
  </w:num>
  <w:num w:numId="85" w16cid:durableId="879321343">
    <w:abstractNumId w:val="115"/>
  </w:num>
  <w:num w:numId="86" w16cid:durableId="1899314150">
    <w:abstractNumId w:val="32"/>
  </w:num>
  <w:num w:numId="87" w16cid:durableId="1014914085">
    <w:abstractNumId w:val="76"/>
  </w:num>
  <w:num w:numId="88" w16cid:durableId="1844279289">
    <w:abstractNumId w:val="92"/>
  </w:num>
  <w:num w:numId="89" w16cid:durableId="426772054">
    <w:abstractNumId w:val="55"/>
  </w:num>
  <w:num w:numId="90" w16cid:durableId="1735154588">
    <w:abstractNumId w:val="66"/>
  </w:num>
  <w:num w:numId="91" w16cid:durableId="732119441">
    <w:abstractNumId w:val="2"/>
  </w:num>
  <w:num w:numId="92" w16cid:durableId="1873034315">
    <w:abstractNumId w:val="16"/>
  </w:num>
  <w:num w:numId="93" w16cid:durableId="1545096583">
    <w:abstractNumId w:val="107"/>
  </w:num>
  <w:num w:numId="94" w16cid:durableId="53242766">
    <w:abstractNumId w:val="4"/>
  </w:num>
  <w:num w:numId="95" w16cid:durableId="1063674665">
    <w:abstractNumId w:val="119"/>
  </w:num>
  <w:num w:numId="96" w16cid:durableId="835271727">
    <w:abstractNumId w:val="44"/>
  </w:num>
  <w:num w:numId="97" w16cid:durableId="1666665621">
    <w:abstractNumId w:val="58"/>
  </w:num>
  <w:num w:numId="98" w16cid:durableId="219026271">
    <w:abstractNumId w:val="108"/>
  </w:num>
  <w:num w:numId="99" w16cid:durableId="1096902804">
    <w:abstractNumId w:val="60"/>
  </w:num>
  <w:num w:numId="100" w16cid:durableId="866141490">
    <w:abstractNumId w:val="89"/>
  </w:num>
  <w:num w:numId="101" w16cid:durableId="405734481">
    <w:abstractNumId w:val="94"/>
  </w:num>
  <w:num w:numId="102" w16cid:durableId="407309738">
    <w:abstractNumId w:val="61"/>
  </w:num>
  <w:num w:numId="103" w16cid:durableId="1006056393">
    <w:abstractNumId w:val="85"/>
  </w:num>
  <w:num w:numId="104" w16cid:durableId="2000302545">
    <w:abstractNumId w:val="82"/>
  </w:num>
  <w:num w:numId="105" w16cid:durableId="2138404602">
    <w:abstractNumId w:val="73"/>
  </w:num>
  <w:num w:numId="106" w16cid:durableId="325787195">
    <w:abstractNumId w:val="126"/>
  </w:num>
  <w:num w:numId="107" w16cid:durableId="1996182358">
    <w:abstractNumId w:val="90"/>
  </w:num>
  <w:num w:numId="108" w16cid:durableId="577136329">
    <w:abstractNumId w:val="3"/>
  </w:num>
  <w:num w:numId="109" w16cid:durableId="506216753">
    <w:abstractNumId w:val="68"/>
  </w:num>
  <w:num w:numId="110" w16cid:durableId="940069127">
    <w:abstractNumId w:val="62"/>
  </w:num>
  <w:num w:numId="111" w16cid:durableId="1145201183">
    <w:abstractNumId w:val="96"/>
  </w:num>
  <w:num w:numId="112" w16cid:durableId="959531379">
    <w:abstractNumId w:val="121"/>
  </w:num>
  <w:num w:numId="113" w16cid:durableId="797800264">
    <w:abstractNumId w:val="87"/>
  </w:num>
  <w:num w:numId="114" w16cid:durableId="1391420639">
    <w:abstractNumId w:val="131"/>
  </w:num>
  <w:num w:numId="115" w16cid:durableId="456605690">
    <w:abstractNumId w:val="38"/>
  </w:num>
  <w:num w:numId="116" w16cid:durableId="2080907893">
    <w:abstractNumId w:val="95"/>
  </w:num>
  <w:num w:numId="117" w16cid:durableId="898981435">
    <w:abstractNumId w:val="20"/>
  </w:num>
  <w:num w:numId="118" w16cid:durableId="275528388">
    <w:abstractNumId w:val="67"/>
  </w:num>
  <w:num w:numId="119" w16cid:durableId="2097943416">
    <w:abstractNumId w:val="31"/>
  </w:num>
  <w:num w:numId="120" w16cid:durableId="155343928">
    <w:abstractNumId w:val="21"/>
  </w:num>
  <w:num w:numId="121" w16cid:durableId="990787630">
    <w:abstractNumId w:val="5"/>
  </w:num>
  <w:num w:numId="122" w16cid:durableId="1610430299">
    <w:abstractNumId w:val="98"/>
  </w:num>
  <w:num w:numId="123" w16cid:durableId="1783956610">
    <w:abstractNumId w:val="86"/>
  </w:num>
  <w:num w:numId="124" w16cid:durableId="516307020">
    <w:abstractNumId w:val="59"/>
  </w:num>
  <w:num w:numId="125" w16cid:durableId="566038547">
    <w:abstractNumId w:val="25"/>
  </w:num>
  <w:num w:numId="126" w16cid:durableId="2146510481">
    <w:abstractNumId w:val="133"/>
  </w:num>
  <w:num w:numId="127" w16cid:durableId="1379696246">
    <w:abstractNumId w:val="13"/>
  </w:num>
  <w:num w:numId="128" w16cid:durableId="1981420972">
    <w:abstractNumId w:val="24"/>
  </w:num>
  <w:num w:numId="129" w16cid:durableId="1372194645">
    <w:abstractNumId w:val="77"/>
  </w:num>
  <w:num w:numId="130" w16cid:durableId="1573007892">
    <w:abstractNumId w:val="122"/>
  </w:num>
  <w:num w:numId="131" w16cid:durableId="725761394">
    <w:abstractNumId w:val="118"/>
  </w:num>
  <w:num w:numId="132" w16cid:durableId="1620451491">
    <w:abstractNumId w:val="53"/>
  </w:num>
  <w:num w:numId="133" w16cid:durableId="970480101">
    <w:abstractNumId w:val="112"/>
  </w:num>
  <w:num w:numId="134" w16cid:durableId="1250500282">
    <w:abstractNumId w:val="11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C9C"/>
    <w:rsid w:val="00001506"/>
    <w:rsid w:val="0000275F"/>
    <w:rsid w:val="00003283"/>
    <w:rsid w:val="00004E72"/>
    <w:rsid w:val="00005163"/>
    <w:rsid w:val="00014FB3"/>
    <w:rsid w:val="00023904"/>
    <w:rsid w:val="00024087"/>
    <w:rsid w:val="00030930"/>
    <w:rsid w:val="00033114"/>
    <w:rsid w:val="00040B56"/>
    <w:rsid w:val="000449FB"/>
    <w:rsid w:val="00047F62"/>
    <w:rsid w:val="000508A4"/>
    <w:rsid w:val="0005131C"/>
    <w:rsid w:val="00052B10"/>
    <w:rsid w:val="00055932"/>
    <w:rsid w:val="00057025"/>
    <w:rsid w:val="000575E5"/>
    <w:rsid w:val="000712FA"/>
    <w:rsid w:val="00072EE5"/>
    <w:rsid w:val="00073FB5"/>
    <w:rsid w:val="00075578"/>
    <w:rsid w:val="00076187"/>
    <w:rsid w:val="000769D8"/>
    <w:rsid w:val="0007768C"/>
    <w:rsid w:val="00084ED0"/>
    <w:rsid w:val="000875FE"/>
    <w:rsid w:val="00092C4F"/>
    <w:rsid w:val="00094103"/>
    <w:rsid w:val="0009483B"/>
    <w:rsid w:val="000A077E"/>
    <w:rsid w:val="000A2067"/>
    <w:rsid w:val="000A4AB6"/>
    <w:rsid w:val="000A5540"/>
    <w:rsid w:val="000A7BB2"/>
    <w:rsid w:val="000B0B38"/>
    <w:rsid w:val="000B2160"/>
    <w:rsid w:val="000B2663"/>
    <w:rsid w:val="000B3457"/>
    <w:rsid w:val="000B654B"/>
    <w:rsid w:val="000C143C"/>
    <w:rsid w:val="000C1832"/>
    <w:rsid w:val="000C1D6D"/>
    <w:rsid w:val="000C5187"/>
    <w:rsid w:val="000C6822"/>
    <w:rsid w:val="000C6898"/>
    <w:rsid w:val="000C6EAF"/>
    <w:rsid w:val="000C7CEC"/>
    <w:rsid w:val="000D0BCA"/>
    <w:rsid w:val="000D4FA2"/>
    <w:rsid w:val="000D7ADB"/>
    <w:rsid w:val="000E09CE"/>
    <w:rsid w:val="000E100B"/>
    <w:rsid w:val="000E3E58"/>
    <w:rsid w:val="000F0AF9"/>
    <w:rsid w:val="000F1544"/>
    <w:rsid w:val="000F1D0D"/>
    <w:rsid w:val="000F2A4E"/>
    <w:rsid w:val="000F3464"/>
    <w:rsid w:val="000F373D"/>
    <w:rsid w:val="000F5760"/>
    <w:rsid w:val="000F6D2F"/>
    <w:rsid w:val="00101341"/>
    <w:rsid w:val="00102C65"/>
    <w:rsid w:val="00104C16"/>
    <w:rsid w:val="00111B90"/>
    <w:rsid w:val="00111E12"/>
    <w:rsid w:val="00112587"/>
    <w:rsid w:val="00112714"/>
    <w:rsid w:val="001140C9"/>
    <w:rsid w:val="0011618E"/>
    <w:rsid w:val="00116F94"/>
    <w:rsid w:val="0012413F"/>
    <w:rsid w:val="001243CD"/>
    <w:rsid w:val="00124F43"/>
    <w:rsid w:val="00126246"/>
    <w:rsid w:val="00137C04"/>
    <w:rsid w:val="00142192"/>
    <w:rsid w:val="001425C7"/>
    <w:rsid w:val="001432C3"/>
    <w:rsid w:val="00144AF5"/>
    <w:rsid w:val="00144F0C"/>
    <w:rsid w:val="00145EF3"/>
    <w:rsid w:val="001462E9"/>
    <w:rsid w:val="00152010"/>
    <w:rsid w:val="001535C8"/>
    <w:rsid w:val="0015429D"/>
    <w:rsid w:val="00155229"/>
    <w:rsid w:val="001552A2"/>
    <w:rsid w:val="001560E0"/>
    <w:rsid w:val="00157AD8"/>
    <w:rsid w:val="00162718"/>
    <w:rsid w:val="00163AF1"/>
    <w:rsid w:val="00165623"/>
    <w:rsid w:val="00165C00"/>
    <w:rsid w:val="00173E39"/>
    <w:rsid w:val="00174841"/>
    <w:rsid w:val="00182314"/>
    <w:rsid w:val="00182A7C"/>
    <w:rsid w:val="0018301A"/>
    <w:rsid w:val="00184A99"/>
    <w:rsid w:val="001909CD"/>
    <w:rsid w:val="001A1A69"/>
    <w:rsid w:val="001A26D1"/>
    <w:rsid w:val="001A3129"/>
    <w:rsid w:val="001B28F8"/>
    <w:rsid w:val="001B3804"/>
    <w:rsid w:val="001B49E4"/>
    <w:rsid w:val="001B6823"/>
    <w:rsid w:val="001B7C83"/>
    <w:rsid w:val="001C0B27"/>
    <w:rsid w:val="001C216A"/>
    <w:rsid w:val="001C2969"/>
    <w:rsid w:val="001C6226"/>
    <w:rsid w:val="001C6586"/>
    <w:rsid w:val="001D19C4"/>
    <w:rsid w:val="001D1B94"/>
    <w:rsid w:val="001D51B1"/>
    <w:rsid w:val="001E0544"/>
    <w:rsid w:val="001E05C9"/>
    <w:rsid w:val="001E22E8"/>
    <w:rsid w:val="001E5B2F"/>
    <w:rsid w:val="001F1A41"/>
    <w:rsid w:val="001F5FA7"/>
    <w:rsid w:val="00203D6C"/>
    <w:rsid w:val="00203E6F"/>
    <w:rsid w:val="00205823"/>
    <w:rsid w:val="00213F12"/>
    <w:rsid w:val="002147E5"/>
    <w:rsid w:val="00215469"/>
    <w:rsid w:val="00222840"/>
    <w:rsid w:val="0022343A"/>
    <w:rsid w:val="0022435F"/>
    <w:rsid w:val="00224D18"/>
    <w:rsid w:val="002253C2"/>
    <w:rsid w:val="00226192"/>
    <w:rsid w:val="0022638E"/>
    <w:rsid w:val="0023100F"/>
    <w:rsid w:val="00234A04"/>
    <w:rsid w:val="002376A4"/>
    <w:rsid w:val="00241E30"/>
    <w:rsid w:val="00246795"/>
    <w:rsid w:val="00251001"/>
    <w:rsid w:val="00252F42"/>
    <w:rsid w:val="002530AC"/>
    <w:rsid w:val="0025388C"/>
    <w:rsid w:val="00253BDB"/>
    <w:rsid w:val="00256AC7"/>
    <w:rsid w:val="0025733C"/>
    <w:rsid w:val="00261ECB"/>
    <w:rsid w:val="00262B6D"/>
    <w:rsid w:val="00265D59"/>
    <w:rsid w:val="00265F60"/>
    <w:rsid w:val="00272E44"/>
    <w:rsid w:val="002813CF"/>
    <w:rsid w:val="0028260F"/>
    <w:rsid w:val="002869D7"/>
    <w:rsid w:val="00291DB4"/>
    <w:rsid w:val="00292916"/>
    <w:rsid w:val="00293032"/>
    <w:rsid w:val="002967E6"/>
    <w:rsid w:val="00296CF8"/>
    <w:rsid w:val="00297CF7"/>
    <w:rsid w:val="00297D9E"/>
    <w:rsid w:val="002A17D9"/>
    <w:rsid w:val="002A7800"/>
    <w:rsid w:val="002B274A"/>
    <w:rsid w:val="002B65AD"/>
    <w:rsid w:val="002B6C30"/>
    <w:rsid w:val="002C47BA"/>
    <w:rsid w:val="002D12AD"/>
    <w:rsid w:val="002D32A7"/>
    <w:rsid w:val="002D35F7"/>
    <w:rsid w:val="002D4961"/>
    <w:rsid w:val="002D6CE5"/>
    <w:rsid w:val="002E0D9C"/>
    <w:rsid w:val="002E1D77"/>
    <w:rsid w:val="002E20A8"/>
    <w:rsid w:val="002F01D9"/>
    <w:rsid w:val="002F05F4"/>
    <w:rsid w:val="002F14E3"/>
    <w:rsid w:val="002F1FEF"/>
    <w:rsid w:val="002F541D"/>
    <w:rsid w:val="002F7878"/>
    <w:rsid w:val="002F78AF"/>
    <w:rsid w:val="003000BC"/>
    <w:rsid w:val="0030117D"/>
    <w:rsid w:val="0030489F"/>
    <w:rsid w:val="00306E40"/>
    <w:rsid w:val="00307BBE"/>
    <w:rsid w:val="00314649"/>
    <w:rsid w:val="00314F86"/>
    <w:rsid w:val="0032356E"/>
    <w:rsid w:val="00323F2E"/>
    <w:rsid w:val="00325B99"/>
    <w:rsid w:val="00325EE3"/>
    <w:rsid w:val="003261AB"/>
    <w:rsid w:val="00327200"/>
    <w:rsid w:val="0032749E"/>
    <w:rsid w:val="00330D41"/>
    <w:rsid w:val="00331CEF"/>
    <w:rsid w:val="00332F98"/>
    <w:rsid w:val="003331C4"/>
    <w:rsid w:val="003365A7"/>
    <w:rsid w:val="00337640"/>
    <w:rsid w:val="003420F5"/>
    <w:rsid w:val="003423C8"/>
    <w:rsid w:val="00342AC3"/>
    <w:rsid w:val="00343367"/>
    <w:rsid w:val="0034564A"/>
    <w:rsid w:val="0034774A"/>
    <w:rsid w:val="00351E0E"/>
    <w:rsid w:val="00352CF0"/>
    <w:rsid w:val="00354C0F"/>
    <w:rsid w:val="00356929"/>
    <w:rsid w:val="00357719"/>
    <w:rsid w:val="0036024E"/>
    <w:rsid w:val="0036079B"/>
    <w:rsid w:val="0036115E"/>
    <w:rsid w:val="00361987"/>
    <w:rsid w:val="003622B4"/>
    <w:rsid w:val="00364290"/>
    <w:rsid w:val="003643C8"/>
    <w:rsid w:val="0036649B"/>
    <w:rsid w:val="00366A28"/>
    <w:rsid w:val="00371DF4"/>
    <w:rsid w:val="00374C74"/>
    <w:rsid w:val="00375DFF"/>
    <w:rsid w:val="00380DDF"/>
    <w:rsid w:val="00381656"/>
    <w:rsid w:val="00384EF5"/>
    <w:rsid w:val="00387A70"/>
    <w:rsid w:val="00387F99"/>
    <w:rsid w:val="00390B50"/>
    <w:rsid w:val="00391FB8"/>
    <w:rsid w:val="003924BC"/>
    <w:rsid w:val="00394AE6"/>
    <w:rsid w:val="00396CB6"/>
    <w:rsid w:val="003A0B17"/>
    <w:rsid w:val="003A18AC"/>
    <w:rsid w:val="003A50CB"/>
    <w:rsid w:val="003B3016"/>
    <w:rsid w:val="003C1D66"/>
    <w:rsid w:val="003C525C"/>
    <w:rsid w:val="003D040D"/>
    <w:rsid w:val="003D1CFB"/>
    <w:rsid w:val="003D2C1A"/>
    <w:rsid w:val="003D47FD"/>
    <w:rsid w:val="003D6F31"/>
    <w:rsid w:val="003D7AEF"/>
    <w:rsid w:val="003E536E"/>
    <w:rsid w:val="003E53AD"/>
    <w:rsid w:val="003E6FC8"/>
    <w:rsid w:val="003F5080"/>
    <w:rsid w:val="003F52C5"/>
    <w:rsid w:val="003F5993"/>
    <w:rsid w:val="003F5BF1"/>
    <w:rsid w:val="0040616E"/>
    <w:rsid w:val="00415046"/>
    <w:rsid w:val="004156BF"/>
    <w:rsid w:val="00423139"/>
    <w:rsid w:val="004235DD"/>
    <w:rsid w:val="00425060"/>
    <w:rsid w:val="00430B67"/>
    <w:rsid w:val="00436B4C"/>
    <w:rsid w:val="00437CF4"/>
    <w:rsid w:val="004440E4"/>
    <w:rsid w:val="00444E40"/>
    <w:rsid w:val="00447A93"/>
    <w:rsid w:val="00451BED"/>
    <w:rsid w:val="00451D10"/>
    <w:rsid w:val="00453EF9"/>
    <w:rsid w:val="0045458F"/>
    <w:rsid w:val="00457954"/>
    <w:rsid w:val="0046163F"/>
    <w:rsid w:val="00461858"/>
    <w:rsid w:val="00471BC8"/>
    <w:rsid w:val="00472FFA"/>
    <w:rsid w:val="0047628A"/>
    <w:rsid w:val="00477613"/>
    <w:rsid w:val="00480666"/>
    <w:rsid w:val="00480703"/>
    <w:rsid w:val="004813A6"/>
    <w:rsid w:val="004818DC"/>
    <w:rsid w:val="00491595"/>
    <w:rsid w:val="00493402"/>
    <w:rsid w:val="00497C77"/>
    <w:rsid w:val="00497C86"/>
    <w:rsid w:val="004A04D2"/>
    <w:rsid w:val="004A1662"/>
    <w:rsid w:val="004A472D"/>
    <w:rsid w:val="004A5298"/>
    <w:rsid w:val="004A537A"/>
    <w:rsid w:val="004A7B10"/>
    <w:rsid w:val="004B0F3C"/>
    <w:rsid w:val="004B2A22"/>
    <w:rsid w:val="004B4C7C"/>
    <w:rsid w:val="004B5FF2"/>
    <w:rsid w:val="004C168D"/>
    <w:rsid w:val="004C3D3B"/>
    <w:rsid w:val="004C5DC5"/>
    <w:rsid w:val="004C78DA"/>
    <w:rsid w:val="004D0914"/>
    <w:rsid w:val="004D2609"/>
    <w:rsid w:val="004D285B"/>
    <w:rsid w:val="004D39B6"/>
    <w:rsid w:val="004D4CF0"/>
    <w:rsid w:val="004D53FC"/>
    <w:rsid w:val="004D7490"/>
    <w:rsid w:val="004E0843"/>
    <w:rsid w:val="004E18EC"/>
    <w:rsid w:val="004E1CF0"/>
    <w:rsid w:val="004E3730"/>
    <w:rsid w:val="004E5850"/>
    <w:rsid w:val="004F0EF2"/>
    <w:rsid w:val="004F7AC8"/>
    <w:rsid w:val="0050106C"/>
    <w:rsid w:val="00504278"/>
    <w:rsid w:val="00504D34"/>
    <w:rsid w:val="005053BB"/>
    <w:rsid w:val="00506C9C"/>
    <w:rsid w:val="005110E1"/>
    <w:rsid w:val="0051189F"/>
    <w:rsid w:val="0051346E"/>
    <w:rsid w:val="005142EB"/>
    <w:rsid w:val="00514CF4"/>
    <w:rsid w:val="00515188"/>
    <w:rsid w:val="005165BD"/>
    <w:rsid w:val="00520381"/>
    <w:rsid w:val="00520E8B"/>
    <w:rsid w:val="0052442F"/>
    <w:rsid w:val="00530737"/>
    <w:rsid w:val="00531B1F"/>
    <w:rsid w:val="005326D6"/>
    <w:rsid w:val="0053670C"/>
    <w:rsid w:val="00540CD1"/>
    <w:rsid w:val="00541090"/>
    <w:rsid w:val="00544EDE"/>
    <w:rsid w:val="005454EF"/>
    <w:rsid w:val="005457A3"/>
    <w:rsid w:val="005470A1"/>
    <w:rsid w:val="00547149"/>
    <w:rsid w:val="005479F9"/>
    <w:rsid w:val="00550060"/>
    <w:rsid w:val="005501CB"/>
    <w:rsid w:val="0055188E"/>
    <w:rsid w:val="00553164"/>
    <w:rsid w:val="00560C95"/>
    <w:rsid w:val="00561494"/>
    <w:rsid w:val="005620BA"/>
    <w:rsid w:val="005654B3"/>
    <w:rsid w:val="00567883"/>
    <w:rsid w:val="00567DBC"/>
    <w:rsid w:val="00567DEA"/>
    <w:rsid w:val="005704C3"/>
    <w:rsid w:val="005710CA"/>
    <w:rsid w:val="00571E96"/>
    <w:rsid w:val="00572066"/>
    <w:rsid w:val="005744DF"/>
    <w:rsid w:val="00575115"/>
    <w:rsid w:val="00580D78"/>
    <w:rsid w:val="00581083"/>
    <w:rsid w:val="00584832"/>
    <w:rsid w:val="00585255"/>
    <w:rsid w:val="00586F80"/>
    <w:rsid w:val="00587A04"/>
    <w:rsid w:val="00587B89"/>
    <w:rsid w:val="00594E02"/>
    <w:rsid w:val="00595D7A"/>
    <w:rsid w:val="00596B5A"/>
    <w:rsid w:val="005A4258"/>
    <w:rsid w:val="005A43D3"/>
    <w:rsid w:val="005B03ED"/>
    <w:rsid w:val="005B4120"/>
    <w:rsid w:val="005B56D5"/>
    <w:rsid w:val="005B7969"/>
    <w:rsid w:val="005B7FF9"/>
    <w:rsid w:val="005C50AF"/>
    <w:rsid w:val="005C744C"/>
    <w:rsid w:val="005D1815"/>
    <w:rsid w:val="005D2370"/>
    <w:rsid w:val="005D2440"/>
    <w:rsid w:val="005D3C8D"/>
    <w:rsid w:val="005D5C60"/>
    <w:rsid w:val="005D7FA4"/>
    <w:rsid w:val="005E4C75"/>
    <w:rsid w:val="005E61DB"/>
    <w:rsid w:val="005F288F"/>
    <w:rsid w:val="005F2A98"/>
    <w:rsid w:val="005F4B8E"/>
    <w:rsid w:val="005F5C4A"/>
    <w:rsid w:val="005F787C"/>
    <w:rsid w:val="00602487"/>
    <w:rsid w:val="00605AAF"/>
    <w:rsid w:val="00606AB0"/>
    <w:rsid w:val="00607C2B"/>
    <w:rsid w:val="00610202"/>
    <w:rsid w:val="00611199"/>
    <w:rsid w:val="00613CAF"/>
    <w:rsid w:val="006144DE"/>
    <w:rsid w:val="0061529C"/>
    <w:rsid w:val="00615719"/>
    <w:rsid w:val="00616254"/>
    <w:rsid w:val="0061743B"/>
    <w:rsid w:val="00620B47"/>
    <w:rsid w:val="0062211F"/>
    <w:rsid w:val="0062535A"/>
    <w:rsid w:val="00625F29"/>
    <w:rsid w:val="006266A3"/>
    <w:rsid w:val="00626773"/>
    <w:rsid w:val="00630B6E"/>
    <w:rsid w:val="00631257"/>
    <w:rsid w:val="00631657"/>
    <w:rsid w:val="0063235B"/>
    <w:rsid w:val="0063348E"/>
    <w:rsid w:val="00634812"/>
    <w:rsid w:val="00635CF8"/>
    <w:rsid w:val="00636256"/>
    <w:rsid w:val="00640252"/>
    <w:rsid w:val="006413EC"/>
    <w:rsid w:val="00643ED3"/>
    <w:rsid w:val="0064427B"/>
    <w:rsid w:val="00645199"/>
    <w:rsid w:val="00651EA9"/>
    <w:rsid w:val="00652182"/>
    <w:rsid w:val="00652BC8"/>
    <w:rsid w:val="00653D55"/>
    <w:rsid w:val="006564DF"/>
    <w:rsid w:val="00661ECE"/>
    <w:rsid w:val="00666874"/>
    <w:rsid w:val="0066704C"/>
    <w:rsid w:val="0066717E"/>
    <w:rsid w:val="00667331"/>
    <w:rsid w:val="00667D30"/>
    <w:rsid w:val="00670BB0"/>
    <w:rsid w:val="00672377"/>
    <w:rsid w:val="006733E8"/>
    <w:rsid w:val="006762BA"/>
    <w:rsid w:val="00677BB5"/>
    <w:rsid w:val="00682760"/>
    <w:rsid w:val="00684EBF"/>
    <w:rsid w:val="006857DC"/>
    <w:rsid w:val="00686009"/>
    <w:rsid w:val="006921AC"/>
    <w:rsid w:val="006928B0"/>
    <w:rsid w:val="00695958"/>
    <w:rsid w:val="00695EE3"/>
    <w:rsid w:val="00697047"/>
    <w:rsid w:val="006A020E"/>
    <w:rsid w:val="006A3510"/>
    <w:rsid w:val="006B07E7"/>
    <w:rsid w:val="006B089A"/>
    <w:rsid w:val="006B11CF"/>
    <w:rsid w:val="006B1608"/>
    <w:rsid w:val="006B6334"/>
    <w:rsid w:val="006B6D70"/>
    <w:rsid w:val="006C0F6B"/>
    <w:rsid w:val="006C122A"/>
    <w:rsid w:val="006C2F9A"/>
    <w:rsid w:val="006C5E7E"/>
    <w:rsid w:val="006C72D9"/>
    <w:rsid w:val="006C76C3"/>
    <w:rsid w:val="006D48C2"/>
    <w:rsid w:val="006D51A4"/>
    <w:rsid w:val="006D6173"/>
    <w:rsid w:val="006D6B4A"/>
    <w:rsid w:val="006D7892"/>
    <w:rsid w:val="006D7E2D"/>
    <w:rsid w:val="006E2384"/>
    <w:rsid w:val="006E4495"/>
    <w:rsid w:val="006E516D"/>
    <w:rsid w:val="006E54A1"/>
    <w:rsid w:val="006E621A"/>
    <w:rsid w:val="006E7667"/>
    <w:rsid w:val="006F226E"/>
    <w:rsid w:val="006F5E15"/>
    <w:rsid w:val="00705888"/>
    <w:rsid w:val="00712AEA"/>
    <w:rsid w:val="00714723"/>
    <w:rsid w:val="00717F7C"/>
    <w:rsid w:val="00723A8A"/>
    <w:rsid w:val="0072504E"/>
    <w:rsid w:val="00730A50"/>
    <w:rsid w:val="007318DB"/>
    <w:rsid w:val="0073560B"/>
    <w:rsid w:val="00735650"/>
    <w:rsid w:val="00735D6C"/>
    <w:rsid w:val="007364D8"/>
    <w:rsid w:val="00736992"/>
    <w:rsid w:val="00736B10"/>
    <w:rsid w:val="007403BC"/>
    <w:rsid w:val="00740A15"/>
    <w:rsid w:val="00743178"/>
    <w:rsid w:val="00743D21"/>
    <w:rsid w:val="00745102"/>
    <w:rsid w:val="0074624B"/>
    <w:rsid w:val="00746B1F"/>
    <w:rsid w:val="00747F21"/>
    <w:rsid w:val="0075015F"/>
    <w:rsid w:val="007506FF"/>
    <w:rsid w:val="007530EC"/>
    <w:rsid w:val="00753825"/>
    <w:rsid w:val="00754047"/>
    <w:rsid w:val="00755785"/>
    <w:rsid w:val="00755A84"/>
    <w:rsid w:val="007565CD"/>
    <w:rsid w:val="00763073"/>
    <w:rsid w:val="007639CB"/>
    <w:rsid w:val="00764ECF"/>
    <w:rsid w:val="00767555"/>
    <w:rsid w:val="00767B6A"/>
    <w:rsid w:val="00767FF8"/>
    <w:rsid w:val="0077122A"/>
    <w:rsid w:val="0077491D"/>
    <w:rsid w:val="0077759C"/>
    <w:rsid w:val="00777EAF"/>
    <w:rsid w:val="007801FD"/>
    <w:rsid w:val="0078139A"/>
    <w:rsid w:val="00782898"/>
    <w:rsid w:val="00782D5D"/>
    <w:rsid w:val="00783CA3"/>
    <w:rsid w:val="00791226"/>
    <w:rsid w:val="00793E0C"/>
    <w:rsid w:val="007A1833"/>
    <w:rsid w:val="007A6A41"/>
    <w:rsid w:val="007A754F"/>
    <w:rsid w:val="007B4FDF"/>
    <w:rsid w:val="007B517C"/>
    <w:rsid w:val="007C1B1B"/>
    <w:rsid w:val="007C221B"/>
    <w:rsid w:val="007C2C8E"/>
    <w:rsid w:val="007C3A2E"/>
    <w:rsid w:val="007C577D"/>
    <w:rsid w:val="007C6F06"/>
    <w:rsid w:val="007D1F0D"/>
    <w:rsid w:val="007D36B4"/>
    <w:rsid w:val="007D5E50"/>
    <w:rsid w:val="007D642A"/>
    <w:rsid w:val="007E10FC"/>
    <w:rsid w:val="007E21C6"/>
    <w:rsid w:val="007E60CB"/>
    <w:rsid w:val="007E7EC6"/>
    <w:rsid w:val="007F2E0D"/>
    <w:rsid w:val="007F4053"/>
    <w:rsid w:val="007F5DDD"/>
    <w:rsid w:val="007F657D"/>
    <w:rsid w:val="00800BE0"/>
    <w:rsid w:val="0080359B"/>
    <w:rsid w:val="00805611"/>
    <w:rsid w:val="0080681F"/>
    <w:rsid w:val="00806C1D"/>
    <w:rsid w:val="00812C19"/>
    <w:rsid w:val="008133E8"/>
    <w:rsid w:val="008171D8"/>
    <w:rsid w:val="0081767E"/>
    <w:rsid w:val="0082019B"/>
    <w:rsid w:val="00822ADC"/>
    <w:rsid w:val="0083350D"/>
    <w:rsid w:val="00833FDA"/>
    <w:rsid w:val="008344EE"/>
    <w:rsid w:val="00834EB6"/>
    <w:rsid w:val="008353C8"/>
    <w:rsid w:val="00837D40"/>
    <w:rsid w:val="00837FA1"/>
    <w:rsid w:val="008426F7"/>
    <w:rsid w:val="008428C2"/>
    <w:rsid w:val="008446E1"/>
    <w:rsid w:val="008449F1"/>
    <w:rsid w:val="00850AC0"/>
    <w:rsid w:val="008563CE"/>
    <w:rsid w:val="00861227"/>
    <w:rsid w:val="0086307C"/>
    <w:rsid w:val="008739B9"/>
    <w:rsid w:val="00880FE6"/>
    <w:rsid w:val="008815AA"/>
    <w:rsid w:val="00882EE8"/>
    <w:rsid w:val="008834B1"/>
    <w:rsid w:val="00884AB2"/>
    <w:rsid w:val="00886CEA"/>
    <w:rsid w:val="00887575"/>
    <w:rsid w:val="008879BF"/>
    <w:rsid w:val="00887E67"/>
    <w:rsid w:val="0089041C"/>
    <w:rsid w:val="008A28A5"/>
    <w:rsid w:val="008A51EA"/>
    <w:rsid w:val="008B1716"/>
    <w:rsid w:val="008B2F7A"/>
    <w:rsid w:val="008B39F2"/>
    <w:rsid w:val="008B412F"/>
    <w:rsid w:val="008B5375"/>
    <w:rsid w:val="008C05BD"/>
    <w:rsid w:val="008C128E"/>
    <w:rsid w:val="008C73AA"/>
    <w:rsid w:val="008D2934"/>
    <w:rsid w:val="008E0090"/>
    <w:rsid w:val="008E7848"/>
    <w:rsid w:val="008F3CD5"/>
    <w:rsid w:val="008F4F6C"/>
    <w:rsid w:val="008F511D"/>
    <w:rsid w:val="008F773B"/>
    <w:rsid w:val="00900AD3"/>
    <w:rsid w:val="009014A9"/>
    <w:rsid w:val="009045BA"/>
    <w:rsid w:val="0090540A"/>
    <w:rsid w:val="00905A4B"/>
    <w:rsid w:val="00907E35"/>
    <w:rsid w:val="00911E90"/>
    <w:rsid w:val="00911FAF"/>
    <w:rsid w:val="00913103"/>
    <w:rsid w:val="00913D88"/>
    <w:rsid w:val="00917D12"/>
    <w:rsid w:val="00920D0D"/>
    <w:rsid w:val="0092378B"/>
    <w:rsid w:val="00923973"/>
    <w:rsid w:val="00927D80"/>
    <w:rsid w:val="00930B26"/>
    <w:rsid w:val="00931506"/>
    <w:rsid w:val="00931DFF"/>
    <w:rsid w:val="00936090"/>
    <w:rsid w:val="00945ED6"/>
    <w:rsid w:val="00947ECB"/>
    <w:rsid w:val="00960ADC"/>
    <w:rsid w:val="00963DC5"/>
    <w:rsid w:val="009644E5"/>
    <w:rsid w:val="009660E0"/>
    <w:rsid w:val="00966E6D"/>
    <w:rsid w:val="00970A2E"/>
    <w:rsid w:val="00972005"/>
    <w:rsid w:val="00977928"/>
    <w:rsid w:val="00980B0E"/>
    <w:rsid w:val="00980F2C"/>
    <w:rsid w:val="00980F95"/>
    <w:rsid w:val="00982F24"/>
    <w:rsid w:val="00983F88"/>
    <w:rsid w:val="00984174"/>
    <w:rsid w:val="009848E9"/>
    <w:rsid w:val="0098680D"/>
    <w:rsid w:val="00990607"/>
    <w:rsid w:val="00990CE3"/>
    <w:rsid w:val="0099519E"/>
    <w:rsid w:val="009A0D9F"/>
    <w:rsid w:val="009A2539"/>
    <w:rsid w:val="009A426F"/>
    <w:rsid w:val="009A686F"/>
    <w:rsid w:val="009B0457"/>
    <w:rsid w:val="009B5435"/>
    <w:rsid w:val="009B6209"/>
    <w:rsid w:val="009C10F7"/>
    <w:rsid w:val="009C3A31"/>
    <w:rsid w:val="009D0376"/>
    <w:rsid w:val="009D25D0"/>
    <w:rsid w:val="009D2B16"/>
    <w:rsid w:val="009D3802"/>
    <w:rsid w:val="009D3FB3"/>
    <w:rsid w:val="009D4540"/>
    <w:rsid w:val="009D5194"/>
    <w:rsid w:val="009E1B07"/>
    <w:rsid w:val="009E1DF7"/>
    <w:rsid w:val="009E5481"/>
    <w:rsid w:val="009E55BA"/>
    <w:rsid w:val="009E5FD0"/>
    <w:rsid w:val="009F32AD"/>
    <w:rsid w:val="009F34E1"/>
    <w:rsid w:val="009F464E"/>
    <w:rsid w:val="009F7990"/>
    <w:rsid w:val="00A043D0"/>
    <w:rsid w:val="00A12476"/>
    <w:rsid w:val="00A12A35"/>
    <w:rsid w:val="00A140E1"/>
    <w:rsid w:val="00A178AA"/>
    <w:rsid w:val="00A17FF0"/>
    <w:rsid w:val="00A22065"/>
    <w:rsid w:val="00A22FC9"/>
    <w:rsid w:val="00A2459D"/>
    <w:rsid w:val="00A2554B"/>
    <w:rsid w:val="00A25ECF"/>
    <w:rsid w:val="00A26629"/>
    <w:rsid w:val="00A27CA9"/>
    <w:rsid w:val="00A30CE5"/>
    <w:rsid w:val="00A34D25"/>
    <w:rsid w:val="00A358F8"/>
    <w:rsid w:val="00A361FA"/>
    <w:rsid w:val="00A363FE"/>
    <w:rsid w:val="00A4206F"/>
    <w:rsid w:val="00A43083"/>
    <w:rsid w:val="00A57366"/>
    <w:rsid w:val="00A576E1"/>
    <w:rsid w:val="00A62CBA"/>
    <w:rsid w:val="00A64CA3"/>
    <w:rsid w:val="00A70164"/>
    <w:rsid w:val="00A70D92"/>
    <w:rsid w:val="00A7260D"/>
    <w:rsid w:val="00A72FAF"/>
    <w:rsid w:val="00A801DE"/>
    <w:rsid w:val="00A809B3"/>
    <w:rsid w:val="00A82371"/>
    <w:rsid w:val="00A85B67"/>
    <w:rsid w:val="00A9639A"/>
    <w:rsid w:val="00A969C3"/>
    <w:rsid w:val="00AA30D2"/>
    <w:rsid w:val="00AA319C"/>
    <w:rsid w:val="00AB069A"/>
    <w:rsid w:val="00AB203F"/>
    <w:rsid w:val="00AB77ED"/>
    <w:rsid w:val="00AC1C7A"/>
    <w:rsid w:val="00AC5F29"/>
    <w:rsid w:val="00AD0496"/>
    <w:rsid w:val="00AD1864"/>
    <w:rsid w:val="00AD2C2E"/>
    <w:rsid w:val="00AD2D60"/>
    <w:rsid w:val="00AD366C"/>
    <w:rsid w:val="00AD4363"/>
    <w:rsid w:val="00AE17A0"/>
    <w:rsid w:val="00AF5FEF"/>
    <w:rsid w:val="00B051C9"/>
    <w:rsid w:val="00B06D4B"/>
    <w:rsid w:val="00B15D22"/>
    <w:rsid w:val="00B17AFE"/>
    <w:rsid w:val="00B22B91"/>
    <w:rsid w:val="00B23725"/>
    <w:rsid w:val="00B31AFD"/>
    <w:rsid w:val="00B36FD7"/>
    <w:rsid w:val="00B4032B"/>
    <w:rsid w:val="00B40A2A"/>
    <w:rsid w:val="00B43564"/>
    <w:rsid w:val="00B46154"/>
    <w:rsid w:val="00B467BF"/>
    <w:rsid w:val="00B474DA"/>
    <w:rsid w:val="00B5240C"/>
    <w:rsid w:val="00B5699A"/>
    <w:rsid w:val="00B60B09"/>
    <w:rsid w:val="00B620EE"/>
    <w:rsid w:val="00B6440D"/>
    <w:rsid w:val="00B644D7"/>
    <w:rsid w:val="00B64656"/>
    <w:rsid w:val="00B65DF4"/>
    <w:rsid w:val="00B66508"/>
    <w:rsid w:val="00B67700"/>
    <w:rsid w:val="00B7361E"/>
    <w:rsid w:val="00B738AA"/>
    <w:rsid w:val="00B747DB"/>
    <w:rsid w:val="00B749CB"/>
    <w:rsid w:val="00B7656B"/>
    <w:rsid w:val="00B76BF1"/>
    <w:rsid w:val="00B77E49"/>
    <w:rsid w:val="00B814BC"/>
    <w:rsid w:val="00B837C2"/>
    <w:rsid w:val="00B83AF0"/>
    <w:rsid w:val="00B85E6E"/>
    <w:rsid w:val="00B86A7D"/>
    <w:rsid w:val="00B91E23"/>
    <w:rsid w:val="00B940BA"/>
    <w:rsid w:val="00B95107"/>
    <w:rsid w:val="00BA3FDF"/>
    <w:rsid w:val="00BA4BD7"/>
    <w:rsid w:val="00BA5077"/>
    <w:rsid w:val="00BB28A0"/>
    <w:rsid w:val="00BC448E"/>
    <w:rsid w:val="00BD54A1"/>
    <w:rsid w:val="00BD649B"/>
    <w:rsid w:val="00BE17AC"/>
    <w:rsid w:val="00BE2448"/>
    <w:rsid w:val="00BE3F2C"/>
    <w:rsid w:val="00BE6D3B"/>
    <w:rsid w:val="00BF7E22"/>
    <w:rsid w:val="00BF7FC8"/>
    <w:rsid w:val="00C03CCF"/>
    <w:rsid w:val="00C12583"/>
    <w:rsid w:val="00C12EB9"/>
    <w:rsid w:val="00C131C0"/>
    <w:rsid w:val="00C14C8C"/>
    <w:rsid w:val="00C20058"/>
    <w:rsid w:val="00C20D05"/>
    <w:rsid w:val="00C23451"/>
    <w:rsid w:val="00C2576B"/>
    <w:rsid w:val="00C2591E"/>
    <w:rsid w:val="00C25AEB"/>
    <w:rsid w:val="00C30450"/>
    <w:rsid w:val="00C31641"/>
    <w:rsid w:val="00C32C24"/>
    <w:rsid w:val="00C3378D"/>
    <w:rsid w:val="00C35937"/>
    <w:rsid w:val="00C368C3"/>
    <w:rsid w:val="00C40949"/>
    <w:rsid w:val="00C41852"/>
    <w:rsid w:val="00C4531D"/>
    <w:rsid w:val="00C4656F"/>
    <w:rsid w:val="00C50CFC"/>
    <w:rsid w:val="00C54888"/>
    <w:rsid w:val="00C61533"/>
    <w:rsid w:val="00C634DD"/>
    <w:rsid w:val="00C67C2A"/>
    <w:rsid w:val="00C749B3"/>
    <w:rsid w:val="00C75B98"/>
    <w:rsid w:val="00C8034F"/>
    <w:rsid w:val="00C83C57"/>
    <w:rsid w:val="00C84257"/>
    <w:rsid w:val="00C84D3F"/>
    <w:rsid w:val="00C84EAE"/>
    <w:rsid w:val="00C85D92"/>
    <w:rsid w:val="00C85DBB"/>
    <w:rsid w:val="00C86C78"/>
    <w:rsid w:val="00C8794F"/>
    <w:rsid w:val="00C925A1"/>
    <w:rsid w:val="00C941B2"/>
    <w:rsid w:val="00C978F9"/>
    <w:rsid w:val="00CA1221"/>
    <w:rsid w:val="00CA3ED8"/>
    <w:rsid w:val="00CA45A2"/>
    <w:rsid w:val="00CA543A"/>
    <w:rsid w:val="00CB228D"/>
    <w:rsid w:val="00CB5392"/>
    <w:rsid w:val="00CC3DAE"/>
    <w:rsid w:val="00CC4BB3"/>
    <w:rsid w:val="00CC50CE"/>
    <w:rsid w:val="00CC510E"/>
    <w:rsid w:val="00CC5DD7"/>
    <w:rsid w:val="00CD0BCC"/>
    <w:rsid w:val="00CD12EB"/>
    <w:rsid w:val="00CD210E"/>
    <w:rsid w:val="00CD33A8"/>
    <w:rsid w:val="00CD4C00"/>
    <w:rsid w:val="00CD5DF7"/>
    <w:rsid w:val="00CD702F"/>
    <w:rsid w:val="00CE1755"/>
    <w:rsid w:val="00CE1DAC"/>
    <w:rsid w:val="00CE4BD5"/>
    <w:rsid w:val="00CE797B"/>
    <w:rsid w:val="00CF1899"/>
    <w:rsid w:val="00CF2202"/>
    <w:rsid w:val="00CF2E73"/>
    <w:rsid w:val="00CF55D6"/>
    <w:rsid w:val="00CF577E"/>
    <w:rsid w:val="00CF5F95"/>
    <w:rsid w:val="00D021F9"/>
    <w:rsid w:val="00D028CF"/>
    <w:rsid w:val="00D03630"/>
    <w:rsid w:val="00D175C4"/>
    <w:rsid w:val="00D20453"/>
    <w:rsid w:val="00D25040"/>
    <w:rsid w:val="00D26A0F"/>
    <w:rsid w:val="00D26C6E"/>
    <w:rsid w:val="00D27703"/>
    <w:rsid w:val="00D31BC6"/>
    <w:rsid w:val="00D3371D"/>
    <w:rsid w:val="00D3449E"/>
    <w:rsid w:val="00D34749"/>
    <w:rsid w:val="00D351A0"/>
    <w:rsid w:val="00D352F2"/>
    <w:rsid w:val="00D35A66"/>
    <w:rsid w:val="00D36251"/>
    <w:rsid w:val="00D36F3B"/>
    <w:rsid w:val="00D4121D"/>
    <w:rsid w:val="00D42D9B"/>
    <w:rsid w:val="00D4414E"/>
    <w:rsid w:val="00D462D8"/>
    <w:rsid w:val="00D46D16"/>
    <w:rsid w:val="00D477C4"/>
    <w:rsid w:val="00D56C52"/>
    <w:rsid w:val="00D57FCA"/>
    <w:rsid w:val="00D615AF"/>
    <w:rsid w:val="00D62668"/>
    <w:rsid w:val="00D65DC8"/>
    <w:rsid w:val="00D72D33"/>
    <w:rsid w:val="00D76EED"/>
    <w:rsid w:val="00D871A9"/>
    <w:rsid w:val="00D91F6C"/>
    <w:rsid w:val="00D923B8"/>
    <w:rsid w:val="00D9268B"/>
    <w:rsid w:val="00D93BFA"/>
    <w:rsid w:val="00D95598"/>
    <w:rsid w:val="00DA2D7B"/>
    <w:rsid w:val="00DA33EF"/>
    <w:rsid w:val="00DA355B"/>
    <w:rsid w:val="00DA735E"/>
    <w:rsid w:val="00DA7B53"/>
    <w:rsid w:val="00DB3D40"/>
    <w:rsid w:val="00DC6951"/>
    <w:rsid w:val="00DC77FF"/>
    <w:rsid w:val="00DD1069"/>
    <w:rsid w:val="00DE1ECC"/>
    <w:rsid w:val="00DE46DD"/>
    <w:rsid w:val="00DE716D"/>
    <w:rsid w:val="00DF0AC2"/>
    <w:rsid w:val="00DF4016"/>
    <w:rsid w:val="00DF4562"/>
    <w:rsid w:val="00DF5615"/>
    <w:rsid w:val="00DF7678"/>
    <w:rsid w:val="00E03262"/>
    <w:rsid w:val="00E11CBF"/>
    <w:rsid w:val="00E12493"/>
    <w:rsid w:val="00E13D0C"/>
    <w:rsid w:val="00E219FC"/>
    <w:rsid w:val="00E25A26"/>
    <w:rsid w:val="00E2693F"/>
    <w:rsid w:val="00E33F2F"/>
    <w:rsid w:val="00E35DA7"/>
    <w:rsid w:val="00E371C4"/>
    <w:rsid w:val="00E41346"/>
    <w:rsid w:val="00E43986"/>
    <w:rsid w:val="00E451A3"/>
    <w:rsid w:val="00E46092"/>
    <w:rsid w:val="00E460D0"/>
    <w:rsid w:val="00E478F6"/>
    <w:rsid w:val="00E47F51"/>
    <w:rsid w:val="00E50341"/>
    <w:rsid w:val="00E5158A"/>
    <w:rsid w:val="00E612B1"/>
    <w:rsid w:val="00E65501"/>
    <w:rsid w:val="00E718AE"/>
    <w:rsid w:val="00E77E2B"/>
    <w:rsid w:val="00E82B99"/>
    <w:rsid w:val="00E86983"/>
    <w:rsid w:val="00E86C29"/>
    <w:rsid w:val="00E9067C"/>
    <w:rsid w:val="00E91DDD"/>
    <w:rsid w:val="00EA177E"/>
    <w:rsid w:val="00EA4E10"/>
    <w:rsid w:val="00EA76C5"/>
    <w:rsid w:val="00EB0133"/>
    <w:rsid w:val="00EB1F0C"/>
    <w:rsid w:val="00EB2EB1"/>
    <w:rsid w:val="00EB626F"/>
    <w:rsid w:val="00EC5C65"/>
    <w:rsid w:val="00EC607B"/>
    <w:rsid w:val="00ED2812"/>
    <w:rsid w:val="00ED3D1D"/>
    <w:rsid w:val="00ED64E2"/>
    <w:rsid w:val="00ED6DF0"/>
    <w:rsid w:val="00EE0686"/>
    <w:rsid w:val="00EE07E6"/>
    <w:rsid w:val="00EE12B7"/>
    <w:rsid w:val="00EE1C1B"/>
    <w:rsid w:val="00EE2DDA"/>
    <w:rsid w:val="00EE5522"/>
    <w:rsid w:val="00EE7E6B"/>
    <w:rsid w:val="00EF09D4"/>
    <w:rsid w:val="00EF0CDB"/>
    <w:rsid w:val="00EF118D"/>
    <w:rsid w:val="00EF4364"/>
    <w:rsid w:val="00F037AA"/>
    <w:rsid w:val="00F03E43"/>
    <w:rsid w:val="00F07A40"/>
    <w:rsid w:val="00F15ECF"/>
    <w:rsid w:val="00F17217"/>
    <w:rsid w:val="00F20FE9"/>
    <w:rsid w:val="00F2376C"/>
    <w:rsid w:val="00F24AE8"/>
    <w:rsid w:val="00F27617"/>
    <w:rsid w:val="00F278A3"/>
    <w:rsid w:val="00F3440C"/>
    <w:rsid w:val="00F37430"/>
    <w:rsid w:val="00F50240"/>
    <w:rsid w:val="00F5419B"/>
    <w:rsid w:val="00F567AE"/>
    <w:rsid w:val="00F577FB"/>
    <w:rsid w:val="00F578BE"/>
    <w:rsid w:val="00F57EE1"/>
    <w:rsid w:val="00F60D85"/>
    <w:rsid w:val="00F65D31"/>
    <w:rsid w:val="00F70CFF"/>
    <w:rsid w:val="00F70D8A"/>
    <w:rsid w:val="00F72E39"/>
    <w:rsid w:val="00F744F6"/>
    <w:rsid w:val="00F81E03"/>
    <w:rsid w:val="00F82DB8"/>
    <w:rsid w:val="00F849F2"/>
    <w:rsid w:val="00F84CFA"/>
    <w:rsid w:val="00F850FB"/>
    <w:rsid w:val="00F8515B"/>
    <w:rsid w:val="00F860C4"/>
    <w:rsid w:val="00F9627F"/>
    <w:rsid w:val="00F966FB"/>
    <w:rsid w:val="00F9748C"/>
    <w:rsid w:val="00FA216A"/>
    <w:rsid w:val="00FA33CD"/>
    <w:rsid w:val="00FA4038"/>
    <w:rsid w:val="00FA4C76"/>
    <w:rsid w:val="00FA50D3"/>
    <w:rsid w:val="00FA516D"/>
    <w:rsid w:val="00FB43A3"/>
    <w:rsid w:val="00FB444D"/>
    <w:rsid w:val="00FB5BB8"/>
    <w:rsid w:val="00FB6487"/>
    <w:rsid w:val="00FC02CB"/>
    <w:rsid w:val="00FC2A97"/>
    <w:rsid w:val="00FC577D"/>
    <w:rsid w:val="00FD0AE4"/>
    <w:rsid w:val="00FD0FA6"/>
    <w:rsid w:val="00FD1786"/>
    <w:rsid w:val="00FE05AA"/>
    <w:rsid w:val="00FE20D0"/>
    <w:rsid w:val="00FE3CB9"/>
    <w:rsid w:val="00FF05E9"/>
    <w:rsid w:val="00FF0D98"/>
    <w:rsid w:val="00FF1C45"/>
    <w:rsid w:val="00FF5C5A"/>
    <w:rsid w:val="00FF6E2D"/>
    <w:rsid w:val="00FF78A1"/>
    <w:rsid w:val="00FF79C0"/>
    <w:rsid w:val="00FF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CF45"/>
  <w15:docId w15:val="{35601B98-C427-4E3B-B59D-50D5FF84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BC8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04E"/>
    <w:pPr>
      <w:keepNext/>
      <w:keepLines/>
      <w:numPr>
        <w:numId w:val="2"/>
      </w:numPr>
      <w:spacing w:before="240" w:after="0"/>
      <w:outlineLvl w:val="0"/>
    </w:pPr>
    <w:rPr>
      <w:rFonts w:eastAsiaTheme="majorEastAsia" w:cs="Times New Roman"/>
      <w:b/>
      <w:bCs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66508"/>
    <w:pPr>
      <w:numPr>
        <w:ilvl w:val="1"/>
        <w:numId w:val="2"/>
      </w:num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6B4"/>
    <w:pPr>
      <w:keepNext/>
      <w:keepLines/>
      <w:numPr>
        <w:ilvl w:val="2"/>
        <w:numId w:val="2"/>
      </w:numPr>
      <w:spacing w:before="160" w:after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1E0E"/>
    <w:pPr>
      <w:keepNext/>
      <w:keepLines/>
      <w:numPr>
        <w:ilvl w:val="3"/>
        <w:numId w:val="2"/>
      </w:numPr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5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A4B"/>
  </w:style>
  <w:style w:type="paragraph" w:styleId="Footer">
    <w:name w:val="footer"/>
    <w:basedOn w:val="Normal"/>
    <w:link w:val="FooterChar"/>
    <w:uiPriority w:val="99"/>
    <w:unhideWhenUsed/>
    <w:qFormat/>
    <w:rsid w:val="00905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A4B"/>
  </w:style>
  <w:style w:type="character" w:customStyle="1" w:styleId="Heading1Char">
    <w:name w:val="Heading 1 Char"/>
    <w:basedOn w:val="DefaultParagraphFont"/>
    <w:link w:val="Heading1"/>
    <w:uiPriority w:val="9"/>
    <w:rsid w:val="0072504E"/>
    <w:rPr>
      <w:rFonts w:ascii="Times New Roman" w:eastAsiaTheme="majorEastAsia" w:hAnsi="Times New Roman" w:cs="Times New Roman"/>
      <w:b/>
      <w:bCs/>
      <w:sz w:val="32"/>
      <w:szCs w:val="32"/>
    </w:rPr>
  </w:style>
  <w:style w:type="numbering" w:customStyle="1" w:styleId="Style3">
    <w:name w:val="Style3"/>
    <w:uiPriority w:val="99"/>
    <w:rsid w:val="006B11CF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B66508"/>
    <w:rPr>
      <w:rFonts w:ascii="Times New Roman" w:hAnsi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D36B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51E0E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unhideWhenUsed/>
    <w:rsid w:val="006413E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13EC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767FF8"/>
  </w:style>
  <w:style w:type="paragraph" w:styleId="FootnoteText">
    <w:name w:val="footnote text"/>
    <w:basedOn w:val="Normal"/>
    <w:link w:val="FootnoteTextChar"/>
    <w:uiPriority w:val="99"/>
    <w:semiHidden/>
    <w:unhideWhenUsed/>
    <w:rsid w:val="00AD2D6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D6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D60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DA355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51E0E"/>
    <w:pPr>
      <w:numPr>
        <w:numId w:val="4"/>
      </w:numPr>
      <w:spacing w:after="0" w:line="48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E0E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351E0E"/>
    <w:pPr>
      <w:numPr>
        <w:numId w:val="0"/>
      </w:numPr>
      <w:spacing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51E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1E0E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351E0E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51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FE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91DB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D1CFB"/>
    <w:rPr>
      <w:color w:val="666666"/>
    </w:rPr>
  </w:style>
  <w:style w:type="table" w:styleId="TableGrid">
    <w:name w:val="Table Grid"/>
    <w:basedOn w:val="TableNormal"/>
    <w:uiPriority w:val="59"/>
    <w:rsid w:val="00800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5620B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005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4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32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2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60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99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85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76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64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7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01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43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4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1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1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16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35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&#7851;u%20Office%20T&#249;y%20ch&#7881;nh\Document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EE8B-1DFB-42A8-A20A-C7282F7A128E}"/>
      </w:docPartPr>
      <w:docPartBody>
        <w:p w:rsidR="00AD3814" w:rsidRDefault="0078765E">
          <w:r w:rsidRPr="00BD29D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5E"/>
    <w:rsid w:val="005A518A"/>
    <w:rsid w:val="005D7271"/>
    <w:rsid w:val="0078765E"/>
    <w:rsid w:val="00884AB2"/>
    <w:rsid w:val="008E0090"/>
    <w:rsid w:val="00A17FF0"/>
    <w:rsid w:val="00AD3814"/>
    <w:rsid w:val="00C8034F"/>
    <w:rsid w:val="00CB5C3F"/>
    <w:rsid w:val="00D95A23"/>
    <w:rsid w:val="00E048AE"/>
    <w:rsid w:val="00ED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765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EFC65D-F935-4FDA-9B45-B40D9BF50223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59919353861"/>
    <we:property name="MENDELEY_CITATIONS" value="[{&quot;citationID&quot;:&quot;MENDELEY_CITATION_3607e48d-3eac-43f6-b08a-b97662361101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&quot;,&quot;citationItems&quot;:[{&quot;id&quot;:&quot;6234f2be-71cc-3f75-b2b6-6066337b73ba&quot;,&quot;itemData&quot;:{&quot;type&quot;:&quot;webpage&quot;,&quot;id&quot;:&quot;6234f2be-71cc-3f75-b2b6-6066337b73ba&quot;,&quot;title&quot;:&quot;RFC 7800: Proof-of-Possession Key Semantics for JSON Web Tokens (JWT)&quot;,&quot;accessed&quot;:{&quot;date-parts&quot;:[[2025,10,8]]},&quot;URL&quot;:&quot;https://www.rfc-editor.org/rfc/rfc7800.txt&quot;,&quot;container-title-short&quot;:&quot;&quot;},&quot;isTemporary&quot;:false}]},{&quot;citationID&quot;:&quot;MENDELEY_CITATION_6a703092-46d8-4b05-8805-114decb8301d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&quot;,&quot;citationItems&quot;:[{&quot;id&quot;:&quot;b9d92094-552d-330d-aacf-e3611b19064a&quot;,&quot;itemData&quot;:{&quot;type&quot;:&quot;webpage&quot;,&quot;id&quot;:&quot;b9d92094-552d-330d-aacf-e3611b19064a&quot;,&quot;title&quot;:&quot;RFC 9449: OAuth 2.0 Demonstrating Proof-of-Possession at the Application Layer&quot;,&quot;accessed&quot;:{&quot;date-parts&quot;:[[2025,10,8]]},&quot;URL&quot;:&quot;https://www.rfc-editor.org/rfc/rfc9449.txt&quot;,&quot;container-title-short&quot;:&quot;&quot;},&quot;isTemporary&quot;:false}]},{&quot;citationID&quot;:&quot;MENDELEY_CITATION_f3b50ce8-434c-4a4b-a329-2abb7cded09b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&quot;,&quot;citationItems&quot;:[{&quot;id&quot;:&quot;bde46c43-5553-36f4-8391-2ee07fb1a576&quot;,&quot;itemData&quot;:{&quot;type&quot;:&quot;webpage&quot;,&quot;id&quot;:&quot;bde46c43-5553-36f4-8391-2ee07fb1a576&quot;,&quot;title&quot;:&quot;RFC 8705: OAuth 2.0 Mutual-TLS Client Authentication and Certificate-Bound Access Tokens&quot;,&quot;accessed&quot;:{&quot;date-parts&quot;:[[2025,10,8]]},&quot;URL&quot;:&quot;https://www.rfc-editor.org/rfc/rfc8705.txt&quot;,&quot;container-title-short&quot;:&quot;&quot;},&quot;isTemporary&quot;:false}]},{&quot;citationID&quot;:&quot;MENDELEY_CITATION_f124adc3-6678-41ef-a690-b7fdf1042f1a&quot;,&quot;properties&quot;:{&quot;noteIndex&quot;:0},&quot;isEdited&quot;:false,&quot;manualOverride&quot;:{&quot;isManuallyOverridden&quot;:false,&quot;citeprocText&quot;:&quot;[4]&quot;,&quot;manualOverrideText&quot;:&quot;&quot;},&quot;citationTag&quot;:&quot;MENDELEY_CITATION_v3_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&quot;,&quot;citationItems&quot;:[{&quot;id&quot;:&quot;cdfc35a1-4175-32d3-8593-8595edca9437&quot;,&quot;itemData&quot;:{&quot;type&quot;:&quot;article-journal&quot;,&quot;id&quot;:&quot;cdfc35a1-4175-32d3-8593-8595edca9437&quot;,&quot;title&quot;:&quot;NIST Special Publication 800-207 Zero Trust Architecture&quot;,&quot;author&quot;:[{&quot;family&quot;:&quot;Rose&quot;,&quot;given&quot;:&quot;Scott&quot;,&quot;parse-names&quot;:false,&quot;dropping-particle&quot;:&quot;&quot;,&quot;non-dropping-particle&quot;:&quot;&quot;},{&quot;family&quot;:&quot;Borchert&quot;,&quot;given&quot;:&quot;Oliver&quot;,&quot;parse-names&quot;:false,&quot;dropping-particle&quot;:&quot;&quot;,&quot;non-dropping-particle&quot;:&quot;&quot;},{&quot;family&quot;:&quot;Mitchell&quot;,&quot;given&quot;:&quot;Stu&quot;,&quot;parse-names&quot;:false,&quot;dropping-particle&quot;:&quot;&quot;,&quot;non-dropping-particle&quot;:&quot;&quot;},{&quot;family&quot;:&quot;Connelly&quot;,&quot;given&quot;:&quot;Sean&quot;,&quot;parse-names&quot;:false,&quot;dropping-particle&quot;:&quot;&quot;,&quot;non-dropping-particle&quot;:&quot;&quot;}],&quot;accessed&quot;:{&quot;date-parts&quot;:[[2025,10,8]]},&quot;DOI&quot;:&quot;10.6028/NIST.SP.800-207&quot;,&quot;URL&quot;:&quot;https://doi.org/10.6028/NIST.SP.800-207&quot;,&quot;container-title-short&quot;:&quot;&quot;},&quot;isTemporary&quot;:false}]},{&quot;citationID&quot;:&quot;MENDELEY_CITATION_6fe88e65-e9a1-4f4b-b210-3a6ef7777c8c&quot;,&quot;properties&quot;:{&quot;noteIndex&quot;:0},&quot;isEdited&quot;:false,&quot;manualOverride&quot;:{&quot;isManuallyOverridden&quot;:false,&quot;citeprocText&quot;:&quot;[5]&quot;,&quot;manualOverrideText&quot;:&quot;&quot;},&quot;citationTag&quot;:&quot;MENDELEY_CITATION_v3_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&quot;,&quot;citationItems&quot;:[{&quot;id&quot;:&quot;830bc58f-9c5b-3284-9989-5e7e2e3ea6ae&quot;,&quot;itemData&quot;:{&quot;type&quot;:&quot;article-journal&quot;,&quot;id&quot;:&quot;830bc58f-9c5b-3284-9989-5e7e2e3ea6ae&quot;,&quot;title&quot;:&quot;SECURITY BeyondCorp A New Approach to Enterprise Security&quot;,&quot;accessed&quot;:{&quot;date-parts&quot;:[[2025,10,8]]},&quot;URL&quot;:&quot;www.usenix.org&quot;,&quot;container-title-short&quot;:&quot;&quot;},&quot;isTemporary&quot;:false}]},{&quot;citationID&quot;:&quot;MENDELEY_CITATION_8bb95ab8-2f0c-4165-91f4-fe4a0e77b8ee&quot;,&quot;properties&quot;:{&quot;noteIndex&quot;:0},&quot;isEdited&quot;:false,&quot;manualOverride&quot;:{&quot;isManuallyOverridden&quot;:false,&quot;citeprocText&quot;:&quot;[6]&quot;,&quot;manualOverrideText&quot;:&quot;&quot;},&quot;citationTag&quot;:&quot;MENDELEY_CITATION_v3_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&quot;,&quot;citationItems&quot;:[{&quot;id&quot;:&quot;1ae3d441-0fa6-3402-8741-637c5b789921&quot;,&quot;itemData&quot;:{&quot;type&quot;:&quot;webpage&quot;,&quot;id&quot;:&quot;1ae3d441-0fa6-3402-8741-637c5b789921&quot;,&quot;title&quot;:&quot;Zero Trust Guidance Center | Microsoft Learn&quot;,&quot;accessed&quot;:{&quot;date-parts&quot;:[[2025,10,8]]},&quot;URL&quot;:&quot;https://learn.microsoft.com/en-us/security/zero-trust/&quot;,&quot;container-title-short&quot;:&quot;&quot;},&quot;isTemporary&quot;:false}]},{&quot;citationID&quot;:&quot;MENDELEY_CITATION_de120a48-0699-444a-b263-384ab8e7889a&quot;,&quot;properties&quot;:{&quot;noteIndex&quot;:0},&quot;isEdited&quot;:false,&quot;manualOverride&quot;:{&quot;isManuallyOverridden&quot;:false,&quot;citeprocText&quot;:&quot;[7]&quot;,&quot;manualOverrideText&quot;:&quot;&quot;},&quot;citationTag&quot;:&quot;MENDELEY_CITATION_v3_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&quot;,&quot;citationItems&quot;:[{&quot;id&quot;:&quot;c4650f0d-aac0-3f99-a823-9040e2858846&quot;,&quot;itemData&quot;:{&quot;type&quot;:&quot;webpage&quot;,&quot;id&quot;:&quot;c4650f0d-aac0-3f99-a823-9040e2858846&quot;,&quot;title&quot;:&quot;Directive - 2015/2366 - EN - Payment Services Directive - EUR-Lex&quot;,&quot;accessed&quot;:{&quot;date-parts&quot;:[[2025,10,8]]},&quot;URL&quot;:&quot;https://eur-lex.europa.eu/legal-content/EN/TXT/?uri=celex%3A32015L2366&quot;,&quot;container-title-short&quot;:&quot;&quot;},&quot;isTemporary&quot;:false}]},{&quot;citationID&quot;:&quot;MENDELEY_CITATION_693f44ad-71cc-4900-8bc4-3764f4fa309e&quot;,&quot;properties&quot;:{&quot;noteIndex&quot;:0},&quot;isEdited&quot;:false,&quot;manualOverride&quot;:{&quot;isManuallyOverridden&quot;:false,&quot;citeprocText&quot;:&quot;[8]&quot;,&quot;manualOverrideText&quot;:&quot;&quot;},&quot;citationTag&quot;:&quot;MENDELEY_CITATION_v3_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&quot;,&quot;citationItems&quot;:[{&quot;id&quot;:&quot;7f2fd7c3-019b-35a1-b4ab-1fc1aba4006d&quot;,&quot;itemData&quot;:{&quot;type&quot;:&quot;webpage&quot;,&quot;id&quot;:&quot;7f2fd7c3-019b-35a1-b4ab-1fc1aba4006d&quot;,&quot;title&quot;:&quot;Final: Financial-grade API Security Profile 1.0 - Part 1: Baseline&quot;,&quot;accessed&quot;:{&quot;date-parts&quot;:[[2025,10,8]]},&quot;URL&quot;:&quot;https://openid.net/specs/openid-financial-api-part-1-1_0.html&quot;,&quot;container-title-short&quot;:&quot;&quot;},&quot;isTemporary&quot;:false}]},{&quot;citationID&quot;:&quot;MENDELEY_CITATION_7df6998c-74d9-47d9-951e-46f68e6b12c7&quot;,&quot;properties&quot;:{&quot;noteIndex&quot;:0},&quot;isEdited&quot;:false,&quot;manualOverride&quot;:{&quot;isManuallyOverridden&quot;:false,&quot;citeprocText&quot;:&quot;[9]&quot;,&quot;manualOverrideText&quot;:&quot;&quot;},&quot;citationTag&quot;:&quot;MENDELEY_CITATION_v3_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&quot;,&quot;citationItems&quot;:[{&quot;id&quot;:&quot;2f0052db-0818-37af-ba4a-65f3072a0ec1&quot;,&quot;itemData&quot;:{&quot;type&quot;:&quot;webpage&quot;,&quot;id&quot;:&quot;2f0052db-0818-37af-ba4a-65f3072a0ec1&quot;,&quot;title&quot;:&quot;Customer Security Programme (CSP) | Swift&quot;,&quot;accessed&quot;:{&quot;date-parts&quot;:[[2025,10,8]]},&quot;URL&quot;:&quot;https://www.swift.com/myswift/customer-security-programme-csp&quot;,&quot;container-title-short&quot;:&quot;&quot;},&quot;isTemporary&quot;:false}]},{&quot;citationID&quot;:&quot;MENDELEY_CITATION_c46ea668-bac1-40eb-8133-fc9261aec0b4&quot;,&quot;properties&quot;:{&quot;noteIndex&quot;:0},&quot;isEdited&quot;:false,&quot;manualOverride&quot;:{&quot;isManuallyOverridden&quot;:false,&quot;citeprocText&quot;:&quot;[10]&quot;,&quot;manualOverrideText&quot;:&quot;&quot;},&quot;citationTag&quot;:&quot;MENDELEY_CITATION_v3_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&quot;,&quot;citationItems&quot;:[{&quot;id&quot;:&quot;1d905d4d-fce7-3404-832c-c77e18eed6db&quot;,&quot;itemData&quot;:{&quot;type&quot;:&quot;webpage&quot;,&quot;id&quot;:&quot;1d905d4d-fce7-3404-832c-c77e18eed6db&quot;,&quot;title&quot;:&quot;GitHub - Netflix/zuul: Zuul is a gateway service that provides dynamic routing, monitoring, resiliency, security, and more.&quot;,&quot;accessed&quot;:{&quot;date-parts&quot;:[[2025,10,8]]},&quot;URL&quot;:&quot;https://github.com/Netflix/zuul&quot;,&quot;container-title-short&quot;:&quot;&quot;},&quot;isTemporary&quot;:false}]},{&quot;citationID&quot;:&quot;MENDELEY_CITATION_65f04efa-916d-4897-bf11-9786832b9a99&quot;,&quot;properties&quot;:{&quot;noteIndex&quot;:0},&quot;isEdited&quot;:false,&quot;manualOverride&quot;:{&quot;isManuallyOverridden&quot;:false,&quot;citeprocText&quot;:&quot;[11]&quot;,&quot;manualOverrideText&quot;:&quot;&quot;},&quot;citationTag&quot;:&quot;MENDELEY_CITATION_v3_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&quot;,&quot;citationItems&quot;:[{&quot;id&quot;:&quot;857aabe0-2560-3354-9a0e-d12eec4d93e4&quot;,&quot;itemData&quot;:{&quot;type&quot;:&quot;webpage&quot;,&quot;id&quot;:&quot;857aabe0-2560-3354-9a0e-d12eec4d93e4&quot;,&quot;title&quot;:&quot;Kong Gateway | Kong Docs&quot;,&quot;accessed&quot;:{&quot;date-parts&quot;:[[2025,10,8]]},&quot;URL&quot;:&quot;https://developer.konghq.com/gateway/&quot;,&quot;container-title-short&quot;:&quot;&quot;},&quot;isTemporary&quot;:false}]},{&quot;citationID&quot;:&quot;MENDELEY_CITATION_6ebbbd67-cf4d-4470-a911-2670c1cb7095&quot;,&quot;properties&quot;:{&quot;noteIndex&quot;:0},&quot;isEdited&quot;:false,&quot;manualOverride&quot;:{&quot;isManuallyOverridden&quot;:false,&quot;citeprocText&quot;:&quot;[12]&quot;,&quot;manualOverrideText&quot;:&quot;&quot;},&quot;citationTag&quot;:&quot;MENDELEY_CITATION_v3_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&quot;,&quot;citationItems&quot;:[{&quot;id&quot;:&quot;1cdf80ba-e7f5-387c-97d6-117fb0527587&quot;,&quot;itemData&quot;:{&quot;type&quot;:&quot;webpage&quot;,&quot;id&quot;:&quot;1cdf80ba-e7f5-387c-97d6-117fb0527587&quot;,&quot;title&quot;:&quot;Istio / Security Best Practices&quot;,&quot;accessed&quot;:{&quot;date-parts&quot;:[[2025,10,8]]},&quot;URL&quot;:&quot;https://istio.io/latest/docs/ops/best-practices/security/&quot;,&quot;container-title-short&quot;:&quot;&quot;},&quot;isTemporary&quot;:false}]},{&quot;citationID&quot;:&quot;MENDELEY_CITATION_4d11a581-768e-4c67-8108-e2de177c77a3&quot;,&quot;properties&quot;:{&quot;noteIndex&quot;:0},&quot;isEdited&quot;:false,&quot;manualOverride&quot;:{&quot;isManuallyOverridden&quot;:false,&quot;citeprocText&quot;:&quot;[13]&quot;,&quot;manualOverrideText&quot;:&quot;&quot;},&quot;citationTag&quot;:&quot;MENDELEY_CITATION_v3_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&quot;,&quot;citationItems&quot;:[{&quot;id&quot;:&quot;705ed2a4-6577-3975-9ad5-578f7072e43c&quot;,&quot;itemData&quot;:{&quot;type&quot;:&quot;webpage&quot;,&quot;id&quot;:&quot;705ed2a4-6577-3975-9ad5-578f7072e43c&quot;,&quot;title&quot;:&quot;Amazon API Gateway Documentation&quot;,&quot;accessed&quot;:{&quot;date-parts&quot;:[[2025,10,8]]},&quot;URL&quot;:&quot;https://docs.aws.amazon.com/apigateway/&quot;,&quot;container-title-short&quot;:&quot;&quot;},&quot;isTemporary&quot;:false}]},{&quot;citationID&quot;:&quot;MENDELEY_CITATION_a70dc716-dd14-4949-809d-cfbe3a0f4ab0&quot;,&quot;properties&quot;:{&quot;noteIndex&quot;:0},&quot;isEdited&quot;:false,&quot;manualOverride&quot;:{&quot;isManuallyOverridden&quot;:false,&quot;citeprocText&quot;:&quot;[14]&quot;,&quot;manualOverrideText&quot;:&quot;&quot;},&quot;citationTag&quot;:&quot;MENDELEY_CITATION_v3_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&quot;,&quot;citationItems&quot;:[{&quot;id&quot;:&quot;4b553ff3-5a8e-3d99-93a2-f10420b02948&quot;,&quot;itemData&quot;:{&quot;type&quot;:&quot;webpage&quot;,&quot;id&quot;:&quot;4b553ff3-5a8e-3d99-93a2-f10420b02948&quot;,&quot;title&quot;:&quot;Envoy documentation — envoy 1.36.0-dev-df4c4b documentation&quot;,&quot;accessed&quot;:{&quot;date-parts&quot;:[[2025,10,8]]},&quot;URL&quot;:&quot;https://www.envoyproxy.io/docs/envoy/latest/&quot;,&quot;container-title-short&quot;:&quot;&quot;},&quot;isTemporary&quot;:false}]}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66A1739-138E-4946-82EA-22A9BF6B3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Document.dotm</Template>
  <TotalTime>369</TotalTime>
  <Pages>23</Pages>
  <Words>4495</Words>
  <Characters>20727</Characters>
  <Application>Microsoft Office Word</Application>
  <DocSecurity>0</DocSecurity>
  <Lines>575</Lines>
  <Paragraphs>485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Nguyễn Khánh Toàn</dc:creator>
  <cp:lastModifiedBy>Phạm Xuân Bách</cp:lastModifiedBy>
  <cp:revision>237</cp:revision>
  <cp:lastPrinted>2025-07-29T22:03:00Z</cp:lastPrinted>
  <dcterms:created xsi:type="dcterms:W3CDTF">2025-10-08T03:42:00Z</dcterms:created>
  <dcterms:modified xsi:type="dcterms:W3CDTF">2025-10-22T02:46:00Z</dcterms:modified>
</cp:coreProperties>
</file>